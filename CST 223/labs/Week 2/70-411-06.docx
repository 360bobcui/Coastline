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A7F0C4" w14:textId="77777777" w:rsidR="00B153F9" w:rsidRPr="00C14D0D" w:rsidRDefault="00B153F9" w:rsidP="00BB1DCE">
      <w:pPr>
        <w:pStyle w:val="CHN"/>
        <w:ind w:firstLine="0"/>
        <w:rPr>
          <w:noProof w:val="0"/>
        </w:rPr>
      </w:pPr>
      <w:r w:rsidRPr="00C14D0D">
        <w:rPr>
          <w:noProof w:val="0"/>
        </w:rPr>
        <w:t>L</w:t>
      </w:r>
      <w:r w:rsidR="00A92ADE" w:rsidRPr="00C14D0D">
        <w:rPr>
          <w:noProof w:val="0"/>
        </w:rPr>
        <w:t>ab</w:t>
      </w:r>
      <w:r w:rsidRPr="00C14D0D">
        <w:rPr>
          <w:noProof w:val="0"/>
        </w:rPr>
        <w:t xml:space="preserve"> </w:t>
      </w:r>
      <w:r w:rsidR="00AB2E7F">
        <w:rPr>
          <w:noProof w:val="0"/>
        </w:rPr>
        <w:t>6</w:t>
      </w:r>
    </w:p>
    <w:p w14:paraId="3FCC72A2" w14:textId="77777777" w:rsidR="00AE074E" w:rsidRPr="00C14D0D" w:rsidRDefault="00AB2E7F" w:rsidP="00BB1DCE">
      <w:pPr>
        <w:pStyle w:val="CHT"/>
        <w:ind w:firstLine="0"/>
        <w:rPr>
          <w:noProof w:val="0"/>
        </w:rPr>
      </w:pPr>
      <w:r>
        <w:rPr>
          <w:noProof w:val="0"/>
        </w:rPr>
        <w:t>Configur</w:t>
      </w:r>
      <w:r w:rsidR="004905CC">
        <w:rPr>
          <w:noProof w:val="0"/>
        </w:rPr>
        <w:t>I</w:t>
      </w:r>
      <w:r>
        <w:rPr>
          <w:noProof w:val="0"/>
        </w:rPr>
        <w:t>ng file services and Disk encryption</w:t>
      </w:r>
    </w:p>
    <w:p w14:paraId="21568C1E" w14:textId="77777777" w:rsidR="00460C10" w:rsidRPr="00C14D0D" w:rsidRDefault="00460C10" w:rsidP="00460C10">
      <w:pPr>
        <w:pStyle w:val="COP"/>
        <w:pBdr>
          <w:bottom w:val="dashed" w:sz="18" w:space="0" w:color="808080"/>
        </w:pBdr>
      </w:pPr>
      <w:r w:rsidRPr="00C14D0D">
        <w:rPr>
          <w:caps/>
        </w:rPr>
        <w:t>This lab contains the following exercises and activities:</w:t>
      </w:r>
    </w:p>
    <w:tbl>
      <w:tblPr>
        <w:tblW w:w="0" w:type="auto"/>
        <w:shd w:val="clear" w:color="auto" w:fill="FFFFFF"/>
        <w:tblLook w:val="04A0" w:firstRow="1" w:lastRow="0" w:firstColumn="1" w:lastColumn="0" w:noHBand="0" w:noVBand="1"/>
      </w:tblPr>
      <w:tblGrid>
        <w:gridCol w:w="1818"/>
        <w:gridCol w:w="6392"/>
      </w:tblGrid>
      <w:tr w:rsidR="00127F58" w:rsidRPr="0066390C" w14:paraId="73C52CE8" w14:textId="77777777">
        <w:tc>
          <w:tcPr>
            <w:tcW w:w="1818" w:type="dxa"/>
            <w:shd w:val="clear" w:color="auto" w:fill="FFFFFF"/>
          </w:tcPr>
          <w:p w14:paraId="104A1785" w14:textId="77777777" w:rsidR="00127F58" w:rsidRPr="0066390C" w:rsidRDefault="00127F58" w:rsidP="00713A7C">
            <w:pPr>
              <w:pStyle w:val="COPLH"/>
            </w:pPr>
            <w:r w:rsidRPr="0066390C">
              <w:t xml:space="preserve">Exercise </w:t>
            </w:r>
            <w:r w:rsidR="00713A7C">
              <w:t>6</w:t>
            </w:r>
            <w:r>
              <w:t>.1</w:t>
            </w:r>
          </w:p>
        </w:tc>
        <w:tc>
          <w:tcPr>
            <w:tcW w:w="6392" w:type="dxa"/>
            <w:shd w:val="clear" w:color="auto" w:fill="FFFFFF"/>
          </w:tcPr>
          <w:p w14:paraId="0574FAC6" w14:textId="77777777" w:rsidR="00127F58" w:rsidRPr="0066390C" w:rsidRDefault="00713A7C" w:rsidP="00713A7C">
            <w:pPr>
              <w:pStyle w:val="COPL"/>
              <w:tabs>
                <w:tab w:val="clear" w:pos="360"/>
                <w:tab w:val="clear" w:pos="630"/>
              </w:tabs>
            </w:pPr>
            <w:r>
              <w:t>Encrypting Files with EFS</w:t>
            </w:r>
          </w:p>
        </w:tc>
      </w:tr>
      <w:tr w:rsidR="00127F58" w:rsidRPr="0066390C" w14:paraId="7A7B6647" w14:textId="77777777">
        <w:tc>
          <w:tcPr>
            <w:tcW w:w="1818" w:type="dxa"/>
            <w:shd w:val="clear" w:color="auto" w:fill="FFFFFF"/>
          </w:tcPr>
          <w:p w14:paraId="6E58BC36" w14:textId="77777777" w:rsidR="00127F58" w:rsidRPr="0066390C" w:rsidRDefault="00127F58" w:rsidP="00713A7C">
            <w:pPr>
              <w:pStyle w:val="COPLH"/>
            </w:pPr>
            <w:r w:rsidRPr="0066390C">
              <w:t xml:space="preserve">Exercise </w:t>
            </w:r>
            <w:r w:rsidR="00713A7C">
              <w:t>6</w:t>
            </w:r>
            <w:r>
              <w:t>.2</w:t>
            </w:r>
          </w:p>
        </w:tc>
        <w:tc>
          <w:tcPr>
            <w:tcW w:w="6392" w:type="dxa"/>
            <w:shd w:val="clear" w:color="auto" w:fill="FFFFFF"/>
          </w:tcPr>
          <w:p w14:paraId="5D394E3D" w14:textId="77777777" w:rsidR="00127F58" w:rsidRPr="0066390C" w:rsidRDefault="002314C5" w:rsidP="007E2448">
            <w:pPr>
              <w:pStyle w:val="COPL"/>
              <w:tabs>
                <w:tab w:val="clear" w:pos="360"/>
                <w:tab w:val="clear" w:pos="630"/>
              </w:tabs>
            </w:pPr>
            <w:r>
              <w:t>Configuring the EFS Recovery Agent</w:t>
            </w:r>
          </w:p>
        </w:tc>
      </w:tr>
      <w:tr w:rsidR="00127F58" w14:paraId="74F810E3" w14:textId="77777777">
        <w:trPr>
          <w:trHeight w:val="450"/>
        </w:trPr>
        <w:tc>
          <w:tcPr>
            <w:tcW w:w="1818" w:type="dxa"/>
            <w:shd w:val="clear" w:color="auto" w:fill="FFFFFF"/>
          </w:tcPr>
          <w:p w14:paraId="6B0FB61D" w14:textId="77777777" w:rsidR="00127F58" w:rsidRPr="0066390C" w:rsidRDefault="00127F58" w:rsidP="00713A7C">
            <w:pPr>
              <w:pStyle w:val="COPLH"/>
            </w:pPr>
            <w:r>
              <w:t xml:space="preserve">Exercise </w:t>
            </w:r>
            <w:r w:rsidR="00713A7C">
              <w:t>6</w:t>
            </w:r>
            <w:r>
              <w:t>.3</w:t>
            </w:r>
          </w:p>
        </w:tc>
        <w:tc>
          <w:tcPr>
            <w:tcW w:w="6392" w:type="dxa"/>
            <w:shd w:val="clear" w:color="auto" w:fill="FFFFFF"/>
          </w:tcPr>
          <w:p w14:paraId="54CA6E58" w14:textId="77777777" w:rsidR="00127F58" w:rsidRDefault="00AB5859" w:rsidP="004A7C5F">
            <w:pPr>
              <w:pStyle w:val="COPL"/>
              <w:tabs>
                <w:tab w:val="clear" w:pos="360"/>
                <w:tab w:val="clear" w:pos="630"/>
              </w:tabs>
            </w:pPr>
            <w:r w:rsidRPr="00AB5859">
              <w:t>Backing Up and Restoring EFS Certificates</w:t>
            </w:r>
          </w:p>
        </w:tc>
      </w:tr>
      <w:tr w:rsidR="00AB5859" w14:paraId="5A7920B0" w14:textId="77777777">
        <w:trPr>
          <w:trHeight w:val="450"/>
        </w:trPr>
        <w:tc>
          <w:tcPr>
            <w:tcW w:w="1818" w:type="dxa"/>
            <w:shd w:val="clear" w:color="auto" w:fill="FFFFFF"/>
          </w:tcPr>
          <w:p w14:paraId="6BACDC62" w14:textId="77777777" w:rsidR="00AB5859" w:rsidRDefault="00AB5859" w:rsidP="00713A7C">
            <w:pPr>
              <w:pStyle w:val="COPLH"/>
            </w:pPr>
            <w:r>
              <w:t>Exercise 6.4</w:t>
            </w:r>
          </w:p>
        </w:tc>
        <w:tc>
          <w:tcPr>
            <w:tcW w:w="6392" w:type="dxa"/>
            <w:shd w:val="clear" w:color="auto" w:fill="FFFFFF"/>
          </w:tcPr>
          <w:p w14:paraId="618F889F" w14:textId="77777777" w:rsidR="00AB5859" w:rsidRPr="00AB5859" w:rsidRDefault="00AB5859" w:rsidP="007E2448">
            <w:pPr>
              <w:pStyle w:val="COPL"/>
              <w:tabs>
                <w:tab w:val="clear" w:pos="360"/>
                <w:tab w:val="clear" w:pos="630"/>
              </w:tabs>
            </w:pPr>
            <w:r w:rsidRPr="00AB5859">
              <w:t>Encrypting a Volume with BitLocker</w:t>
            </w:r>
          </w:p>
        </w:tc>
      </w:tr>
      <w:tr w:rsidR="00127F58" w14:paraId="217755B2" w14:textId="77777777">
        <w:tc>
          <w:tcPr>
            <w:tcW w:w="1818" w:type="dxa"/>
            <w:shd w:val="clear" w:color="auto" w:fill="FFFFFF"/>
          </w:tcPr>
          <w:p w14:paraId="73E7F379" w14:textId="77777777" w:rsidR="008C0B13" w:rsidRDefault="003807BE" w:rsidP="003807BE">
            <w:pPr>
              <w:pStyle w:val="COPLH"/>
            </w:pPr>
            <w:r>
              <w:t xml:space="preserve">Lab </w:t>
            </w:r>
            <w:r w:rsidR="008C0B13">
              <w:t xml:space="preserve">Challenge </w:t>
            </w:r>
          </w:p>
        </w:tc>
        <w:tc>
          <w:tcPr>
            <w:tcW w:w="6392" w:type="dxa"/>
            <w:shd w:val="clear" w:color="auto" w:fill="FFFFFF"/>
          </w:tcPr>
          <w:p w14:paraId="24746C9C" w14:textId="77777777" w:rsidR="00127F58" w:rsidRDefault="0098202D" w:rsidP="0098202D">
            <w:pPr>
              <w:pStyle w:val="COPL"/>
              <w:tabs>
                <w:tab w:val="clear" w:pos="360"/>
                <w:tab w:val="clear" w:pos="630"/>
              </w:tabs>
            </w:pPr>
            <w:r>
              <w:t>Configuring Network Unlock</w:t>
            </w:r>
          </w:p>
        </w:tc>
      </w:tr>
    </w:tbl>
    <w:p w14:paraId="7A1F49E7" w14:textId="77777777" w:rsidR="00460C10" w:rsidRPr="00C14D0D" w:rsidRDefault="00460C10" w:rsidP="00460C10">
      <w:pPr>
        <w:pStyle w:val="H1"/>
        <w:rPr>
          <w:noProof w:val="0"/>
        </w:rPr>
      </w:pPr>
      <w:r w:rsidRPr="00C14D0D">
        <w:rPr>
          <w:noProof w:val="0"/>
        </w:rPr>
        <w:t>BEFORE YOU BEGIN</w:t>
      </w:r>
    </w:p>
    <w:p w14:paraId="1D63249F" w14:textId="77777777" w:rsidR="006E6B12" w:rsidRPr="00C14D0D" w:rsidRDefault="00072204" w:rsidP="006E6B12">
      <w:pPr>
        <w:pStyle w:val="TXTIND0"/>
        <w:rPr>
          <w:noProof w:val="0"/>
        </w:rPr>
      </w:pPr>
      <w:r w:rsidRPr="00C14D0D">
        <w:rPr>
          <w:noProof w:val="0"/>
        </w:rPr>
        <w:t xml:space="preserve">The </w:t>
      </w:r>
      <w:r w:rsidR="00945B65" w:rsidRPr="00C14D0D">
        <w:rPr>
          <w:noProof w:val="0"/>
        </w:rPr>
        <w:t xml:space="preserve">lab environment </w:t>
      </w:r>
      <w:r w:rsidRPr="00C14D0D">
        <w:rPr>
          <w:noProof w:val="0"/>
        </w:rPr>
        <w:t>consists of student workstations connected to a local area network</w:t>
      </w:r>
      <w:r w:rsidR="00945B65" w:rsidRPr="00C14D0D">
        <w:rPr>
          <w:noProof w:val="0"/>
        </w:rPr>
        <w:t xml:space="preserve">, along with a server that functions as the domain controller for a domain called </w:t>
      </w:r>
      <w:r w:rsidR="009F32C0" w:rsidRPr="009F32C0">
        <w:rPr>
          <w:i/>
          <w:noProof w:val="0"/>
        </w:rPr>
        <w:t>contoso.com</w:t>
      </w:r>
      <w:r w:rsidR="003D7388" w:rsidRPr="00C14D0D">
        <w:rPr>
          <w:noProof w:val="0"/>
        </w:rPr>
        <w:t xml:space="preserve">. </w:t>
      </w:r>
      <w:r w:rsidR="00A961E9" w:rsidRPr="00C14D0D">
        <w:rPr>
          <w:noProof w:val="0"/>
        </w:rPr>
        <w:t>The computers required fo</w:t>
      </w:r>
      <w:r w:rsidR="006D172E" w:rsidRPr="00C14D0D">
        <w:rPr>
          <w:noProof w:val="0"/>
        </w:rPr>
        <w:t xml:space="preserve">r this lab are listed in Table </w:t>
      </w:r>
      <w:r w:rsidR="00713A7C">
        <w:rPr>
          <w:noProof w:val="0"/>
        </w:rPr>
        <w:t>6</w:t>
      </w:r>
      <w:r w:rsidR="00BA04C5" w:rsidRPr="00C14D0D">
        <w:rPr>
          <w:noProof w:val="0"/>
        </w:rPr>
        <w:t>-</w:t>
      </w:r>
      <w:r w:rsidR="00A961E9" w:rsidRPr="00C14D0D">
        <w:rPr>
          <w:noProof w:val="0"/>
        </w:rPr>
        <w:t>1.</w:t>
      </w:r>
    </w:p>
    <w:p w14:paraId="7F80AB6B" w14:textId="77777777" w:rsidR="00FD1777" w:rsidRPr="00C14D0D" w:rsidRDefault="00A961E9">
      <w:pPr>
        <w:pStyle w:val="FigureNumber"/>
      </w:pPr>
      <w:r w:rsidRPr="00C14D0D">
        <w:t>Table</w:t>
      </w:r>
      <w:r w:rsidR="006D172E" w:rsidRPr="00C14D0D">
        <w:t xml:space="preserve"> </w:t>
      </w:r>
      <w:r w:rsidR="00713A7C">
        <w:t>6</w:t>
      </w:r>
      <w:r w:rsidR="00BA04C5" w:rsidRPr="00C14D0D">
        <w:t>-</w:t>
      </w:r>
      <w:r w:rsidRPr="00C14D0D">
        <w:t>1</w:t>
      </w:r>
    </w:p>
    <w:p w14:paraId="063D28E7" w14:textId="77777777" w:rsidR="00FD1777" w:rsidRPr="00C14D0D" w:rsidRDefault="006D172E">
      <w:pPr>
        <w:pStyle w:val="FigureCaption"/>
      </w:pPr>
      <w:r w:rsidRPr="00C14D0D">
        <w:t xml:space="preserve">Computers </w:t>
      </w:r>
      <w:r w:rsidR="001444C6">
        <w:t>R</w:t>
      </w:r>
      <w:r w:rsidR="001444C6" w:rsidRPr="00C14D0D">
        <w:t xml:space="preserve">equired </w:t>
      </w:r>
      <w:r w:rsidRPr="00C14D0D">
        <w:t xml:space="preserve">for Lab </w:t>
      </w:r>
      <w:r w:rsidR="00713A7C">
        <w:t>6</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9"/>
        <w:gridCol w:w="2871"/>
        <w:gridCol w:w="2736"/>
      </w:tblGrid>
      <w:tr w:rsidR="00945B65" w:rsidRPr="00C14D0D" w14:paraId="76C94C6A" w14:textId="77777777">
        <w:tc>
          <w:tcPr>
            <w:tcW w:w="2889" w:type="dxa"/>
          </w:tcPr>
          <w:p w14:paraId="7356D14C" w14:textId="77777777" w:rsidR="00FD1777" w:rsidRPr="00C14D0D" w:rsidRDefault="00945B65">
            <w:pPr>
              <w:pStyle w:val="TCH"/>
            </w:pPr>
            <w:r w:rsidRPr="00C14D0D">
              <w:t>Computer</w:t>
            </w:r>
          </w:p>
        </w:tc>
        <w:tc>
          <w:tcPr>
            <w:tcW w:w="2871" w:type="dxa"/>
          </w:tcPr>
          <w:p w14:paraId="64A85754" w14:textId="77777777" w:rsidR="00FD1777" w:rsidRPr="00C14D0D" w:rsidRDefault="00945B65">
            <w:pPr>
              <w:pStyle w:val="TCH"/>
            </w:pPr>
            <w:r w:rsidRPr="00C14D0D">
              <w:t>Operating System</w:t>
            </w:r>
          </w:p>
        </w:tc>
        <w:tc>
          <w:tcPr>
            <w:tcW w:w="2736" w:type="dxa"/>
          </w:tcPr>
          <w:p w14:paraId="292B2222" w14:textId="77777777" w:rsidR="00945B65" w:rsidRPr="00C14D0D" w:rsidRDefault="00945B65" w:rsidP="00945B65">
            <w:pPr>
              <w:pStyle w:val="TCH"/>
            </w:pPr>
            <w:r w:rsidRPr="00C14D0D">
              <w:t>Computer Name</w:t>
            </w:r>
          </w:p>
        </w:tc>
      </w:tr>
      <w:tr w:rsidR="00A04C2D" w:rsidRPr="00C14D0D" w14:paraId="511C29B3" w14:textId="77777777">
        <w:tc>
          <w:tcPr>
            <w:tcW w:w="2889" w:type="dxa"/>
          </w:tcPr>
          <w:p w14:paraId="23856516" w14:textId="77777777" w:rsidR="00A04C2D" w:rsidRPr="00C14D0D" w:rsidRDefault="00A04C2D" w:rsidP="001444C6">
            <w:pPr>
              <w:pStyle w:val="TX"/>
            </w:pPr>
            <w:r>
              <w:t>Server (VM 1)</w:t>
            </w:r>
          </w:p>
        </w:tc>
        <w:tc>
          <w:tcPr>
            <w:tcW w:w="2871" w:type="dxa"/>
          </w:tcPr>
          <w:p w14:paraId="4F83CA18" w14:textId="77777777" w:rsidR="00A04C2D" w:rsidRPr="00C14D0D" w:rsidRDefault="00A04C2D" w:rsidP="001444C6">
            <w:pPr>
              <w:pStyle w:val="TX"/>
            </w:pPr>
            <w:r w:rsidRPr="00C14D0D">
              <w:t xml:space="preserve">Windows Server </w:t>
            </w:r>
            <w:r>
              <w:t>2012</w:t>
            </w:r>
          </w:p>
        </w:tc>
        <w:tc>
          <w:tcPr>
            <w:tcW w:w="2736" w:type="dxa"/>
          </w:tcPr>
          <w:p w14:paraId="0DECD10A" w14:textId="77777777" w:rsidR="00A04C2D" w:rsidRPr="00C14D0D" w:rsidRDefault="00A04C2D" w:rsidP="001444C6">
            <w:pPr>
              <w:pStyle w:val="TX"/>
            </w:pPr>
            <w:r>
              <w:t>RWDC01</w:t>
            </w:r>
          </w:p>
        </w:tc>
      </w:tr>
      <w:tr w:rsidR="00A04C2D" w:rsidRPr="00C14D0D" w14:paraId="2B2178CA" w14:textId="77777777">
        <w:tc>
          <w:tcPr>
            <w:tcW w:w="2889" w:type="dxa"/>
          </w:tcPr>
          <w:p w14:paraId="4078934A" w14:textId="77777777" w:rsidR="00A04C2D" w:rsidRPr="00C14D0D" w:rsidRDefault="00A04C2D" w:rsidP="001444C6">
            <w:pPr>
              <w:pStyle w:val="TX"/>
            </w:pPr>
            <w:r>
              <w:t>Server (VM 2)</w:t>
            </w:r>
          </w:p>
        </w:tc>
        <w:tc>
          <w:tcPr>
            <w:tcW w:w="2871" w:type="dxa"/>
          </w:tcPr>
          <w:p w14:paraId="6CB760DC" w14:textId="77777777" w:rsidR="00A04C2D" w:rsidRPr="00C14D0D" w:rsidRDefault="00A04C2D" w:rsidP="001444C6">
            <w:pPr>
              <w:pStyle w:val="TX"/>
            </w:pPr>
            <w:r w:rsidRPr="00C14D0D">
              <w:t xml:space="preserve">Windows Server </w:t>
            </w:r>
            <w:r>
              <w:t>2012</w:t>
            </w:r>
          </w:p>
        </w:tc>
        <w:tc>
          <w:tcPr>
            <w:tcW w:w="2736" w:type="dxa"/>
          </w:tcPr>
          <w:p w14:paraId="520BD61A" w14:textId="77777777" w:rsidR="00A04C2D" w:rsidRPr="00C14D0D" w:rsidRDefault="00A04C2D" w:rsidP="001444C6">
            <w:pPr>
              <w:pStyle w:val="TXlast"/>
              <w:spacing w:after="120"/>
              <w:ind w:left="58" w:right="58"/>
            </w:pPr>
            <w:r>
              <w:t>Server01</w:t>
            </w:r>
          </w:p>
        </w:tc>
      </w:tr>
    </w:tbl>
    <w:p w14:paraId="3E23B2F4" w14:textId="77777777" w:rsidR="005F0603" w:rsidRPr="00C14D0D" w:rsidRDefault="005F0603" w:rsidP="00072204">
      <w:pPr>
        <w:pStyle w:val="TXTIND0"/>
        <w:rPr>
          <w:noProof w:val="0"/>
        </w:rPr>
      </w:pPr>
    </w:p>
    <w:p w14:paraId="7A94FEBF" w14:textId="77777777" w:rsidR="00142FBF" w:rsidRPr="00C14D0D" w:rsidRDefault="007532F5" w:rsidP="00072204">
      <w:pPr>
        <w:pStyle w:val="TXTIND0"/>
        <w:rPr>
          <w:noProof w:val="0"/>
        </w:rPr>
      </w:pPr>
      <w:r w:rsidRPr="00C14D0D">
        <w:rPr>
          <w:noProof w:val="0"/>
        </w:rPr>
        <w:lastRenderedPageBreak/>
        <w:t>In addition to the computers, you also requir</w:t>
      </w:r>
      <w:r w:rsidR="00906872">
        <w:rPr>
          <w:noProof w:val="0"/>
        </w:rPr>
        <w:t xml:space="preserve">e the software listed in Table </w:t>
      </w:r>
      <w:r w:rsidR="00713A7C">
        <w:rPr>
          <w:noProof w:val="0"/>
        </w:rPr>
        <w:t>6</w:t>
      </w:r>
      <w:r w:rsidRPr="00C14D0D">
        <w:rPr>
          <w:noProof w:val="0"/>
        </w:rPr>
        <w:t xml:space="preserve">-2 to complete Lab </w:t>
      </w:r>
      <w:r w:rsidR="00713A7C">
        <w:rPr>
          <w:noProof w:val="0"/>
        </w:rPr>
        <w:t>6</w:t>
      </w:r>
      <w:r w:rsidRPr="00C14D0D">
        <w:rPr>
          <w:noProof w:val="0"/>
        </w:rPr>
        <w:t xml:space="preserve">. </w:t>
      </w:r>
    </w:p>
    <w:p w14:paraId="40FDE9DC" w14:textId="77777777" w:rsidR="00FD1777" w:rsidRPr="00C14D0D" w:rsidRDefault="006D172E">
      <w:pPr>
        <w:pStyle w:val="FigureNumber"/>
      </w:pPr>
      <w:r w:rsidRPr="00C14D0D">
        <w:t xml:space="preserve">Table </w:t>
      </w:r>
      <w:r w:rsidR="00713A7C">
        <w:t>6</w:t>
      </w:r>
      <w:r w:rsidR="00BA04C5" w:rsidRPr="00C14D0D">
        <w:t>-</w:t>
      </w:r>
      <w:r w:rsidR="00A961E9" w:rsidRPr="00C14D0D">
        <w:t>2</w:t>
      </w:r>
    </w:p>
    <w:p w14:paraId="68017C27" w14:textId="77777777" w:rsidR="00FD1777" w:rsidRPr="00C14D0D" w:rsidRDefault="00BA04C5">
      <w:pPr>
        <w:pStyle w:val="FigureCaption"/>
      </w:pPr>
      <w:r w:rsidRPr="00C14D0D">
        <w:t xml:space="preserve">Software </w:t>
      </w:r>
      <w:r w:rsidR="001444C6">
        <w:t>R</w:t>
      </w:r>
      <w:r w:rsidR="001444C6" w:rsidRPr="00C14D0D">
        <w:t xml:space="preserve">equired </w:t>
      </w:r>
      <w:r w:rsidRPr="00C14D0D">
        <w:t xml:space="preserve">for Lab </w:t>
      </w:r>
      <w:r w:rsidR="00713A7C">
        <w:t>6</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5238"/>
      </w:tblGrid>
      <w:tr w:rsidR="003D7388" w:rsidRPr="00C14D0D" w14:paraId="772C7401" w14:textId="77777777">
        <w:tc>
          <w:tcPr>
            <w:tcW w:w="3258" w:type="dxa"/>
          </w:tcPr>
          <w:p w14:paraId="1C04DF34" w14:textId="77777777" w:rsidR="00FD1777" w:rsidRPr="00C14D0D" w:rsidRDefault="003D7388">
            <w:pPr>
              <w:pStyle w:val="TCH"/>
            </w:pPr>
            <w:r w:rsidRPr="00C14D0D">
              <w:t>Software</w:t>
            </w:r>
          </w:p>
        </w:tc>
        <w:tc>
          <w:tcPr>
            <w:tcW w:w="5238" w:type="dxa"/>
          </w:tcPr>
          <w:p w14:paraId="01F38B1C" w14:textId="77777777" w:rsidR="00FD1777" w:rsidRPr="00C14D0D" w:rsidRDefault="003D7388">
            <w:pPr>
              <w:pStyle w:val="TCH"/>
            </w:pPr>
            <w:r w:rsidRPr="00C14D0D">
              <w:t>Location</w:t>
            </w:r>
          </w:p>
        </w:tc>
      </w:tr>
      <w:tr w:rsidR="00127F58" w:rsidRPr="00C14D0D" w14:paraId="3D0D94C8" w14:textId="77777777">
        <w:tc>
          <w:tcPr>
            <w:tcW w:w="3258" w:type="dxa"/>
          </w:tcPr>
          <w:p w14:paraId="7F6B4B77" w14:textId="77777777" w:rsidR="00127F58" w:rsidRPr="00C14D0D" w:rsidRDefault="00127F58" w:rsidP="00713A7C">
            <w:pPr>
              <w:pStyle w:val="TXlast"/>
            </w:pPr>
            <w:r w:rsidRPr="00C14D0D">
              <w:t xml:space="preserve">Lab </w:t>
            </w:r>
            <w:r w:rsidR="00713A7C">
              <w:t>6</w:t>
            </w:r>
            <w:r w:rsidRPr="00C14D0D">
              <w:t xml:space="preserve"> student worksheet</w:t>
            </w:r>
          </w:p>
        </w:tc>
        <w:tc>
          <w:tcPr>
            <w:tcW w:w="5238" w:type="dxa"/>
          </w:tcPr>
          <w:p w14:paraId="523B03CC" w14:textId="77777777" w:rsidR="00127F58" w:rsidRPr="00C14D0D" w:rsidRDefault="00127F58" w:rsidP="0098202D">
            <w:pPr>
              <w:pStyle w:val="TXlast"/>
            </w:pPr>
            <w:r w:rsidRPr="00C14D0D">
              <w:t>Lab0</w:t>
            </w:r>
            <w:r w:rsidR="0098202D">
              <w:t>6</w:t>
            </w:r>
            <w:r w:rsidRPr="00C14D0D">
              <w:t>_worksheet.rtf (provided by instructor)</w:t>
            </w:r>
          </w:p>
        </w:tc>
      </w:tr>
    </w:tbl>
    <w:p w14:paraId="4D11972B" w14:textId="77777777" w:rsidR="00142FBF" w:rsidRPr="00C14D0D" w:rsidRDefault="00142FBF" w:rsidP="00072204">
      <w:pPr>
        <w:pStyle w:val="TXTIND0"/>
        <w:rPr>
          <w:noProof w:val="0"/>
        </w:rPr>
      </w:pPr>
    </w:p>
    <w:p w14:paraId="36E136A5" w14:textId="77777777" w:rsidR="00072204" w:rsidRPr="00C14D0D" w:rsidRDefault="00072204" w:rsidP="003959F0">
      <w:pPr>
        <w:pStyle w:val="H2"/>
        <w:ind w:firstLine="0"/>
        <w:rPr>
          <w:noProof w:val="0"/>
        </w:rPr>
      </w:pPr>
      <w:r w:rsidRPr="00C14D0D">
        <w:rPr>
          <w:noProof w:val="0"/>
        </w:rPr>
        <w:t>Working with Lab Worksheets</w:t>
      </w:r>
    </w:p>
    <w:p w14:paraId="78FA329A" w14:textId="77777777" w:rsidR="001A6768" w:rsidRPr="00C14D0D" w:rsidRDefault="00072204" w:rsidP="00072204">
      <w:pPr>
        <w:pStyle w:val="TXTIND0"/>
        <w:rPr>
          <w:noProof w:val="0"/>
        </w:rPr>
      </w:pPr>
      <w:r w:rsidRPr="00C14D0D">
        <w:rPr>
          <w:noProof w:val="0"/>
        </w:rPr>
        <w:t xml:space="preserve">Each lab in this manual requires </w:t>
      </w:r>
      <w:r w:rsidR="002C5F24" w:rsidRPr="00C14D0D">
        <w:rPr>
          <w:noProof w:val="0"/>
        </w:rPr>
        <w:t xml:space="preserve">that </w:t>
      </w:r>
      <w:r w:rsidRPr="00C14D0D">
        <w:rPr>
          <w:noProof w:val="0"/>
        </w:rPr>
        <w:t xml:space="preserve">you answer questions, </w:t>
      </w:r>
      <w:r w:rsidR="004A7C5F">
        <w:rPr>
          <w:noProof w:val="0"/>
        </w:rPr>
        <w:t>take</w:t>
      </w:r>
      <w:r w:rsidRPr="00C14D0D">
        <w:rPr>
          <w:noProof w:val="0"/>
        </w:rPr>
        <w:t xml:space="preserve"> screen shots, </w:t>
      </w:r>
      <w:r w:rsidR="0008516C" w:rsidRPr="00C14D0D">
        <w:rPr>
          <w:noProof w:val="0"/>
        </w:rPr>
        <w:t xml:space="preserve">and </w:t>
      </w:r>
      <w:r w:rsidRPr="00C14D0D">
        <w:rPr>
          <w:noProof w:val="0"/>
        </w:rPr>
        <w:t xml:space="preserve">perform other activities that you </w:t>
      </w:r>
      <w:r w:rsidR="002C5F24" w:rsidRPr="00C14D0D">
        <w:rPr>
          <w:noProof w:val="0"/>
        </w:rPr>
        <w:t>will</w:t>
      </w:r>
      <w:r w:rsidRPr="00C14D0D">
        <w:rPr>
          <w:noProof w:val="0"/>
        </w:rPr>
        <w:t xml:space="preserve"> document in a worksheet named for the lab, such as </w:t>
      </w:r>
      <w:r w:rsidR="0072538A" w:rsidRPr="00C14D0D">
        <w:rPr>
          <w:noProof w:val="0"/>
        </w:rPr>
        <w:t>L</w:t>
      </w:r>
      <w:r w:rsidRPr="00C14D0D">
        <w:rPr>
          <w:noProof w:val="0"/>
        </w:rPr>
        <w:t>ab</w:t>
      </w:r>
      <w:r w:rsidR="006849D2" w:rsidRPr="00C14D0D">
        <w:rPr>
          <w:noProof w:val="0"/>
        </w:rPr>
        <w:t>0</w:t>
      </w:r>
      <w:r w:rsidR="00713A7C">
        <w:rPr>
          <w:noProof w:val="0"/>
        </w:rPr>
        <w:t>6</w:t>
      </w:r>
      <w:r w:rsidRPr="00C14D0D">
        <w:rPr>
          <w:noProof w:val="0"/>
        </w:rPr>
        <w:t>_worksheet.</w:t>
      </w:r>
      <w:r w:rsidR="0008516C" w:rsidRPr="00C14D0D">
        <w:rPr>
          <w:noProof w:val="0"/>
        </w:rPr>
        <w:t>rtf</w:t>
      </w:r>
      <w:r w:rsidRPr="00C14D0D">
        <w:rPr>
          <w:noProof w:val="0"/>
        </w:rPr>
        <w:t xml:space="preserve">. </w:t>
      </w:r>
      <w:r w:rsidR="00BD1EA9">
        <w:rPr>
          <w:noProof w:val="0"/>
        </w:rPr>
        <w:t>You will find these worksheets on the book companion site</w:t>
      </w:r>
      <w:r w:rsidR="00B975BE" w:rsidRPr="00C14D0D">
        <w:rPr>
          <w:noProof w:val="0"/>
        </w:rPr>
        <w:t>. It is recommended that you use a USB flash</w:t>
      </w:r>
      <w:r w:rsidR="001A6768" w:rsidRPr="00C14D0D">
        <w:rPr>
          <w:noProof w:val="0"/>
        </w:rPr>
        <w:t xml:space="preserve"> drive to store your worksheets, so you can submit them to your instructor for review. </w:t>
      </w:r>
      <w:r w:rsidRPr="00C14D0D">
        <w:rPr>
          <w:noProof w:val="0"/>
        </w:rPr>
        <w:t xml:space="preserve">As you perform the exercises in each lab, open the appropriate worksheet file using WordPad, fill in the required information, and save the file to your </w:t>
      </w:r>
      <w:r w:rsidR="001A6768" w:rsidRPr="00C14D0D">
        <w:rPr>
          <w:noProof w:val="0"/>
        </w:rPr>
        <w:t xml:space="preserve">flash drive. </w:t>
      </w:r>
    </w:p>
    <w:p w14:paraId="317435E8" w14:textId="77777777" w:rsidR="00460C10" w:rsidRPr="00C14D0D" w:rsidRDefault="00460C10" w:rsidP="00460C10">
      <w:pPr>
        <w:pStyle w:val="ObjHead"/>
        <w:rPr>
          <w:noProof w:val="0"/>
        </w:rPr>
      </w:pPr>
      <w:r w:rsidRPr="00C14D0D">
        <w:rPr>
          <w:noProof w:val="0"/>
        </w:rPr>
        <w:t>After completing this lab, you will be able to:</w:t>
      </w:r>
    </w:p>
    <w:p w14:paraId="5244D7C7" w14:textId="77777777" w:rsidR="004A7C5F" w:rsidRDefault="004A7C5F" w:rsidP="004A7C5F">
      <w:pPr>
        <w:pStyle w:val="ObjBL0"/>
      </w:pPr>
      <w:r>
        <w:t xml:space="preserve">Encrypt </w:t>
      </w:r>
      <w:r w:rsidR="001444C6">
        <w:t xml:space="preserve">files </w:t>
      </w:r>
      <w:r>
        <w:t>with EFS</w:t>
      </w:r>
    </w:p>
    <w:p w14:paraId="3616C69C" w14:textId="77777777" w:rsidR="004A7C5F" w:rsidRDefault="004A7C5F" w:rsidP="004A7C5F">
      <w:pPr>
        <w:pStyle w:val="ObjBL0"/>
      </w:pPr>
      <w:r>
        <w:t>Configure EFS Recovery Agent</w:t>
      </w:r>
    </w:p>
    <w:p w14:paraId="22CE15EE" w14:textId="77777777" w:rsidR="004A7C5F" w:rsidRDefault="004A7C5F" w:rsidP="004A7C5F">
      <w:pPr>
        <w:pStyle w:val="ObjBL0"/>
      </w:pPr>
      <w:r>
        <w:t>Back</w:t>
      </w:r>
      <w:r w:rsidR="001444C6">
        <w:t xml:space="preserve"> </w:t>
      </w:r>
      <w:r>
        <w:t>up and restore EFS certificates</w:t>
      </w:r>
    </w:p>
    <w:p w14:paraId="572C1B55" w14:textId="77777777" w:rsidR="004A7C5F" w:rsidRPr="00D730C6" w:rsidRDefault="004A7C5F" w:rsidP="004A7C5F">
      <w:pPr>
        <w:pStyle w:val="ObjBL0"/>
      </w:pPr>
      <w:r>
        <w:t>Encrypt a volume with BitLocker</w:t>
      </w:r>
    </w:p>
    <w:p w14:paraId="52217DD8" w14:textId="77777777" w:rsidR="00460C10" w:rsidRPr="00C14D0D" w:rsidRDefault="00460C10" w:rsidP="00460C10">
      <w:pPr>
        <w:pStyle w:val="ObjHead"/>
        <w:rPr>
          <w:noProof w:val="0"/>
        </w:rPr>
      </w:pPr>
      <w:r w:rsidRPr="00C14D0D">
        <w:rPr>
          <w:noProof w:val="0"/>
        </w:rPr>
        <w:t xml:space="preserve">Estimated lab time: </w:t>
      </w:r>
      <w:r w:rsidR="00447188">
        <w:rPr>
          <w:noProof w:val="0"/>
        </w:rPr>
        <w:t>70</w:t>
      </w:r>
      <w:r w:rsidRPr="00C14D0D">
        <w:rPr>
          <w:noProof w:val="0"/>
        </w:rPr>
        <w:t xml:space="preserve"> minutes</w:t>
      </w: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908"/>
        <w:gridCol w:w="6948"/>
      </w:tblGrid>
      <w:tr w:rsidR="007E2448" w:rsidRPr="00296AA8" w14:paraId="24F0D97D" w14:textId="77777777">
        <w:tc>
          <w:tcPr>
            <w:tcW w:w="1908" w:type="dxa"/>
            <w:shd w:val="solid" w:color="000000" w:fill="FFFFFF"/>
            <w:vAlign w:val="bottom"/>
          </w:tcPr>
          <w:p w14:paraId="69E5ABDF" w14:textId="77777777" w:rsidR="007E2448" w:rsidRPr="00296AA8" w:rsidRDefault="007E2448" w:rsidP="00713A7C">
            <w:pPr>
              <w:pStyle w:val="TBH"/>
              <w:jc w:val="left"/>
              <w:rPr>
                <w:b w:val="0"/>
                <w:bCs w:val="0"/>
              </w:rPr>
            </w:pPr>
            <w:r w:rsidRPr="00296AA8">
              <w:rPr>
                <w:b w:val="0"/>
                <w:bCs w:val="0"/>
              </w:rPr>
              <w:t>Exercise</w:t>
            </w:r>
            <w:r>
              <w:rPr>
                <w:b w:val="0"/>
                <w:bCs w:val="0"/>
              </w:rPr>
              <w:t xml:space="preserve"> </w:t>
            </w:r>
            <w:r w:rsidR="00713A7C">
              <w:rPr>
                <w:b w:val="0"/>
                <w:bCs w:val="0"/>
              </w:rPr>
              <w:t>6</w:t>
            </w:r>
            <w:r>
              <w:rPr>
                <w:b w:val="0"/>
                <w:bCs w:val="0"/>
              </w:rPr>
              <w:t>.</w:t>
            </w:r>
            <w:r w:rsidRPr="00296AA8">
              <w:rPr>
                <w:b w:val="0"/>
                <w:bCs w:val="0"/>
              </w:rPr>
              <w:t>1</w:t>
            </w:r>
          </w:p>
        </w:tc>
        <w:tc>
          <w:tcPr>
            <w:tcW w:w="6948" w:type="dxa"/>
            <w:shd w:val="solid" w:color="000000" w:fill="FFFFFF"/>
            <w:vAlign w:val="bottom"/>
          </w:tcPr>
          <w:p w14:paraId="2AFF7323" w14:textId="77777777" w:rsidR="007E2448" w:rsidRPr="00296AA8" w:rsidRDefault="00713A7C" w:rsidP="007E2448">
            <w:pPr>
              <w:pStyle w:val="TBH"/>
              <w:jc w:val="left"/>
              <w:rPr>
                <w:b w:val="0"/>
                <w:bCs w:val="0"/>
              </w:rPr>
            </w:pPr>
            <w:r>
              <w:rPr>
                <w:b w:val="0"/>
                <w:bCs w:val="0"/>
              </w:rPr>
              <w:t>Encrypting Files with EFS</w:t>
            </w:r>
          </w:p>
        </w:tc>
      </w:tr>
      <w:tr w:rsidR="007E2448" w14:paraId="22C8CEBE" w14:textId="77777777">
        <w:tc>
          <w:tcPr>
            <w:tcW w:w="1908" w:type="dxa"/>
            <w:shd w:val="clear" w:color="auto" w:fill="auto"/>
          </w:tcPr>
          <w:p w14:paraId="46D446BC" w14:textId="77777777" w:rsidR="007E2448" w:rsidRDefault="007E2448" w:rsidP="007E2448">
            <w:pPr>
              <w:pStyle w:val="TB"/>
            </w:pPr>
            <w:r>
              <w:t>Overview</w:t>
            </w:r>
          </w:p>
          <w:p w14:paraId="58AA6839" w14:textId="77777777" w:rsidR="007E2448" w:rsidRDefault="007E2448" w:rsidP="007E2448">
            <w:pPr>
              <w:spacing w:after="120"/>
            </w:pPr>
          </w:p>
        </w:tc>
        <w:tc>
          <w:tcPr>
            <w:tcW w:w="6948" w:type="dxa"/>
            <w:shd w:val="clear" w:color="auto" w:fill="auto"/>
          </w:tcPr>
          <w:p w14:paraId="1C6D28F4" w14:textId="77777777" w:rsidR="007E2448" w:rsidRDefault="00C715CE" w:rsidP="003807BE">
            <w:pPr>
              <w:pStyle w:val="StyleTBLLeft-001Hanging001"/>
            </w:pPr>
            <w:r>
              <w:t>For files that are extremely sensitive, you can use EFS to encrypt the files.</w:t>
            </w:r>
            <w:r w:rsidR="003807BE">
              <w:t>D</w:t>
            </w:r>
            <w:r>
              <w:t>uring this exercise, you encrypt a file</w:t>
            </w:r>
            <w:r w:rsidR="00226695">
              <w:t xml:space="preserve"> using Encrypting File System (EFS), which is a built-in feature of NTFS</w:t>
            </w:r>
            <w:r>
              <w:t>.</w:t>
            </w:r>
          </w:p>
        </w:tc>
      </w:tr>
      <w:tr w:rsidR="007E2448" w14:paraId="7BB99F48" w14:textId="77777777">
        <w:tc>
          <w:tcPr>
            <w:tcW w:w="1908" w:type="dxa"/>
            <w:shd w:val="clear" w:color="auto" w:fill="auto"/>
          </w:tcPr>
          <w:p w14:paraId="0CB0080C" w14:textId="77777777" w:rsidR="007E2448" w:rsidRDefault="007E2448" w:rsidP="007E2448">
            <w:pPr>
              <w:pStyle w:val="TB"/>
            </w:pPr>
            <w:r>
              <w:t>Completion time</w:t>
            </w:r>
          </w:p>
        </w:tc>
        <w:tc>
          <w:tcPr>
            <w:tcW w:w="6948" w:type="dxa"/>
            <w:shd w:val="clear" w:color="auto" w:fill="auto"/>
          </w:tcPr>
          <w:p w14:paraId="5831709A" w14:textId="77777777" w:rsidR="007E2448" w:rsidRDefault="00C715CE" w:rsidP="007E2448">
            <w:pPr>
              <w:pStyle w:val="TB"/>
            </w:pPr>
            <w:r>
              <w:t>2</w:t>
            </w:r>
            <w:r w:rsidR="007E2448">
              <w:t>0 minutes</w:t>
            </w:r>
          </w:p>
        </w:tc>
      </w:tr>
    </w:tbl>
    <w:p w14:paraId="1B20771C" w14:textId="77777777" w:rsidR="007E2448" w:rsidRDefault="007E2448" w:rsidP="007E2448">
      <w:pPr>
        <w:widowControl w:val="0"/>
        <w:spacing w:line="263" w:lineRule="exact"/>
        <w:rPr>
          <w:sz w:val="24"/>
        </w:rPr>
      </w:pPr>
    </w:p>
    <w:p w14:paraId="47861AA7" w14:textId="6075B9FC" w:rsidR="007E2448" w:rsidRDefault="00834128" w:rsidP="00351A8B">
      <w:pPr>
        <w:widowControl w:val="0"/>
        <w:spacing w:line="263" w:lineRule="exact"/>
        <w:ind w:left="2160" w:hanging="2160"/>
        <w:rPr>
          <w:b/>
        </w:rPr>
      </w:pPr>
      <w:r>
        <w:rPr>
          <w:b/>
        </w:rPr>
        <w:t>Mindset Question</w:t>
      </w:r>
      <w:r w:rsidR="007E2448" w:rsidRPr="00351A8B">
        <w:rPr>
          <w:b/>
        </w:rPr>
        <w:t>:</w:t>
      </w:r>
      <w:r w:rsidR="007E2448" w:rsidRPr="00351A8B">
        <w:rPr>
          <w:b/>
        </w:rPr>
        <w:tab/>
      </w:r>
      <w:r w:rsidR="00226695">
        <w:rPr>
          <w:b/>
        </w:rPr>
        <w:t xml:space="preserve">You have several sales people who have sensitive material on their computer. If their laptops are stolen, the stolen information could put the company at great risk. </w:t>
      </w:r>
      <w:r w:rsidR="00B958BC">
        <w:rPr>
          <w:b/>
        </w:rPr>
        <w:t>H</w:t>
      </w:r>
      <w:r w:rsidR="00226695">
        <w:rPr>
          <w:b/>
        </w:rPr>
        <w:t>ow can you protect the important data documents?</w:t>
      </w:r>
    </w:p>
    <w:p w14:paraId="7EB95C52" w14:textId="77777777" w:rsidR="00740ECF" w:rsidRDefault="00740ECF" w:rsidP="007E2448">
      <w:pPr>
        <w:widowControl w:val="0"/>
        <w:spacing w:line="263" w:lineRule="exact"/>
        <w:rPr>
          <w:b/>
          <w:color w:val="002060"/>
        </w:rPr>
      </w:pPr>
    </w:p>
    <w:p w14:paraId="2817A5F5" w14:textId="77777777" w:rsidR="00740ECF" w:rsidRDefault="00740ECF" w:rsidP="007E2448">
      <w:pPr>
        <w:widowControl w:val="0"/>
        <w:spacing w:line="263" w:lineRule="exact"/>
        <w:rPr>
          <w:b/>
          <w:color w:val="002060"/>
        </w:rPr>
      </w:pPr>
    </w:p>
    <w:p w14:paraId="2E467EB3" w14:textId="77777777" w:rsidR="00740ECF" w:rsidRDefault="00740ECF" w:rsidP="007E2448">
      <w:pPr>
        <w:widowControl w:val="0"/>
        <w:spacing w:line="263" w:lineRule="exact"/>
        <w:rPr>
          <w:b/>
          <w:color w:val="002060"/>
        </w:rPr>
      </w:pPr>
    </w:p>
    <w:p w14:paraId="61775292" w14:textId="77777777" w:rsidR="001340F1" w:rsidRDefault="001340F1" w:rsidP="007E2448">
      <w:pPr>
        <w:widowControl w:val="0"/>
        <w:spacing w:line="263" w:lineRule="exact"/>
        <w:rPr>
          <w:b/>
          <w:color w:val="002060"/>
        </w:rPr>
      </w:pPr>
    </w:p>
    <w:p w14:paraId="39A7980F" w14:textId="77777777" w:rsidR="00834128" w:rsidRDefault="007F0BF5" w:rsidP="007E2448">
      <w:pPr>
        <w:pStyle w:val="Heading1"/>
      </w:pPr>
      <w:r>
        <w:lastRenderedPageBreak/>
        <w:t>Encrypting Files with EFS</w:t>
      </w:r>
    </w:p>
    <w:p w14:paraId="6D815C4D" w14:textId="77777777" w:rsidR="007E2448" w:rsidRPr="00834128" w:rsidRDefault="007E2448" w:rsidP="00834128"/>
    <w:p w14:paraId="16BEE28C" w14:textId="77777777" w:rsidR="007E2448" w:rsidRPr="000B1D97" w:rsidRDefault="009F32C0" w:rsidP="007E2448">
      <w:pPr>
        <w:pStyle w:val="NL"/>
      </w:pPr>
      <w:r w:rsidRPr="009F32C0">
        <w:rPr>
          <w:b/>
        </w:rPr>
        <w:t>1.</w:t>
      </w:r>
      <w:r w:rsidR="00932F8E">
        <w:tab/>
        <w:t>Log</w:t>
      </w:r>
      <w:r w:rsidR="001444C6">
        <w:t xml:space="preserve"> </w:t>
      </w:r>
      <w:r w:rsidR="00932F8E">
        <w:t xml:space="preserve">in </w:t>
      </w:r>
      <w:r w:rsidR="003807BE">
        <w:t xml:space="preserve">to </w:t>
      </w:r>
      <w:r>
        <w:t>Server01</w:t>
      </w:r>
      <w:r w:rsidR="00932F8E">
        <w:t xml:space="preserve"> as the </w:t>
      </w:r>
      <w:r w:rsidR="00932F8E" w:rsidRPr="00932F8E">
        <w:rPr>
          <w:b/>
        </w:rPr>
        <w:t>Contoso\administrator</w:t>
      </w:r>
      <w:r w:rsidR="00932F8E">
        <w:t xml:space="preserve"> user account. </w:t>
      </w:r>
      <w:r w:rsidR="007E2448" w:rsidRPr="000B1D97">
        <w:t xml:space="preserve">The </w:t>
      </w:r>
      <w:r w:rsidR="007E2448">
        <w:t>Server Manager console opens</w:t>
      </w:r>
      <w:r w:rsidR="007E2448" w:rsidRPr="000B1D97">
        <w:t>.</w:t>
      </w:r>
    </w:p>
    <w:p w14:paraId="3405CFFB" w14:textId="77777777" w:rsidR="00932F8E" w:rsidRDefault="009F32C0" w:rsidP="007F0BF5">
      <w:pPr>
        <w:pStyle w:val="NL"/>
      </w:pPr>
      <w:r w:rsidRPr="009F32C0">
        <w:rPr>
          <w:b/>
        </w:rPr>
        <w:t>2.</w:t>
      </w:r>
      <w:r w:rsidR="00932F8E">
        <w:tab/>
        <w:t xml:space="preserve">On Server01, create a </w:t>
      </w:r>
      <w:r w:rsidR="00932F8E" w:rsidRPr="00226695">
        <w:rPr>
          <w:b/>
        </w:rPr>
        <w:t>C:\Data</w:t>
      </w:r>
      <w:r w:rsidR="00932F8E">
        <w:t xml:space="preserve"> folder.</w:t>
      </w:r>
    </w:p>
    <w:p w14:paraId="5E088FB9" w14:textId="77777777" w:rsidR="00932F8E" w:rsidRDefault="009F32C0" w:rsidP="007F0BF5">
      <w:pPr>
        <w:pStyle w:val="NL"/>
      </w:pPr>
      <w:r w:rsidRPr="009F32C0">
        <w:rPr>
          <w:b/>
        </w:rPr>
        <w:t>3.</w:t>
      </w:r>
      <w:r w:rsidR="00932F8E">
        <w:tab/>
        <w:t xml:space="preserve">Create a text file in the C:\Data folder called </w:t>
      </w:r>
      <w:r w:rsidR="00932F8E" w:rsidRPr="00226695">
        <w:rPr>
          <w:b/>
        </w:rPr>
        <w:t>test.txt</w:t>
      </w:r>
      <w:r w:rsidR="00932F8E">
        <w:t xml:space="preserve"> file. Type your name in the file</w:t>
      </w:r>
      <w:r w:rsidR="0002688F">
        <w:t>,</w:t>
      </w:r>
      <w:r w:rsidR="00932F8E">
        <w:t xml:space="preserve"> close the file</w:t>
      </w:r>
      <w:r w:rsidR="0002688F">
        <w:t>, then click Save to save the changes</w:t>
      </w:r>
      <w:r w:rsidR="00932F8E">
        <w:t>.</w:t>
      </w:r>
    </w:p>
    <w:p w14:paraId="097E8740" w14:textId="77777777" w:rsidR="007F0BF5" w:rsidRDefault="009F32C0" w:rsidP="007F0BF5">
      <w:pPr>
        <w:pStyle w:val="NL"/>
      </w:pPr>
      <w:r w:rsidRPr="009F32C0">
        <w:rPr>
          <w:b/>
        </w:rPr>
        <w:t>4.</w:t>
      </w:r>
      <w:r w:rsidR="007F0BF5">
        <w:tab/>
        <w:t xml:space="preserve">Right-click the </w:t>
      </w:r>
      <w:r w:rsidRPr="009F32C0">
        <w:t>C:\Data</w:t>
      </w:r>
      <w:r w:rsidR="00932F8E">
        <w:t xml:space="preserve"> </w:t>
      </w:r>
      <w:r w:rsidR="007F0BF5">
        <w:t xml:space="preserve">folder, and then click </w:t>
      </w:r>
      <w:r w:rsidRPr="009F32C0">
        <w:t>Properties</w:t>
      </w:r>
      <w:r w:rsidR="007F0BF5">
        <w:t>. The Properties dialog box opens.</w:t>
      </w:r>
    </w:p>
    <w:p w14:paraId="561749F6" w14:textId="77777777" w:rsidR="007F0BF5" w:rsidRDefault="009F32C0" w:rsidP="007F0BF5">
      <w:pPr>
        <w:pStyle w:val="NL"/>
      </w:pPr>
      <w:r w:rsidRPr="009F32C0">
        <w:rPr>
          <w:b/>
        </w:rPr>
        <w:t>5.</w:t>
      </w:r>
      <w:r w:rsidR="007F0BF5">
        <w:tab/>
      </w:r>
      <w:r w:rsidR="00932F8E">
        <w:t xml:space="preserve">On the </w:t>
      </w:r>
      <w:r w:rsidRPr="009F32C0">
        <w:t>General</w:t>
      </w:r>
      <w:r w:rsidR="007F0BF5" w:rsidRPr="001444C6">
        <w:t xml:space="preserve"> tab, click </w:t>
      </w:r>
      <w:r w:rsidRPr="009F32C0">
        <w:t>Advanced</w:t>
      </w:r>
      <w:r w:rsidR="007F0BF5">
        <w:t>. The Advanced Attributes dialog box appears</w:t>
      </w:r>
      <w:r w:rsidR="00461C0B">
        <w:t xml:space="preserve"> as shown in </w:t>
      </w:r>
      <w:r w:rsidR="001444C6">
        <w:t xml:space="preserve">Figure </w:t>
      </w:r>
      <w:r w:rsidR="00461C0B">
        <w:t>6-1.</w:t>
      </w:r>
    </w:p>
    <w:p w14:paraId="567D468C" w14:textId="77777777" w:rsidR="00461C0B" w:rsidRDefault="00EF5377" w:rsidP="00461C0B">
      <w:pPr>
        <w:pStyle w:val="ProdNote"/>
      </w:pPr>
      <w:r>
        <w:rPr>
          <w:noProof/>
        </w:rPr>
        <w:drawing>
          <wp:inline distT="0" distB="0" distL="0" distR="0" wp14:anchorId="614800D1" wp14:editId="22542A1E">
            <wp:extent cx="5486400" cy="4114800"/>
            <wp:effectExtent l="25400" t="0" r="0" b="0"/>
            <wp:docPr id="1" name="Picture 0" descr="Fig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1.jpg"/>
                    <pic:cNvPicPr/>
                  </pic:nvPicPr>
                  <pic:blipFill>
                    <a:blip r:embed="rId9" cstate="print"/>
                    <a:stretch>
                      <a:fillRect/>
                    </a:stretch>
                  </pic:blipFill>
                  <pic:spPr>
                    <a:xfrm>
                      <a:off x="0" y="0"/>
                      <a:ext cx="5486400" cy="4114800"/>
                    </a:xfrm>
                    <a:prstGeom prst="rect">
                      <a:avLst/>
                    </a:prstGeom>
                  </pic:spPr>
                </pic:pic>
              </a:graphicData>
            </a:graphic>
          </wp:inline>
        </w:drawing>
      </w:r>
    </w:p>
    <w:p w14:paraId="1F083D15" w14:textId="77777777" w:rsidR="00461C0B" w:rsidRDefault="00461C0B" w:rsidP="00461C0B">
      <w:pPr>
        <w:pStyle w:val="FigureNumber"/>
      </w:pPr>
      <w:r>
        <w:t>Figure 6-1</w:t>
      </w:r>
      <w:r w:rsidR="0002688F">
        <w:t xml:space="preserve"> </w:t>
      </w:r>
    </w:p>
    <w:p w14:paraId="1A1C0867" w14:textId="77777777" w:rsidR="00461C0B" w:rsidRDefault="00461C0B" w:rsidP="00461C0B">
      <w:pPr>
        <w:pStyle w:val="FigureCaption"/>
      </w:pPr>
      <w:r>
        <w:t>Configuring advanced attributes</w:t>
      </w:r>
    </w:p>
    <w:p w14:paraId="407B0C9E" w14:textId="77777777" w:rsidR="00461C0B" w:rsidRDefault="00461C0B" w:rsidP="007F0BF5">
      <w:pPr>
        <w:pStyle w:val="NL"/>
      </w:pPr>
    </w:p>
    <w:p w14:paraId="4B9FE1E3" w14:textId="77777777" w:rsidR="007F0BF5" w:rsidRDefault="009F32C0" w:rsidP="007F0BF5">
      <w:pPr>
        <w:pStyle w:val="NL"/>
      </w:pPr>
      <w:r w:rsidRPr="009F32C0">
        <w:rPr>
          <w:b/>
        </w:rPr>
        <w:t>6.</w:t>
      </w:r>
      <w:r w:rsidR="007F0BF5">
        <w:tab/>
      </w:r>
      <w:r w:rsidR="00932F8E">
        <w:t xml:space="preserve">Click to select </w:t>
      </w:r>
      <w:r w:rsidRPr="009F32C0">
        <w:rPr>
          <w:i/>
        </w:rPr>
        <w:t>Encrypt contents to secure data</w:t>
      </w:r>
      <w:r w:rsidR="00932F8E">
        <w:t>.</w:t>
      </w:r>
      <w:r w:rsidR="004A7C5F">
        <w:t xml:space="preserve"> C</w:t>
      </w:r>
      <w:r w:rsidR="007F0BF5">
        <w:t xml:space="preserve">lick </w:t>
      </w:r>
      <w:r w:rsidRPr="009F32C0">
        <w:t>OK</w:t>
      </w:r>
      <w:r w:rsidR="007F0BF5">
        <w:t xml:space="preserve"> to close the Advanced Attributes dialog box.</w:t>
      </w:r>
    </w:p>
    <w:p w14:paraId="4FA9AF29" w14:textId="77777777" w:rsidR="007F0BF5" w:rsidRDefault="009F32C0" w:rsidP="007F0BF5">
      <w:pPr>
        <w:pStyle w:val="NL"/>
      </w:pPr>
      <w:r w:rsidRPr="009F32C0">
        <w:rPr>
          <w:b/>
        </w:rPr>
        <w:t>7.</w:t>
      </w:r>
      <w:r w:rsidR="007F0BF5">
        <w:tab/>
        <w:t xml:space="preserve">Click </w:t>
      </w:r>
      <w:r w:rsidRPr="009F32C0">
        <w:t>OK</w:t>
      </w:r>
      <w:r w:rsidR="007F0BF5">
        <w:t xml:space="preserve"> to close the Properties dialog box.</w:t>
      </w:r>
    </w:p>
    <w:p w14:paraId="3BB18EBD" w14:textId="77777777" w:rsidR="007F0BF5" w:rsidRDefault="009F32C0" w:rsidP="00932F8E">
      <w:pPr>
        <w:pStyle w:val="NL"/>
      </w:pPr>
      <w:r w:rsidRPr="009F32C0">
        <w:rPr>
          <w:b/>
        </w:rPr>
        <w:lastRenderedPageBreak/>
        <w:t>8.</w:t>
      </w:r>
      <w:r w:rsidR="00932F8E">
        <w:tab/>
        <w:t xml:space="preserve">When Windows asks you to confirm the changes, click </w:t>
      </w:r>
      <w:r w:rsidRPr="009F32C0">
        <w:t>OK</w:t>
      </w:r>
      <w:r w:rsidR="00932F8E">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932F8E" w14:paraId="24876C2A" w14:textId="77777777">
        <w:tc>
          <w:tcPr>
            <w:tcW w:w="1440" w:type="dxa"/>
            <w:shd w:val="clear" w:color="auto" w:fill="808080"/>
            <w:vAlign w:val="center"/>
          </w:tcPr>
          <w:p w14:paraId="25BDB025" w14:textId="77777777" w:rsidR="00932F8E" w:rsidRPr="00296AA8" w:rsidRDefault="00932F8E" w:rsidP="00932F8E">
            <w:pPr>
              <w:pStyle w:val="QuestionHead"/>
            </w:pPr>
            <w:r w:rsidRPr="00296AA8">
              <w:t>Question</w:t>
            </w:r>
            <w:r>
              <w:t xml:space="preserve"> 1</w:t>
            </w:r>
          </w:p>
        </w:tc>
        <w:tc>
          <w:tcPr>
            <w:tcW w:w="6300" w:type="dxa"/>
            <w:vAlign w:val="center"/>
          </w:tcPr>
          <w:p w14:paraId="791B39DB" w14:textId="77777777" w:rsidR="00932F8E" w:rsidRPr="001444C6" w:rsidRDefault="00932F8E" w:rsidP="00834128">
            <w:pPr>
              <w:pStyle w:val="NoteText"/>
              <w:rPr>
                <w:b/>
              </w:rPr>
            </w:pPr>
            <w:r>
              <w:t>What color is the C:\Data folder.</w:t>
            </w:r>
          </w:p>
        </w:tc>
      </w:tr>
    </w:tbl>
    <w:p w14:paraId="7A4D466B" w14:textId="77777777" w:rsidR="00932F8E" w:rsidRDefault="00932F8E" w:rsidP="007F0BF5">
      <w:pPr>
        <w:pStyle w:val="NL"/>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932F8E" w14:paraId="4B0CE0A5" w14:textId="77777777">
        <w:tc>
          <w:tcPr>
            <w:tcW w:w="1440" w:type="dxa"/>
            <w:shd w:val="clear" w:color="auto" w:fill="808080"/>
            <w:vAlign w:val="center"/>
          </w:tcPr>
          <w:p w14:paraId="01937BCC" w14:textId="77777777" w:rsidR="00932F8E" w:rsidRPr="00296AA8" w:rsidRDefault="00932F8E" w:rsidP="001444C6">
            <w:pPr>
              <w:pStyle w:val="QuestionHead"/>
            </w:pPr>
            <w:r w:rsidRPr="00296AA8">
              <w:t>Question</w:t>
            </w:r>
            <w:r>
              <w:t xml:space="preserve"> 2</w:t>
            </w:r>
          </w:p>
        </w:tc>
        <w:tc>
          <w:tcPr>
            <w:tcW w:w="6300" w:type="dxa"/>
            <w:vAlign w:val="center"/>
          </w:tcPr>
          <w:p w14:paraId="1200FD94" w14:textId="77777777" w:rsidR="00932F8E" w:rsidRPr="001444C6" w:rsidRDefault="00932F8E" w:rsidP="00834128">
            <w:pPr>
              <w:pStyle w:val="NoteText"/>
              <w:rPr>
                <w:b/>
              </w:rPr>
            </w:pPr>
            <w:r>
              <w:t>Is the test.txt file in the C:\Data folder also encrypted?</w:t>
            </w:r>
          </w:p>
        </w:tc>
      </w:tr>
    </w:tbl>
    <w:p w14:paraId="48130307" w14:textId="77777777" w:rsidR="00932F8E" w:rsidRDefault="00932F8E" w:rsidP="007F0BF5">
      <w:pPr>
        <w:pStyle w:val="NL"/>
      </w:pPr>
    </w:p>
    <w:p w14:paraId="1C68070D" w14:textId="77777777" w:rsidR="00932F8E" w:rsidRDefault="009F32C0" w:rsidP="007F0BF5">
      <w:pPr>
        <w:pStyle w:val="NL"/>
      </w:pPr>
      <w:r w:rsidRPr="009F32C0">
        <w:rPr>
          <w:b/>
        </w:rPr>
        <w:t>9.</w:t>
      </w:r>
      <w:r w:rsidR="00932F8E">
        <w:tab/>
        <w:t xml:space="preserve">Right-click the </w:t>
      </w:r>
      <w:r w:rsidRPr="009F32C0">
        <w:t>C:\Data</w:t>
      </w:r>
      <w:r w:rsidR="00932F8E" w:rsidRPr="001444C6">
        <w:t xml:space="preserve"> folder and click </w:t>
      </w:r>
      <w:r w:rsidRPr="009F32C0">
        <w:t>Properties</w:t>
      </w:r>
      <w:r w:rsidR="00932F8E" w:rsidRPr="00226695">
        <w:t>.</w:t>
      </w:r>
      <w:r w:rsidR="00932F8E">
        <w:t xml:space="preserve"> The Properties dialog box opens.</w:t>
      </w:r>
    </w:p>
    <w:p w14:paraId="5DE33997" w14:textId="77777777" w:rsidR="007F0BF5" w:rsidRDefault="009F32C0" w:rsidP="007F0BF5">
      <w:pPr>
        <w:pStyle w:val="NL"/>
      </w:pPr>
      <w:r w:rsidRPr="009F32C0">
        <w:rPr>
          <w:b/>
        </w:rPr>
        <w:t>10.</w:t>
      </w:r>
      <w:r w:rsidR="007F0BF5">
        <w:tab/>
      </w:r>
      <w:r w:rsidR="00932F8E">
        <w:t>Under the General tab,</w:t>
      </w:r>
      <w:r w:rsidR="007F0BF5">
        <w:t xml:space="preserve"> click </w:t>
      </w:r>
      <w:r w:rsidRPr="009F32C0">
        <w:t>Advanced</w:t>
      </w:r>
      <w:r w:rsidR="007F0BF5">
        <w:t>. The Advanced Attributes dialog box opens.</w:t>
      </w:r>
    </w:p>
    <w:p w14:paraId="712534B6" w14:textId="77777777" w:rsidR="007F0BF5" w:rsidRDefault="009F32C0" w:rsidP="007F0BF5">
      <w:pPr>
        <w:pStyle w:val="NL"/>
      </w:pPr>
      <w:r w:rsidRPr="009F32C0">
        <w:rPr>
          <w:b/>
        </w:rPr>
        <w:t>11.</w:t>
      </w:r>
      <w:r w:rsidR="007F0BF5">
        <w:tab/>
        <w:t xml:space="preserve">Clear the </w:t>
      </w:r>
      <w:r w:rsidRPr="009F32C0">
        <w:rPr>
          <w:i/>
        </w:rPr>
        <w:t>Encrypt contents to secure data</w:t>
      </w:r>
      <w:r w:rsidR="007F0BF5">
        <w:t xml:space="preserve"> check</w:t>
      </w:r>
      <w:r w:rsidR="001444C6">
        <w:t xml:space="preserve"> </w:t>
      </w:r>
      <w:r w:rsidR="007F0BF5">
        <w:t>box.</w:t>
      </w:r>
      <w:r w:rsidR="00932F8E">
        <w:t xml:space="preserve"> </w:t>
      </w:r>
      <w:r w:rsidR="007F0BF5">
        <w:t xml:space="preserve">Click </w:t>
      </w:r>
      <w:r w:rsidRPr="009F32C0">
        <w:t>OK</w:t>
      </w:r>
      <w:r w:rsidR="007F0BF5">
        <w:t xml:space="preserve"> to close the Advanced Attributes dialog box.</w:t>
      </w:r>
    </w:p>
    <w:p w14:paraId="3B6428AC" w14:textId="77777777" w:rsidR="007F0BF5" w:rsidRDefault="009F32C0" w:rsidP="007F0BF5">
      <w:pPr>
        <w:pStyle w:val="NL"/>
      </w:pPr>
      <w:r w:rsidRPr="009F32C0">
        <w:rPr>
          <w:b/>
        </w:rPr>
        <w:t>12.</w:t>
      </w:r>
      <w:r w:rsidR="007F0BF5">
        <w:tab/>
        <w:t xml:space="preserve">Click </w:t>
      </w:r>
      <w:r w:rsidRPr="009F32C0">
        <w:t>OK</w:t>
      </w:r>
      <w:r w:rsidR="007F0BF5">
        <w:t xml:space="preserve"> to close the Properties dialog box.</w:t>
      </w:r>
    </w:p>
    <w:p w14:paraId="0C792062" w14:textId="77777777" w:rsidR="00477680" w:rsidRDefault="009F32C0" w:rsidP="00477680">
      <w:pPr>
        <w:pStyle w:val="NL"/>
      </w:pPr>
      <w:r w:rsidRPr="009F32C0">
        <w:rPr>
          <w:b/>
        </w:rPr>
        <w:t>13.</w:t>
      </w:r>
      <w:r w:rsidR="007F0BF5">
        <w:tab/>
      </w:r>
      <w:r w:rsidR="00932F8E">
        <w:t>When it asks to conf</w:t>
      </w:r>
      <w:r w:rsidR="00477680">
        <w:t xml:space="preserve">irm attribute changes, click </w:t>
      </w:r>
      <w:r w:rsidRPr="009F32C0">
        <w:t>OK</w:t>
      </w:r>
      <w:r w:rsidR="00477680">
        <w:t>.</w:t>
      </w:r>
    </w:p>
    <w:p w14:paraId="1DDC1789" w14:textId="77777777" w:rsidR="00834128" w:rsidRDefault="009F32C0" w:rsidP="00477680">
      <w:pPr>
        <w:pStyle w:val="NL"/>
      </w:pPr>
      <w:r w:rsidRPr="009F32C0">
        <w:rPr>
          <w:b/>
        </w:rPr>
        <w:t>14.</w:t>
      </w:r>
      <w:r w:rsidR="00477680">
        <w:tab/>
        <w:t>From Server01, log off as administrator.</w:t>
      </w:r>
    </w:p>
    <w:p w14:paraId="1F7FA4A2" w14:textId="77777777" w:rsidR="00477680" w:rsidRDefault="00477680" w:rsidP="00477680">
      <w:pPr>
        <w:pStyle w:val="NL"/>
      </w:pPr>
    </w:p>
    <w:p w14:paraId="7EDBA7B9" w14:textId="77777777" w:rsidR="00834128" w:rsidRDefault="007F0BF5" w:rsidP="007E2448">
      <w:pPr>
        <w:pStyle w:val="Heading1"/>
      </w:pPr>
      <w:r>
        <w:t>Sharing Files Protected with EFS with Other Users</w:t>
      </w:r>
    </w:p>
    <w:p w14:paraId="4BBE7258" w14:textId="77777777" w:rsidR="007E2448" w:rsidRPr="00834128" w:rsidRDefault="007E2448" w:rsidP="00834128"/>
    <w:p w14:paraId="643589D6" w14:textId="77777777" w:rsidR="00477680" w:rsidRDefault="009F32C0" w:rsidP="007E2448">
      <w:pPr>
        <w:pStyle w:val="NL"/>
      </w:pPr>
      <w:r w:rsidRPr="009F32C0">
        <w:rPr>
          <w:b/>
        </w:rPr>
        <w:t>1.</w:t>
      </w:r>
      <w:r w:rsidR="00477680">
        <w:tab/>
      </w:r>
      <w:r w:rsidR="0002688F">
        <w:t>L</w:t>
      </w:r>
      <w:r w:rsidR="00226695">
        <w:t>o</w:t>
      </w:r>
      <w:r w:rsidR="00477680">
        <w:t>g in</w:t>
      </w:r>
      <w:r w:rsidR="00226695">
        <w:t>to RWDC01</w:t>
      </w:r>
      <w:r w:rsidR="00477680">
        <w:t xml:space="preserve"> as </w:t>
      </w:r>
      <w:r w:rsidR="00477680" w:rsidRPr="00226695">
        <w:rPr>
          <w:b/>
        </w:rPr>
        <w:t>contoso\administrator</w:t>
      </w:r>
      <w:r w:rsidR="00477680">
        <w:t>, Server Manager</w:t>
      </w:r>
      <w:r w:rsidR="00226695">
        <w:t xml:space="preserve"> starts. Open</w:t>
      </w:r>
      <w:r w:rsidR="00477680">
        <w:t xml:space="preserve"> the </w:t>
      </w:r>
      <w:r w:rsidRPr="009F32C0">
        <w:t>Tools</w:t>
      </w:r>
      <w:r w:rsidR="00477680" w:rsidRPr="001444C6">
        <w:t xml:space="preserve"> menu and click </w:t>
      </w:r>
      <w:r w:rsidRPr="009F32C0">
        <w:t>Active Directory Users and Computers</w:t>
      </w:r>
      <w:r w:rsidR="00477680">
        <w:t xml:space="preserve">. The Active Directory Users </w:t>
      </w:r>
      <w:r w:rsidR="00771B2D">
        <w:t xml:space="preserve">and Computers </w:t>
      </w:r>
      <w:r w:rsidR="00477680">
        <w:t>console opens.</w:t>
      </w:r>
    </w:p>
    <w:p w14:paraId="74F5B7D9" w14:textId="77777777" w:rsidR="00477680" w:rsidRDefault="009F32C0" w:rsidP="007E2448">
      <w:pPr>
        <w:pStyle w:val="NL"/>
      </w:pPr>
      <w:r w:rsidRPr="009F32C0">
        <w:rPr>
          <w:b/>
        </w:rPr>
        <w:t>2.</w:t>
      </w:r>
      <w:r w:rsidR="00477680">
        <w:tab/>
        <w:t xml:space="preserve">Right-click the </w:t>
      </w:r>
      <w:r w:rsidRPr="009F32C0">
        <w:t>Users</w:t>
      </w:r>
      <w:r w:rsidR="00477680" w:rsidRPr="001444C6">
        <w:t xml:space="preserve"> node, click </w:t>
      </w:r>
      <w:r w:rsidRPr="009F32C0">
        <w:t>New</w:t>
      </w:r>
      <w:r w:rsidR="00477680" w:rsidRPr="001444C6">
        <w:t xml:space="preserve">, then click </w:t>
      </w:r>
      <w:r w:rsidRPr="009F32C0">
        <w:t>User</w:t>
      </w:r>
      <w:r w:rsidR="00477680">
        <w:t>.</w:t>
      </w:r>
    </w:p>
    <w:p w14:paraId="119AE942" w14:textId="77777777" w:rsidR="00477680" w:rsidRDefault="009F32C0" w:rsidP="007E2448">
      <w:pPr>
        <w:pStyle w:val="NL"/>
      </w:pPr>
      <w:r w:rsidRPr="009F32C0">
        <w:rPr>
          <w:b/>
        </w:rPr>
        <w:t>3.</w:t>
      </w:r>
      <w:r w:rsidR="00477680">
        <w:tab/>
        <w:t xml:space="preserve">Create a new user with the </w:t>
      </w:r>
      <w:r w:rsidR="00771B2D">
        <w:t>following</w:t>
      </w:r>
      <w:r w:rsidR="00477680">
        <w:t xml:space="preserve"> parameters:</w:t>
      </w:r>
    </w:p>
    <w:p w14:paraId="7EF35254" w14:textId="77777777" w:rsidR="00477680" w:rsidRDefault="00477680" w:rsidP="00226695">
      <w:pPr>
        <w:pStyle w:val="NL"/>
        <w:spacing w:after="0"/>
        <w:ind w:left="806" w:right="634" w:hanging="446"/>
      </w:pPr>
      <w:r>
        <w:tab/>
        <w:t>First Name</w:t>
      </w:r>
      <w:r w:rsidR="00226695">
        <w:t>:</w:t>
      </w:r>
      <w:r>
        <w:t xml:space="preserve"> </w:t>
      </w:r>
      <w:r w:rsidRPr="00226695">
        <w:rPr>
          <w:b/>
        </w:rPr>
        <w:t>User1</w:t>
      </w:r>
    </w:p>
    <w:p w14:paraId="57AA5A0C" w14:textId="77777777" w:rsidR="00477680" w:rsidRDefault="00477680" w:rsidP="00226695">
      <w:pPr>
        <w:pStyle w:val="NL"/>
        <w:spacing w:after="0"/>
        <w:ind w:left="806" w:right="634" w:hanging="446"/>
      </w:pPr>
      <w:r>
        <w:tab/>
        <w:t xml:space="preserve">User logon name: </w:t>
      </w:r>
      <w:r w:rsidRPr="00226695">
        <w:rPr>
          <w:b/>
        </w:rPr>
        <w:t>User1</w:t>
      </w:r>
    </w:p>
    <w:p w14:paraId="3D4D702D" w14:textId="77777777" w:rsidR="00226695" w:rsidRDefault="00226695" w:rsidP="00226695">
      <w:pPr>
        <w:pStyle w:val="NL"/>
        <w:spacing w:after="0"/>
        <w:ind w:left="806" w:right="634" w:hanging="446"/>
      </w:pPr>
    </w:p>
    <w:p w14:paraId="5ED544D0" w14:textId="77777777" w:rsidR="00477680" w:rsidRDefault="00226695" w:rsidP="00226695">
      <w:pPr>
        <w:pStyle w:val="NL"/>
        <w:spacing w:after="0"/>
        <w:ind w:left="806" w:right="634" w:hanging="446"/>
      </w:pPr>
      <w:r>
        <w:tab/>
      </w:r>
      <w:r w:rsidR="00477680">
        <w:t xml:space="preserve">Click </w:t>
      </w:r>
      <w:r w:rsidR="009F32C0" w:rsidRPr="009F32C0">
        <w:t>Next</w:t>
      </w:r>
      <w:r w:rsidR="00477680">
        <w:t>.</w:t>
      </w:r>
    </w:p>
    <w:p w14:paraId="36BDD0EE" w14:textId="77777777" w:rsidR="00477680" w:rsidRDefault="009F32C0" w:rsidP="00226695">
      <w:pPr>
        <w:pStyle w:val="NL"/>
        <w:spacing w:before="240"/>
        <w:ind w:left="806" w:right="634" w:hanging="446"/>
      </w:pPr>
      <w:r w:rsidRPr="009F32C0">
        <w:rPr>
          <w:b/>
        </w:rPr>
        <w:t>4.</w:t>
      </w:r>
      <w:r w:rsidR="00477680">
        <w:tab/>
      </w:r>
      <w:r w:rsidR="00226695">
        <w:t>F</w:t>
      </w:r>
      <w:r w:rsidR="00477680">
        <w:t xml:space="preserve">or the Password and Confirm password text boxes, type </w:t>
      </w:r>
      <w:r w:rsidR="00477680" w:rsidRPr="00226695">
        <w:rPr>
          <w:b/>
        </w:rPr>
        <w:t>Password01</w:t>
      </w:r>
      <w:r w:rsidR="00477680">
        <w:t>.</w:t>
      </w:r>
      <w:r w:rsidR="00226695">
        <w:t xml:space="preserve"> C</w:t>
      </w:r>
      <w:r w:rsidR="00477680">
        <w:t xml:space="preserve">lick to select </w:t>
      </w:r>
      <w:r w:rsidRPr="009F32C0">
        <w:t>Password never expires</w:t>
      </w:r>
      <w:r w:rsidR="00477680">
        <w:t xml:space="preserve">. When an Active Directory Domain Services dialog box appears, click </w:t>
      </w:r>
      <w:r w:rsidRPr="009F32C0">
        <w:t>OK</w:t>
      </w:r>
      <w:r w:rsidR="00477680" w:rsidRPr="001444C6">
        <w:t>.</w:t>
      </w:r>
      <w:r w:rsidR="00771B2D" w:rsidRPr="001444C6">
        <w:t xml:space="preserve"> Click </w:t>
      </w:r>
      <w:r w:rsidRPr="009F32C0">
        <w:t>Next</w:t>
      </w:r>
      <w:r w:rsidR="00771B2D">
        <w:t>.</w:t>
      </w:r>
    </w:p>
    <w:p w14:paraId="2B050D7C" w14:textId="77777777" w:rsidR="00477680" w:rsidRDefault="009F32C0" w:rsidP="007E2448">
      <w:pPr>
        <w:pStyle w:val="NL"/>
      </w:pPr>
      <w:r w:rsidRPr="009F32C0">
        <w:rPr>
          <w:b/>
        </w:rPr>
        <w:t>5.</w:t>
      </w:r>
      <w:r w:rsidR="00477680">
        <w:tab/>
        <w:t xml:space="preserve">When the user is ready to be created, click </w:t>
      </w:r>
      <w:r w:rsidRPr="009F32C0">
        <w:t>Finish</w:t>
      </w:r>
      <w:r w:rsidR="00477680">
        <w:t>.</w:t>
      </w:r>
    </w:p>
    <w:p w14:paraId="7BE30B69" w14:textId="77777777" w:rsidR="00477680" w:rsidRDefault="009F32C0" w:rsidP="007E2448">
      <w:pPr>
        <w:pStyle w:val="NL"/>
      </w:pPr>
      <w:r w:rsidRPr="009F32C0">
        <w:rPr>
          <w:b/>
        </w:rPr>
        <w:lastRenderedPageBreak/>
        <w:t>6.</w:t>
      </w:r>
      <w:r w:rsidR="00477680">
        <w:tab/>
        <w:t xml:space="preserve">Under the Users node, double-click </w:t>
      </w:r>
      <w:r w:rsidRPr="009F32C0">
        <w:t>User1</w:t>
      </w:r>
      <w:r w:rsidR="00477680">
        <w:t>. The User1 Properties dialog box opens.</w:t>
      </w:r>
    </w:p>
    <w:p w14:paraId="5039B248" w14:textId="77777777" w:rsidR="00477680" w:rsidRDefault="009F32C0" w:rsidP="007E2448">
      <w:pPr>
        <w:pStyle w:val="NL"/>
      </w:pPr>
      <w:r w:rsidRPr="009F32C0">
        <w:rPr>
          <w:b/>
        </w:rPr>
        <w:t>7.</w:t>
      </w:r>
      <w:r w:rsidR="00477680">
        <w:tab/>
        <w:t>Click</w:t>
      </w:r>
      <w:r w:rsidR="001444C6">
        <w:t xml:space="preserve"> the</w:t>
      </w:r>
      <w:r w:rsidR="00477680">
        <w:t xml:space="preserve"> </w:t>
      </w:r>
      <w:r w:rsidRPr="009F32C0">
        <w:t>Member Of</w:t>
      </w:r>
      <w:r w:rsidR="00477680">
        <w:t xml:space="preserve"> tab.</w:t>
      </w:r>
    </w:p>
    <w:p w14:paraId="507946CD" w14:textId="77777777" w:rsidR="00477680" w:rsidRDefault="009F32C0" w:rsidP="007E2448">
      <w:pPr>
        <w:pStyle w:val="NL"/>
      </w:pPr>
      <w:r w:rsidRPr="009F32C0">
        <w:rPr>
          <w:b/>
        </w:rPr>
        <w:t>8.</w:t>
      </w:r>
      <w:r w:rsidRPr="009F32C0">
        <w:rPr>
          <w:b/>
        </w:rPr>
        <w:tab/>
      </w:r>
      <w:r w:rsidR="00477680">
        <w:t xml:space="preserve">Click the </w:t>
      </w:r>
      <w:r w:rsidRPr="009F32C0">
        <w:t>Add</w:t>
      </w:r>
      <w:r w:rsidR="00477680">
        <w:t xml:space="preserve"> button. When the Select Groups dialog box opens, type </w:t>
      </w:r>
      <w:r w:rsidR="00477680" w:rsidRPr="00F22B73">
        <w:rPr>
          <w:b/>
        </w:rPr>
        <w:t>domain admins</w:t>
      </w:r>
      <w:r w:rsidR="00477680">
        <w:t xml:space="preserve"> and click </w:t>
      </w:r>
      <w:r w:rsidRPr="009F32C0">
        <w:t>OK</w:t>
      </w:r>
      <w:r w:rsidR="00477680">
        <w:t>.</w:t>
      </w:r>
    </w:p>
    <w:p w14:paraId="579E0DB9" w14:textId="77777777" w:rsidR="00477680" w:rsidRDefault="009F32C0" w:rsidP="007E2448">
      <w:pPr>
        <w:pStyle w:val="NL"/>
      </w:pPr>
      <w:r w:rsidRPr="009F32C0">
        <w:rPr>
          <w:b/>
        </w:rPr>
        <w:t>9.</w:t>
      </w:r>
      <w:r w:rsidR="00477680">
        <w:tab/>
        <w:t xml:space="preserve">Click </w:t>
      </w:r>
      <w:r w:rsidRPr="009F32C0">
        <w:t>OK</w:t>
      </w:r>
      <w:r w:rsidR="00477680">
        <w:t xml:space="preserve"> to close the User1 </w:t>
      </w:r>
      <w:r w:rsidR="004A7C5F">
        <w:t xml:space="preserve">Properties </w:t>
      </w:r>
      <w:r w:rsidR="00477680">
        <w:t>dialog box.</w:t>
      </w:r>
    </w:p>
    <w:p w14:paraId="65815795" w14:textId="77777777" w:rsidR="007E2448" w:rsidRDefault="009F32C0" w:rsidP="007E2448">
      <w:pPr>
        <w:pStyle w:val="NL"/>
      </w:pPr>
      <w:r w:rsidRPr="009F32C0">
        <w:rPr>
          <w:b/>
        </w:rPr>
        <w:t>10.</w:t>
      </w:r>
      <w:r w:rsidR="00D9500E">
        <w:tab/>
        <w:t>On Server01, log</w:t>
      </w:r>
      <w:r w:rsidR="001444C6">
        <w:t xml:space="preserve"> </w:t>
      </w:r>
      <w:r w:rsidR="00D9500E">
        <w:t xml:space="preserve">in as </w:t>
      </w:r>
      <w:r w:rsidR="00D9500E" w:rsidRPr="00F22B73">
        <w:rPr>
          <w:b/>
        </w:rPr>
        <w:t>contoso\User1</w:t>
      </w:r>
      <w:r w:rsidR="00D9500E">
        <w:t xml:space="preserve"> with the password of </w:t>
      </w:r>
      <w:r w:rsidR="00D9500E" w:rsidRPr="00F22B73">
        <w:rPr>
          <w:b/>
        </w:rPr>
        <w:t>Password01</w:t>
      </w:r>
      <w:r w:rsidR="00D9500E">
        <w:t>.</w:t>
      </w:r>
    </w:p>
    <w:p w14:paraId="2E09E61E" w14:textId="77777777" w:rsidR="00D9500E" w:rsidRDefault="009F32C0" w:rsidP="007E2448">
      <w:pPr>
        <w:pStyle w:val="NL"/>
      </w:pPr>
      <w:r w:rsidRPr="009F32C0">
        <w:rPr>
          <w:b/>
        </w:rPr>
        <w:t>11.</w:t>
      </w:r>
      <w:r w:rsidR="00D9500E">
        <w:tab/>
      </w:r>
      <w:r w:rsidR="004A7C5F">
        <w:t>O</w:t>
      </w:r>
      <w:r w:rsidR="00771B2D">
        <w:t>p</w:t>
      </w:r>
      <w:r w:rsidR="004A7C5F">
        <w:t>en</w:t>
      </w:r>
      <w:r w:rsidR="00D9500E">
        <w:t xml:space="preserve"> the C:\Data folder, right-click the </w:t>
      </w:r>
      <w:r w:rsidRPr="009F32C0">
        <w:t>test.txt</w:t>
      </w:r>
      <w:r w:rsidR="00D9500E" w:rsidRPr="001444C6">
        <w:t xml:space="preserve"> file and click </w:t>
      </w:r>
      <w:r w:rsidRPr="009F32C0">
        <w:t>Propertie</w:t>
      </w:r>
      <w:r w:rsidR="00D9500E" w:rsidRPr="001444C6">
        <w:t>s</w:t>
      </w:r>
      <w:r w:rsidR="00D9500E">
        <w:t>.</w:t>
      </w:r>
    </w:p>
    <w:p w14:paraId="4CCDD175" w14:textId="77777777" w:rsidR="00D9500E" w:rsidRDefault="009F32C0" w:rsidP="007E2448">
      <w:pPr>
        <w:pStyle w:val="NL"/>
      </w:pPr>
      <w:r w:rsidRPr="009F32C0">
        <w:rPr>
          <w:b/>
        </w:rPr>
        <w:t>12.</w:t>
      </w:r>
      <w:r w:rsidR="00D9500E">
        <w:tab/>
        <w:t xml:space="preserve">On the </w:t>
      </w:r>
      <w:r w:rsidRPr="009F32C0">
        <w:t>General</w:t>
      </w:r>
      <w:r w:rsidR="00D9500E" w:rsidRPr="001444C6">
        <w:t xml:space="preserve"> tab, click </w:t>
      </w:r>
      <w:r w:rsidRPr="009F32C0">
        <w:t>Advanced</w:t>
      </w:r>
      <w:r w:rsidR="00D9500E">
        <w:t>. The Advanced Attributes dialog box opens.</w:t>
      </w:r>
    </w:p>
    <w:p w14:paraId="0EE95710" w14:textId="77777777" w:rsidR="00D9500E" w:rsidRDefault="009F32C0" w:rsidP="007E2448">
      <w:pPr>
        <w:pStyle w:val="NL"/>
      </w:pPr>
      <w:r w:rsidRPr="009F32C0">
        <w:rPr>
          <w:b/>
        </w:rPr>
        <w:t>13.</w:t>
      </w:r>
      <w:r w:rsidR="00D9500E">
        <w:tab/>
        <w:t xml:space="preserve">Click </w:t>
      </w:r>
      <w:r w:rsidRPr="009F32C0">
        <w:rPr>
          <w:i/>
        </w:rPr>
        <w:t>Encrypt contents to secure data</w:t>
      </w:r>
      <w:r w:rsidR="00D9500E">
        <w:t xml:space="preserve">. Click </w:t>
      </w:r>
      <w:r w:rsidRPr="009F32C0">
        <w:t>OK</w:t>
      </w:r>
      <w:r w:rsidR="00D9500E">
        <w:t xml:space="preserve"> to close the Advanced Attributes dialog box.</w:t>
      </w:r>
      <w:r w:rsidR="004A7C5F">
        <w:t xml:space="preserve"> Click OK to close the </w:t>
      </w:r>
      <w:r w:rsidR="00C0011C">
        <w:t xml:space="preserve">test </w:t>
      </w:r>
      <w:r w:rsidR="004A7C5F">
        <w:t>Properties dialog box.</w:t>
      </w:r>
    </w:p>
    <w:p w14:paraId="28BDC752" w14:textId="77777777" w:rsidR="00D9500E" w:rsidRDefault="009F32C0" w:rsidP="007E2448">
      <w:pPr>
        <w:pStyle w:val="NL"/>
      </w:pPr>
      <w:r w:rsidRPr="009F32C0">
        <w:rPr>
          <w:b/>
        </w:rPr>
        <w:t>14.</w:t>
      </w:r>
      <w:r w:rsidR="00D9500E">
        <w:tab/>
        <w:t>When it asks if you want to encr</w:t>
      </w:r>
      <w:r w:rsidR="00224B1D">
        <w:t>y</w:t>
      </w:r>
      <w:r w:rsidR="00D9500E">
        <w:t>p</w:t>
      </w:r>
      <w:r w:rsidR="00224B1D">
        <w:t>t</w:t>
      </w:r>
      <w:r w:rsidR="00D9500E">
        <w:t xml:space="preserve"> the file and its par</w:t>
      </w:r>
      <w:r w:rsidR="00224B1D">
        <w:t>ent</w:t>
      </w:r>
      <w:r w:rsidR="00D9500E">
        <w:t xml:space="preserve"> folder, click </w:t>
      </w:r>
      <w:r w:rsidRPr="009F32C0">
        <w:t>OK</w:t>
      </w:r>
      <w:r w:rsidR="00D9500E">
        <w:t>.</w:t>
      </w:r>
    </w:p>
    <w:p w14:paraId="13946BB5" w14:textId="77777777" w:rsidR="00D9500E" w:rsidRDefault="009F32C0" w:rsidP="007E2448">
      <w:pPr>
        <w:pStyle w:val="NL"/>
      </w:pPr>
      <w:r w:rsidRPr="009F32C0">
        <w:rPr>
          <w:b/>
        </w:rPr>
        <w:t>15.</w:t>
      </w:r>
      <w:r w:rsidR="00D9500E">
        <w:tab/>
      </w:r>
      <w:r w:rsidR="00224B1D">
        <w:t>If an Access Denied message appears, click</w:t>
      </w:r>
      <w:r w:rsidR="009C61DD">
        <w:t xml:space="preserve"> Ignore</w:t>
      </w:r>
      <w:r w:rsidR="001444C6">
        <w:t xml:space="preserve">, click </w:t>
      </w:r>
      <w:r w:rsidRPr="009F32C0">
        <w:t>Continue</w:t>
      </w:r>
      <w:r w:rsidR="009C61DD">
        <w:t xml:space="preserve">, </w:t>
      </w:r>
      <w:r w:rsidR="004A7C5F">
        <w:t xml:space="preserve">click </w:t>
      </w:r>
      <w:r w:rsidR="009C61DD">
        <w:t xml:space="preserve">OK, and </w:t>
      </w:r>
      <w:r w:rsidR="004A7C5F">
        <w:t xml:space="preserve">click </w:t>
      </w:r>
      <w:r w:rsidR="009C61DD">
        <w:t xml:space="preserve">Ignore. </w:t>
      </w:r>
      <w:r w:rsidR="004A7C5F">
        <w:t>Click OK</w:t>
      </w:r>
      <w:r w:rsidR="001444C6">
        <w:t xml:space="preserve">. </w:t>
      </w:r>
      <w:r w:rsidR="00347F82">
        <w:t>If an Access Denied message appears again, click Ignor</w:t>
      </w:r>
      <w:r w:rsidR="00AA124C">
        <w:t>e</w:t>
      </w:r>
      <w:r w:rsidR="00347F82">
        <w:t xml:space="preserve"> All. </w:t>
      </w:r>
      <w:r w:rsidR="009C61DD">
        <w:t>When you are done, the test.txt file should be green.</w:t>
      </w:r>
    </w:p>
    <w:p w14:paraId="3FF4CD34" w14:textId="77777777" w:rsidR="00224B1D" w:rsidRDefault="009F32C0" w:rsidP="007E2448">
      <w:pPr>
        <w:pStyle w:val="NL"/>
      </w:pPr>
      <w:r w:rsidRPr="009F32C0">
        <w:rPr>
          <w:b/>
        </w:rPr>
        <w:t>16.</w:t>
      </w:r>
      <w:r w:rsidR="00224B1D">
        <w:tab/>
        <w:t>On Server01, log</w:t>
      </w:r>
      <w:r w:rsidR="001444C6">
        <w:t xml:space="preserve"> </w:t>
      </w:r>
      <w:r w:rsidR="00224B1D">
        <w:t xml:space="preserve">out as </w:t>
      </w:r>
      <w:r w:rsidRPr="009F32C0">
        <w:t>User1</w:t>
      </w:r>
      <w:r w:rsidR="00224B1D">
        <w:t xml:space="preserve"> and log</w:t>
      </w:r>
      <w:r w:rsidR="001444C6">
        <w:t xml:space="preserve"> </w:t>
      </w:r>
      <w:r w:rsidR="00224B1D">
        <w:t xml:space="preserve">in as </w:t>
      </w:r>
      <w:r w:rsidR="00224B1D" w:rsidRPr="00F22B73">
        <w:rPr>
          <w:b/>
        </w:rPr>
        <w:t>Contoso\Administrator</w:t>
      </w:r>
      <w:r w:rsidR="00224B1D">
        <w:t>.</w:t>
      </w:r>
    </w:p>
    <w:p w14:paraId="2D71248D" w14:textId="77777777" w:rsidR="00224B1D" w:rsidRDefault="009F32C0" w:rsidP="007E2448">
      <w:pPr>
        <w:pStyle w:val="NL"/>
      </w:pPr>
      <w:r w:rsidRPr="009F32C0">
        <w:rPr>
          <w:b/>
        </w:rPr>
        <w:t>17.</w:t>
      </w:r>
      <w:r w:rsidR="00224B1D">
        <w:tab/>
        <w:t xml:space="preserve">Open the </w:t>
      </w:r>
      <w:r w:rsidRPr="009F32C0">
        <w:t>C:\Data</w:t>
      </w:r>
      <w:r w:rsidR="00224B1D">
        <w:t xml:space="preserve"> folder.</w:t>
      </w:r>
    </w:p>
    <w:p w14:paraId="6893F4D6" w14:textId="77777777" w:rsidR="00224B1D" w:rsidRDefault="009F32C0" w:rsidP="007E2448">
      <w:pPr>
        <w:pStyle w:val="NL"/>
      </w:pPr>
      <w:r w:rsidRPr="009F32C0">
        <w:rPr>
          <w:b/>
        </w:rPr>
        <w:t>18.</w:t>
      </w:r>
      <w:r w:rsidR="00224B1D">
        <w:tab/>
        <w:t xml:space="preserve">Double-click to open the </w:t>
      </w:r>
      <w:r w:rsidRPr="009F32C0">
        <w:t>Test.txt</w:t>
      </w:r>
      <w:r w:rsidR="00224B1D">
        <w:t xml:space="preserve"> file.</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224B1D" w14:paraId="34B05FF2" w14:textId="77777777">
        <w:tc>
          <w:tcPr>
            <w:tcW w:w="1440" w:type="dxa"/>
            <w:shd w:val="clear" w:color="auto" w:fill="808080"/>
            <w:vAlign w:val="center"/>
          </w:tcPr>
          <w:p w14:paraId="0F2497C0" w14:textId="77777777" w:rsidR="00224B1D" w:rsidRPr="00296AA8" w:rsidRDefault="00224B1D" w:rsidP="00B72726">
            <w:pPr>
              <w:pStyle w:val="QuestionHead"/>
            </w:pPr>
            <w:r w:rsidRPr="00296AA8">
              <w:t>Question</w:t>
            </w:r>
            <w:r>
              <w:t xml:space="preserve"> </w:t>
            </w:r>
            <w:r w:rsidR="00B72726">
              <w:t>3</w:t>
            </w:r>
          </w:p>
        </w:tc>
        <w:tc>
          <w:tcPr>
            <w:tcW w:w="6300" w:type="dxa"/>
            <w:vAlign w:val="center"/>
          </w:tcPr>
          <w:p w14:paraId="09DE6AB5" w14:textId="77777777" w:rsidR="00224B1D" w:rsidRPr="00740ECF" w:rsidRDefault="00224B1D" w:rsidP="001444C6">
            <w:pPr>
              <w:pStyle w:val="NoteText"/>
            </w:pPr>
            <w:r>
              <w:t>What error message did you get?</w:t>
            </w:r>
          </w:p>
        </w:tc>
      </w:tr>
    </w:tbl>
    <w:p w14:paraId="6D5D979C" w14:textId="77777777" w:rsidR="00224B1D" w:rsidRDefault="00224B1D" w:rsidP="007E2448">
      <w:pPr>
        <w:pStyle w:val="NL"/>
      </w:pPr>
    </w:p>
    <w:p w14:paraId="3A8E2D90" w14:textId="77777777" w:rsidR="004A7C5F" w:rsidRDefault="009F32C0" w:rsidP="007E2448">
      <w:pPr>
        <w:pStyle w:val="NL"/>
      </w:pPr>
      <w:r w:rsidRPr="009F32C0">
        <w:rPr>
          <w:b/>
        </w:rPr>
        <w:t>19.</w:t>
      </w:r>
      <w:r w:rsidR="00224B1D">
        <w:tab/>
      </w:r>
      <w:r w:rsidR="004A7C5F">
        <w:t xml:space="preserve">Click OK to close the message, </w:t>
      </w:r>
      <w:r w:rsidR="001444C6">
        <w:t xml:space="preserve">and </w:t>
      </w:r>
      <w:r w:rsidR="004A7C5F">
        <w:t xml:space="preserve">then close Notepad. </w:t>
      </w:r>
    </w:p>
    <w:p w14:paraId="7B76CABF" w14:textId="77777777" w:rsidR="00224B1D" w:rsidRDefault="009F32C0" w:rsidP="007E2448">
      <w:pPr>
        <w:pStyle w:val="NL"/>
      </w:pPr>
      <w:r w:rsidRPr="009F32C0">
        <w:rPr>
          <w:b/>
        </w:rPr>
        <w:t>20.</w:t>
      </w:r>
      <w:r w:rsidR="004A7C5F">
        <w:tab/>
      </w:r>
      <w:r w:rsidR="00224B1D">
        <w:t xml:space="preserve">Right-click the </w:t>
      </w:r>
      <w:r w:rsidRPr="009F32C0">
        <w:t>test.txt</w:t>
      </w:r>
      <w:r w:rsidR="00224B1D" w:rsidRPr="001444C6">
        <w:t xml:space="preserve"> file and click </w:t>
      </w:r>
      <w:r w:rsidRPr="009F32C0">
        <w:t>Properties</w:t>
      </w:r>
      <w:r w:rsidR="00224B1D">
        <w:t>.</w:t>
      </w:r>
    </w:p>
    <w:p w14:paraId="174CEEA3" w14:textId="77777777" w:rsidR="00224B1D" w:rsidRDefault="009F32C0" w:rsidP="007E2448">
      <w:pPr>
        <w:pStyle w:val="NL"/>
      </w:pPr>
      <w:r w:rsidRPr="009F32C0">
        <w:rPr>
          <w:b/>
        </w:rPr>
        <w:t>21.</w:t>
      </w:r>
      <w:r w:rsidR="00224B1D">
        <w:tab/>
        <w:t xml:space="preserve">Click the </w:t>
      </w:r>
      <w:r w:rsidRPr="009F32C0">
        <w:t>Security</w:t>
      </w:r>
      <w:r w:rsidR="00224B1D">
        <w:t xml:space="preserve"> tab.</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224B1D" w14:paraId="7182CC2E" w14:textId="77777777">
        <w:tc>
          <w:tcPr>
            <w:tcW w:w="1440" w:type="dxa"/>
            <w:shd w:val="clear" w:color="auto" w:fill="808080"/>
            <w:vAlign w:val="center"/>
          </w:tcPr>
          <w:p w14:paraId="7D6B9065" w14:textId="77777777" w:rsidR="00224B1D" w:rsidRPr="00296AA8" w:rsidRDefault="00224B1D" w:rsidP="00B72726">
            <w:pPr>
              <w:pStyle w:val="QuestionHead"/>
            </w:pPr>
            <w:r w:rsidRPr="00296AA8">
              <w:t>Question</w:t>
            </w:r>
            <w:r>
              <w:t xml:space="preserve"> </w:t>
            </w:r>
            <w:r w:rsidR="00B72726">
              <w:t>4</w:t>
            </w:r>
          </w:p>
        </w:tc>
        <w:tc>
          <w:tcPr>
            <w:tcW w:w="6300" w:type="dxa"/>
            <w:vAlign w:val="center"/>
          </w:tcPr>
          <w:p w14:paraId="228F60D7" w14:textId="77777777" w:rsidR="00224B1D" w:rsidRPr="00740ECF" w:rsidRDefault="00224B1D" w:rsidP="001444C6">
            <w:pPr>
              <w:pStyle w:val="NoteText"/>
            </w:pPr>
            <w:r>
              <w:t>What permissions does Administrator have?</w:t>
            </w:r>
          </w:p>
        </w:tc>
      </w:tr>
    </w:tbl>
    <w:p w14:paraId="41DFE3C4" w14:textId="77777777" w:rsidR="00224B1D" w:rsidRDefault="00224B1D" w:rsidP="007E2448">
      <w:pPr>
        <w:pStyle w:val="NL"/>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224B1D" w14:paraId="32B90514" w14:textId="77777777">
        <w:tc>
          <w:tcPr>
            <w:tcW w:w="1440" w:type="dxa"/>
            <w:shd w:val="clear" w:color="auto" w:fill="808080"/>
            <w:vAlign w:val="center"/>
          </w:tcPr>
          <w:p w14:paraId="4531B523" w14:textId="77777777" w:rsidR="00224B1D" w:rsidRPr="00296AA8" w:rsidRDefault="00224B1D" w:rsidP="00B72726">
            <w:pPr>
              <w:pStyle w:val="QuestionHead"/>
            </w:pPr>
            <w:r w:rsidRPr="00296AA8">
              <w:t>Question</w:t>
            </w:r>
            <w:r>
              <w:t xml:space="preserve"> </w:t>
            </w:r>
            <w:r w:rsidR="00B72726">
              <w:t>5</w:t>
            </w:r>
          </w:p>
        </w:tc>
        <w:tc>
          <w:tcPr>
            <w:tcW w:w="6300" w:type="dxa"/>
            <w:vAlign w:val="center"/>
          </w:tcPr>
          <w:p w14:paraId="1EFEDEE0" w14:textId="77777777" w:rsidR="00224B1D" w:rsidRPr="00740ECF" w:rsidRDefault="00224B1D" w:rsidP="009C61DD">
            <w:pPr>
              <w:pStyle w:val="NoteText"/>
            </w:pPr>
            <w:r>
              <w:t xml:space="preserve">Why </w:t>
            </w:r>
            <w:r w:rsidR="001444C6">
              <w:t xml:space="preserve">was </w:t>
            </w:r>
            <w:r>
              <w:t>the contoso\administrator not able to open the file?</w:t>
            </w:r>
          </w:p>
        </w:tc>
      </w:tr>
    </w:tbl>
    <w:p w14:paraId="7F049199" w14:textId="77777777" w:rsidR="00224B1D" w:rsidRDefault="00224B1D" w:rsidP="007E2448">
      <w:pPr>
        <w:pStyle w:val="NL"/>
      </w:pPr>
    </w:p>
    <w:p w14:paraId="6D52A9C4" w14:textId="77777777" w:rsidR="00C0011C" w:rsidRDefault="009F32C0" w:rsidP="007E2448">
      <w:pPr>
        <w:pStyle w:val="NL"/>
      </w:pPr>
      <w:r w:rsidRPr="009F32C0">
        <w:rPr>
          <w:b/>
        </w:rPr>
        <w:lastRenderedPageBreak/>
        <w:t>22.</w:t>
      </w:r>
      <w:r w:rsidR="00224B1D">
        <w:tab/>
        <w:t xml:space="preserve">Go back to the </w:t>
      </w:r>
      <w:r w:rsidRPr="009F32C0">
        <w:t>General</w:t>
      </w:r>
      <w:r w:rsidR="00224B1D" w:rsidRPr="001444C6">
        <w:t xml:space="preserve"> tab, click the </w:t>
      </w:r>
      <w:r w:rsidRPr="009F32C0">
        <w:t>Advanced</w:t>
      </w:r>
      <w:r w:rsidR="00224B1D">
        <w:t xml:space="preserve"> button</w:t>
      </w:r>
      <w:r w:rsidR="001444C6">
        <w:t>,</w:t>
      </w:r>
      <w:r w:rsidR="00224B1D">
        <w:t xml:space="preserve"> </w:t>
      </w:r>
      <w:r w:rsidR="004A7C5F">
        <w:t>clear the Encrypt check</w:t>
      </w:r>
      <w:r w:rsidR="001444C6">
        <w:t xml:space="preserve"> </w:t>
      </w:r>
      <w:r w:rsidR="004A7C5F">
        <w:t xml:space="preserve">box, </w:t>
      </w:r>
      <w:r w:rsidR="001444C6">
        <w:t xml:space="preserve">and </w:t>
      </w:r>
      <w:r w:rsidR="004A7C5F">
        <w:t>then</w:t>
      </w:r>
      <w:r w:rsidR="001444C6">
        <w:t xml:space="preserve"> </w:t>
      </w:r>
      <w:r w:rsidR="004A7C5F">
        <w:t>click OK</w:t>
      </w:r>
      <w:r w:rsidR="005F285D">
        <w:t>.</w:t>
      </w:r>
    </w:p>
    <w:p w14:paraId="1747C8E7" w14:textId="77777777" w:rsidR="00224B1D" w:rsidRDefault="009F32C0" w:rsidP="007E2448">
      <w:pPr>
        <w:pStyle w:val="NL"/>
      </w:pPr>
      <w:r w:rsidRPr="009F32C0">
        <w:rPr>
          <w:b/>
        </w:rPr>
        <w:t>23.</w:t>
      </w:r>
      <w:r w:rsidR="00224B1D">
        <w:tab/>
      </w:r>
      <w:r w:rsidR="005F285D">
        <w:t>Click OK to c</w:t>
      </w:r>
      <w:r w:rsidR="00224B1D">
        <w:t xml:space="preserve">lose the </w:t>
      </w:r>
      <w:r w:rsidR="00C0011C">
        <w:t xml:space="preserve">test </w:t>
      </w:r>
      <w:r w:rsidRPr="009F32C0">
        <w:t>Properties</w:t>
      </w:r>
      <w:r w:rsidR="00224B1D">
        <w:t xml:space="preserve"> dialog box.</w:t>
      </w:r>
      <w:r w:rsidR="005F285D">
        <w:t xml:space="preserve"> </w:t>
      </w:r>
      <w:r w:rsidR="00E55C59">
        <w:t>When</w:t>
      </w:r>
      <w:r w:rsidR="00C0011C">
        <w:t xml:space="preserve"> </w:t>
      </w:r>
      <w:r w:rsidR="00E55C59">
        <w:t>prompted</w:t>
      </w:r>
      <w:r w:rsidR="00C0011C">
        <w:t xml:space="preserve"> for administrator permissions, click Continue. </w:t>
      </w:r>
      <w:r w:rsidR="005F285D">
        <w:t xml:space="preserve">After the Access Denied </w:t>
      </w:r>
      <w:r w:rsidR="00E55C59">
        <w:t>dialog is displayed</w:t>
      </w:r>
      <w:r w:rsidR="005F285D">
        <w:t>, click Cancel to close it.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0011C" w:rsidRPr="00740ECF" w14:paraId="51E687B0" w14:textId="77777777" w:rsidTr="004450AE">
        <w:tc>
          <w:tcPr>
            <w:tcW w:w="1440" w:type="dxa"/>
            <w:shd w:val="clear" w:color="auto" w:fill="808080"/>
            <w:vAlign w:val="center"/>
          </w:tcPr>
          <w:p w14:paraId="37F313C5" w14:textId="77777777" w:rsidR="00C0011C" w:rsidRPr="00296AA8" w:rsidRDefault="00C0011C" w:rsidP="004450AE">
            <w:pPr>
              <w:pStyle w:val="QuestionHead"/>
            </w:pPr>
            <w:r w:rsidRPr="00296AA8">
              <w:t>Question</w:t>
            </w:r>
            <w:r>
              <w:t xml:space="preserve"> 6</w:t>
            </w:r>
          </w:p>
        </w:tc>
        <w:tc>
          <w:tcPr>
            <w:tcW w:w="6300" w:type="dxa"/>
            <w:vAlign w:val="center"/>
          </w:tcPr>
          <w:p w14:paraId="034A3BD8" w14:textId="77777777" w:rsidR="00C0011C" w:rsidRPr="00740ECF" w:rsidRDefault="00C0011C" w:rsidP="004450AE">
            <w:pPr>
              <w:pStyle w:val="NoteText"/>
            </w:pPr>
            <w:r>
              <w:t>Were you able to decrypt the file?</w:t>
            </w:r>
          </w:p>
        </w:tc>
      </w:tr>
    </w:tbl>
    <w:p w14:paraId="13F049F4" w14:textId="77777777" w:rsidR="00C0011C" w:rsidRDefault="00C0011C" w:rsidP="007E2448">
      <w:pPr>
        <w:pStyle w:val="NL"/>
      </w:pPr>
    </w:p>
    <w:p w14:paraId="0451C60C" w14:textId="77777777" w:rsidR="00224B1D" w:rsidRDefault="009F32C0" w:rsidP="007E2448">
      <w:pPr>
        <w:pStyle w:val="NL"/>
      </w:pPr>
      <w:r w:rsidRPr="009F32C0">
        <w:rPr>
          <w:b/>
        </w:rPr>
        <w:t>24.</w:t>
      </w:r>
      <w:r w:rsidR="00224B1D">
        <w:tab/>
        <w:t>On Server01, log off as Administrator and log</w:t>
      </w:r>
      <w:r w:rsidR="001444C6">
        <w:t xml:space="preserve"> </w:t>
      </w:r>
      <w:r w:rsidR="00224B1D">
        <w:t xml:space="preserve">on as </w:t>
      </w:r>
      <w:r w:rsidRPr="009F32C0">
        <w:rPr>
          <w:b/>
        </w:rPr>
        <w:t>User1</w:t>
      </w:r>
      <w:r w:rsidR="00224B1D">
        <w:t>.</w:t>
      </w:r>
    </w:p>
    <w:p w14:paraId="50277ADF" w14:textId="77777777" w:rsidR="00224B1D" w:rsidRDefault="009F32C0" w:rsidP="007E2448">
      <w:pPr>
        <w:pStyle w:val="NL"/>
      </w:pPr>
      <w:r w:rsidRPr="009F32C0">
        <w:rPr>
          <w:b/>
        </w:rPr>
        <w:t>25.</w:t>
      </w:r>
      <w:r w:rsidR="00224B1D">
        <w:tab/>
      </w:r>
      <w:r w:rsidR="0085526B">
        <w:t xml:space="preserve">Open the </w:t>
      </w:r>
      <w:r w:rsidRPr="009F32C0">
        <w:t>C:\</w:t>
      </w:r>
      <w:r w:rsidR="00AA124C">
        <w:t>Data</w:t>
      </w:r>
      <w:r w:rsidR="0085526B">
        <w:t xml:space="preserve"> folder.</w:t>
      </w:r>
    </w:p>
    <w:p w14:paraId="15A1A5EA" w14:textId="77777777" w:rsidR="0085526B" w:rsidRDefault="009F32C0" w:rsidP="007E2448">
      <w:pPr>
        <w:pStyle w:val="NL"/>
      </w:pPr>
      <w:r w:rsidRPr="009F32C0">
        <w:rPr>
          <w:b/>
        </w:rPr>
        <w:t>26.</w:t>
      </w:r>
      <w:r w:rsidR="0085526B">
        <w:tab/>
        <w:t xml:space="preserve">Right-click the </w:t>
      </w:r>
      <w:r w:rsidR="00AA124C">
        <w:t xml:space="preserve"> test.txt file </w:t>
      </w:r>
      <w:r w:rsidR="0085526B" w:rsidRPr="001444C6">
        <w:t xml:space="preserve">and click </w:t>
      </w:r>
      <w:r w:rsidRPr="009F32C0">
        <w:t>Properties</w:t>
      </w:r>
      <w:r w:rsidR="0085526B">
        <w:t>. The Properties dialog box opens.</w:t>
      </w:r>
    </w:p>
    <w:p w14:paraId="7566C0DF" w14:textId="77777777" w:rsidR="0085526B" w:rsidRDefault="009F32C0" w:rsidP="007E2448">
      <w:pPr>
        <w:pStyle w:val="NL"/>
      </w:pPr>
      <w:r w:rsidRPr="009F32C0">
        <w:rPr>
          <w:b/>
        </w:rPr>
        <w:t>27.</w:t>
      </w:r>
      <w:r w:rsidR="0085526B">
        <w:tab/>
        <w:t xml:space="preserve">Click the </w:t>
      </w:r>
      <w:r w:rsidRPr="009F32C0">
        <w:t>Advanced</w:t>
      </w:r>
      <w:r w:rsidR="0085526B">
        <w:t xml:space="preserve"> button to open the Advanced Attributes dialog box.</w:t>
      </w:r>
    </w:p>
    <w:p w14:paraId="02021411" w14:textId="77777777" w:rsidR="001416E4" w:rsidRDefault="009F32C0" w:rsidP="007E2448">
      <w:pPr>
        <w:pStyle w:val="NL"/>
      </w:pPr>
      <w:r w:rsidRPr="009F32C0">
        <w:rPr>
          <w:b/>
        </w:rPr>
        <w:t>28.</w:t>
      </w:r>
      <w:r w:rsidR="0085526B">
        <w:tab/>
      </w:r>
      <w:r w:rsidR="001416E4">
        <w:t xml:space="preserve">Click to deselect the </w:t>
      </w:r>
      <w:r w:rsidRPr="009F32C0">
        <w:rPr>
          <w:i/>
        </w:rPr>
        <w:t>Encrypt contents to secure data</w:t>
      </w:r>
      <w:r w:rsidR="005F285D">
        <w:t xml:space="preserve"> check</w:t>
      </w:r>
      <w:r w:rsidR="001444C6">
        <w:t xml:space="preserve"> </w:t>
      </w:r>
      <w:r w:rsidR="005F285D">
        <w:t>box,</w:t>
      </w:r>
      <w:r w:rsidR="001416E4">
        <w:t xml:space="preserve"> and click </w:t>
      </w:r>
      <w:r w:rsidRPr="009F32C0">
        <w:t>OK</w:t>
      </w:r>
      <w:r w:rsidR="001416E4">
        <w:t>.</w:t>
      </w:r>
    </w:p>
    <w:p w14:paraId="24C876C4" w14:textId="77777777" w:rsidR="001416E4" w:rsidRDefault="009F32C0" w:rsidP="007E2448">
      <w:pPr>
        <w:pStyle w:val="NL"/>
      </w:pPr>
      <w:r w:rsidRPr="009F32C0">
        <w:rPr>
          <w:b/>
        </w:rPr>
        <w:t>29.</w:t>
      </w:r>
      <w:r w:rsidR="001416E4">
        <w:tab/>
        <w:t xml:space="preserve">Click </w:t>
      </w:r>
      <w:r w:rsidRPr="009F32C0">
        <w:t>OK</w:t>
      </w:r>
      <w:r w:rsidR="001416E4">
        <w:t xml:space="preserve"> to close the Properties dialog box. When it asks you to </w:t>
      </w:r>
      <w:r w:rsidR="006C019B">
        <w:t>provide administrator permission</w:t>
      </w:r>
      <w:r w:rsidR="001416E4">
        <w:t xml:space="preserve"> to </w:t>
      </w:r>
      <w:r w:rsidR="006C019B">
        <w:t>change these attributes</w:t>
      </w:r>
      <w:r w:rsidR="001416E4">
        <w:t xml:space="preserve">, click </w:t>
      </w:r>
      <w:r w:rsidR="009C61DD">
        <w:t>Continue.</w:t>
      </w:r>
    </w:p>
    <w:p w14:paraId="39810596" w14:textId="77777777" w:rsidR="001416E4" w:rsidRDefault="009F32C0" w:rsidP="007E2448">
      <w:pPr>
        <w:pStyle w:val="NL"/>
      </w:pPr>
      <w:r w:rsidRPr="009F32C0">
        <w:rPr>
          <w:b/>
        </w:rPr>
        <w:t>30.</w:t>
      </w:r>
      <w:r w:rsidR="000C6531">
        <w:tab/>
        <w:t>Log off as User</w:t>
      </w:r>
      <w:r w:rsidR="001416E4">
        <w:t>1 and log</w:t>
      </w:r>
      <w:r w:rsidR="001444C6">
        <w:t xml:space="preserve"> </w:t>
      </w:r>
      <w:r w:rsidR="001416E4">
        <w:t xml:space="preserve">on as </w:t>
      </w:r>
      <w:r w:rsidR="001416E4" w:rsidRPr="00F22B73">
        <w:rPr>
          <w:b/>
        </w:rPr>
        <w:t>contoso\administrator</w:t>
      </w:r>
      <w:r w:rsidR="001416E4">
        <w:t>.</w:t>
      </w:r>
    </w:p>
    <w:p w14:paraId="25C027CE" w14:textId="77777777" w:rsidR="001416E4" w:rsidRDefault="009F32C0" w:rsidP="007E2448">
      <w:pPr>
        <w:pStyle w:val="NL"/>
      </w:pPr>
      <w:r w:rsidRPr="009F32C0">
        <w:rPr>
          <w:b/>
        </w:rPr>
        <w:t>31.</w:t>
      </w:r>
      <w:r w:rsidR="001416E4">
        <w:tab/>
      </w:r>
      <w:r w:rsidR="005F285D">
        <w:t>Open</w:t>
      </w:r>
      <w:r w:rsidR="001416E4">
        <w:t xml:space="preserve"> the </w:t>
      </w:r>
      <w:r w:rsidRPr="009F32C0">
        <w:t>C:\Data</w:t>
      </w:r>
      <w:r w:rsidR="001416E4">
        <w:t xml:space="preserve"> folder.</w:t>
      </w:r>
    </w:p>
    <w:p w14:paraId="57C3DB48" w14:textId="1F6CF3CE" w:rsidR="001416E4" w:rsidRDefault="009F32C0" w:rsidP="007E2448">
      <w:pPr>
        <w:pStyle w:val="NL"/>
      </w:pPr>
      <w:r w:rsidRPr="009F32C0">
        <w:rPr>
          <w:b/>
        </w:rPr>
        <w:t>32.</w:t>
      </w:r>
      <w:r w:rsidR="001416E4">
        <w:tab/>
        <w:t xml:space="preserve">Right-click the </w:t>
      </w:r>
      <w:r w:rsidR="00093B02">
        <w:t>t</w:t>
      </w:r>
      <w:r w:rsidR="00093B02" w:rsidRPr="009F32C0">
        <w:t>est</w:t>
      </w:r>
      <w:r w:rsidRPr="009F32C0">
        <w:t>.text</w:t>
      </w:r>
      <w:r w:rsidR="001416E4" w:rsidRPr="001444C6">
        <w:t xml:space="preserve"> and click </w:t>
      </w:r>
      <w:r w:rsidRPr="009F32C0">
        <w:t>Properties</w:t>
      </w:r>
      <w:r w:rsidR="001416E4">
        <w:t>.</w:t>
      </w:r>
    </w:p>
    <w:p w14:paraId="0FC04402" w14:textId="77777777" w:rsidR="001416E4" w:rsidRDefault="009F32C0" w:rsidP="007E2448">
      <w:pPr>
        <w:pStyle w:val="NL"/>
      </w:pPr>
      <w:r w:rsidRPr="009F32C0">
        <w:rPr>
          <w:b/>
        </w:rPr>
        <w:t>33.</w:t>
      </w:r>
      <w:r w:rsidR="001416E4">
        <w:tab/>
        <w:t xml:space="preserve">Click the </w:t>
      </w:r>
      <w:r w:rsidRPr="009F32C0">
        <w:t>Advanced</w:t>
      </w:r>
      <w:r w:rsidR="001416E4">
        <w:t xml:space="preserve"> button to open the Advanced Attributes dialog box.</w:t>
      </w:r>
    </w:p>
    <w:p w14:paraId="5DFDB4F3" w14:textId="77777777" w:rsidR="001416E4" w:rsidRDefault="009F32C0" w:rsidP="007E2448">
      <w:pPr>
        <w:pStyle w:val="NL"/>
      </w:pPr>
      <w:r w:rsidRPr="009F32C0">
        <w:rPr>
          <w:b/>
        </w:rPr>
        <w:t>34.</w:t>
      </w:r>
      <w:r w:rsidR="001416E4">
        <w:tab/>
        <w:t xml:space="preserve">Click to select the </w:t>
      </w:r>
      <w:r w:rsidRPr="009F32C0">
        <w:rPr>
          <w:i/>
        </w:rPr>
        <w:t>Encrypt contents to secure data</w:t>
      </w:r>
      <w:r w:rsidR="001444C6">
        <w:rPr>
          <w:i/>
        </w:rPr>
        <w:t xml:space="preserve"> </w:t>
      </w:r>
      <w:r w:rsidRPr="009F32C0">
        <w:t>check box</w:t>
      </w:r>
      <w:r w:rsidR="001416E4">
        <w:t xml:space="preserve">. Click </w:t>
      </w:r>
      <w:r w:rsidRPr="009F32C0">
        <w:t>OK</w:t>
      </w:r>
      <w:r w:rsidR="001416E4">
        <w:t xml:space="preserve"> to close the Advanced Attributes dialog box.</w:t>
      </w:r>
    </w:p>
    <w:p w14:paraId="6913BF44" w14:textId="77777777" w:rsidR="001416E4" w:rsidRDefault="009F32C0" w:rsidP="007E2448">
      <w:pPr>
        <w:pStyle w:val="NL"/>
      </w:pPr>
      <w:r w:rsidRPr="009F32C0">
        <w:rPr>
          <w:b/>
        </w:rPr>
        <w:t>35.</w:t>
      </w:r>
      <w:r w:rsidR="001416E4">
        <w:tab/>
        <w:t xml:space="preserve">Click </w:t>
      </w:r>
      <w:r w:rsidRPr="009F32C0">
        <w:t>OK</w:t>
      </w:r>
      <w:r w:rsidR="005F285D">
        <w:t xml:space="preserve"> </w:t>
      </w:r>
      <w:r w:rsidR="001416E4">
        <w:t xml:space="preserve">to close the </w:t>
      </w:r>
      <w:r w:rsidR="005F285D">
        <w:t>Properties</w:t>
      </w:r>
      <w:r w:rsidR="001416E4">
        <w:t xml:space="preserve"> dialog box. When it asks to apply to the folder and its contents, click </w:t>
      </w:r>
      <w:r w:rsidRPr="009F32C0">
        <w:t>OK</w:t>
      </w:r>
      <w:r w:rsidR="001416E4">
        <w:t>.</w:t>
      </w:r>
    </w:p>
    <w:p w14:paraId="359D909C" w14:textId="77777777" w:rsidR="001416E4" w:rsidRDefault="009F32C0" w:rsidP="007E2448">
      <w:pPr>
        <w:pStyle w:val="NL"/>
      </w:pPr>
      <w:r w:rsidRPr="009F32C0">
        <w:rPr>
          <w:b/>
        </w:rPr>
        <w:t>3</w:t>
      </w:r>
      <w:r w:rsidR="0002199E">
        <w:rPr>
          <w:b/>
        </w:rPr>
        <w:t>6</w:t>
      </w:r>
      <w:r w:rsidRPr="009F32C0">
        <w:rPr>
          <w:b/>
        </w:rPr>
        <w:t>.</w:t>
      </w:r>
      <w:r w:rsidR="001416E4">
        <w:tab/>
        <w:t xml:space="preserve">Right-click the </w:t>
      </w:r>
      <w:r w:rsidRPr="009F32C0">
        <w:t>test.txt</w:t>
      </w:r>
      <w:r w:rsidR="001416E4" w:rsidRPr="00D90299">
        <w:t xml:space="preserve"> folder and click </w:t>
      </w:r>
      <w:r w:rsidRPr="009F32C0">
        <w:t>Properties</w:t>
      </w:r>
      <w:r w:rsidR="001416E4" w:rsidRPr="00D90299">
        <w:t xml:space="preserve">. Click the </w:t>
      </w:r>
      <w:r w:rsidRPr="009F32C0">
        <w:t>Advanced</w:t>
      </w:r>
      <w:r w:rsidR="001416E4" w:rsidRPr="00D90299">
        <w:t xml:space="preserve"> </w:t>
      </w:r>
      <w:r w:rsidR="001416E4">
        <w:t>button to open the Advanced Attributes dialog box.</w:t>
      </w:r>
    </w:p>
    <w:p w14:paraId="78C182A4" w14:textId="77777777" w:rsidR="000C6531" w:rsidRDefault="009F32C0" w:rsidP="007E2448">
      <w:pPr>
        <w:pStyle w:val="NL"/>
      </w:pPr>
      <w:r w:rsidRPr="009F32C0">
        <w:rPr>
          <w:b/>
        </w:rPr>
        <w:t>3</w:t>
      </w:r>
      <w:r w:rsidR="0002199E">
        <w:rPr>
          <w:b/>
        </w:rPr>
        <w:t>7.</w:t>
      </w:r>
      <w:r w:rsidR="001416E4">
        <w:tab/>
        <w:t xml:space="preserve">Click the </w:t>
      </w:r>
      <w:r w:rsidRPr="009F32C0">
        <w:t>Details</w:t>
      </w:r>
      <w:r w:rsidR="001416E4">
        <w:t xml:space="preserve"> button. The User Access to test.txt </w:t>
      </w:r>
      <w:r w:rsidR="005F285D">
        <w:t xml:space="preserve">dialog box </w:t>
      </w:r>
      <w:r w:rsidR="001416E4">
        <w:t>opens</w:t>
      </w:r>
      <w:r w:rsidR="000C6531">
        <w:t xml:space="preserve"> as shown in </w:t>
      </w:r>
      <w:r w:rsidR="00D90299">
        <w:t xml:space="preserve">Figure </w:t>
      </w:r>
      <w:r w:rsidR="000C6531">
        <w:t>6-2.</w:t>
      </w:r>
    </w:p>
    <w:p w14:paraId="32BDC2D8" w14:textId="77777777" w:rsidR="000C6531" w:rsidRDefault="00EF5377" w:rsidP="000C6531">
      <w:pPr>
        <w:pStyle w:val="ProdNote"/>
      </w:pPr>
      <w:r>
        <w:rPr>
          <w:noProof/>
        </w:rPr>
        <w:lastRenderedPageBreak/>
        <w:drawing>
          <wp:inline distT="0" distB="0" distL="0" distR="0" wp14:anchorId="11E092B9" wp14:editId="6F69842B">
            <wp:extent cx="5486400" cy="4114800"/>
            <wp:effectExtent l="25400" t="0" r="0" b="0"/>
            <wp:docPr id="2" name="Picture 1" descr="Fig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2.jpg"/>
                    <pic:cNvPicPr/>
                  </pic:nvPicPr>
                  <pic:blipFill>
                    <a:blip r:embed="rId10" cstate="print"/>
                    <a:stretch>
                      <a:fillRect/>
                    </a:stretch>
                  </pic:blipFill>
                  <pic:spPr>
                    <a:xfrm>
                      <a:off x="0" y="0"/>
                      <a:ext cx="5486400" cy="4114800"/>
                    </a:xfrm>
                    <a:prstGeom prst="rect">
                      <a:avLst/>
                    </a:prstGeom>
                  </pic:spPr>
                </pic:pic>
              </a:graphicData>
            </a:graphic>
          </wp:inline>
        </w:drawing>
      </w:r>
    </w:p>
    <w:p w14:paraId="34E89649" w14:textId="77777777" w:rsidR="000C6531" w:rsidRDefault="000C6531" w:rsidP="000C6531">
      <w:pPr>
        <w:pStyle w:val="FigureNumber"/>
      </w:pPr>
      <w:r>
        <w:t>Figure 6-2</w:t>
      </w:r>
    </w:p>
    <w:p w14:paraId="59DA42BD" w14:textId="77777777" w:rsidR="000C6531" w:rsidRDefault="006C019B" w:rsidP="000C6531">
      <w:pPr>
        <w:pStyle w:val="FigureCaption"/>
      </w:pPr>
      <w:r>
        <w:t>Certificate details for test.txt file</w:t>
      </w:r>
    </w:p>
    <w:p w14:paraId="253F2CCC" w14:textId="77777777" w:rsidR="001416E4" w:rsidRDefault="00447188" w:rsidP="007E2448">
      <w:pPr>
        <w:pStyle w:val="NL"/>
      </w:pPr>
      <w:r>
        <w:t xml:space="preserve"> </w:t>
      </w:r>
    </w:p>
    <w:p w14:paraId="03A64350" w14:textId="77777777" w:rsidR="001416E4" w:rsidRDefault="009F32C0" w:rsidP="007E2448">
      <w:pPr>
        <w:pStyle w:val="NL"/>
      </w:pPr>
      <w:r w:rsidRPr="009F32C0">
        <w:rPr>
          <w:b/>
        </w:rPr>
        <w:t>3</w:t>
      </w:r>
      <w:r w:rsidR="0002199E">
        <w:rPr>
          <w:b/>
        </w:rPr>
        <w:t>8</w:t>
      </w:r>
      <w:r w:rsidRPr="009F32C0">
        <w:rPr>
          <w:b/>
        </w:rPr>
        <w:t>.</w:t>
      </w:r>
      <w:r w:rsidR="001416E4">
        <w:tab/>
        <w:t xml:space="preserve">Click the </w:t>
      </w:r>
      <w:r w:rsidRPr="009F32C0">
        <w:t>Add</w:t>
      </w:r>
      <w:r w:rsidR="001416E4">
        <w:t xml:space="preserve"> button. </w:t>
      </w:r>
      <w:r w:rsidR="000C6531">
        <w:t xml:space="preserve">When the Encrypting File System </w:t>
      </w:r>
      <w:r w:rsidR="00854AEF">
        <w:t xml:space="preserve">dialog box </w:t>
      </w:r>
      <w:r w:rsidR="000C6531">
        <w:t xml:space="preserve">(as shown in </w:t>
      </w:r>
      <w:r w:rsidR="00D90299">
        <w:t xml:space="preserve">Figure </w:t>
      </w:r>
      <w:r w:rsidR="000C6531">
        <w:t>6-3), c</w:t>
      </w:r>
      <w:r w:rsidR="001416E4">
        <w:t xml:space="preserve">lick </w:t>
      </w:r>
      <w:r w:rsidRPr="009F32C0">
        <w:t>User1</w:t>
      </w:r>
      <w:r w:rsidR="001416E4" w:rsidRPr="00D90299">
        <w:t xml:space="preserve"> and click </w:t>
      </w:r>
      <w:r w:rsidRPr="009F32C0">
        <w:t>View Certificate</w:t>
      </w:r>
      <w:r w:rsidR="001416E4">
        <w:t>.</w:t>
      </w:r>
    </w:p>
    <w:p w14:paraId="1C710631" w14:textId="77777777" w:rsidR="00854AEF" w:rsidRDefault="00854AEF" w:rsidP="007E2448">
      <w:pPr>
        <w:pStyle w:val="NL"/>
      </w:pPr>
    </w:p>
    <w:p w14:paraId="37074D22" w14:textId="77777777" w:rsidR="00854AEF" w:rsidRDefault="00EF5377" w:rsidP="00854AEF">
      <w:pPr>
        <w:pStyle w:val="ProdNote"/>
      </w:pPr>
      <w:r>
        <w:rPr>
          <w:noProof/>
        </w:rPr>
        <w:lastRenderedPageBreak/>
        <w:drawing>
          <wp:inline distT="0" distB="0" distL="0" distR="0" wp14:anchorId="3E0051F8" wp14:editId="2D5563BF">
            <wp:extent cx="5486400" cy="4114800"/>
            <wp:effectExtent l="25400" t="0" r="0" b="0"/>
            <wp:docPr id="3" name="Picture 2" descr="Fig0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3.jpg"/>
                    <pic:cNvPicPr/>
                  </pic:nvPicPr>
                  <pic:blipFill>
                    <a:blip r:embed="rId11" cstate="print"/>
                    <a:stretch>
                      <a:fillRect/>
                    </a:stretch>
                  </pic:blipFill>
                  <pic:spPr>
                    <a:xfrm>
                      <a:off x="0" y="0"/>
                      <a:ext cx="5486400" cy="4114800"/>
                    </a:xfrm>
                    <a:prstGeom prst="rect">
                      <a:avLst/>
                    </a:prstGeom>
                  </pic:spPr>
                </pic:pic>
              </a:graphicData>
            </a:graphic>
          </wp:inline>
        </w:drawing>
      </w:r>
    </w:p>
    <w:p w14:paraId="2E26E832" w14:textId="77777777" w:rsidR="00854AEF" w:rsidRDefault="00854AEF" w:rsidP="00854AEF">
      <w:pPr>
        <w:pStyle w:val="FigureNumber"/>
      </w:pPr>
      <w:r>
        <w:t>Figure 6-</w:t>
      </w:r>
      <w:r w:rsidR="00A96C78">
        <w:t>3</w:t>
      </w:r>
    </w:p>
    <w:p w14:paraId="25A68DA6" w14:textId="77777777" w:rsidR="00854AEF" w:rsidRDefault="0026089C" w:rsidP="00854AEF">
      <w:pPr>
        <w:pStyle w:val="FigureCaption"/>
      </w:pPr>
      <w:r>
        <w:t>EFS certificates for test.txt</w:t>
      </w:r>
    </w:p>
    <w:p w14:paraId="0194D7B9" w14:textId="77777777" w:rsidR="00854AEF" w:rsidRDefault="00854AEF" w:rsidP="007E2448">
      <w:pPr>
        <w:pStyle w:val="NL"/>
      </w:pPr>
    </w:p>
    <w:p w14:paraId="46249372" w14:textId="77777777" w:rsidR="001416E4" w:rsidRDefault="0002199E" w:rsidP="007E2448">
      <w:pPr>
        <w:pStyle w:val="NL"/>
      </w:pPr>
      <w:r>
        <w:rPr>
          <w:b/>
        </w:rPr>
        <w:t>39</w:t>
      </w:r>
      <w:r w:rsidR="009F32C0" w:rsidRPr="009F32C0">
        <w:rPr>
          <w:b/>
        </w:rPr>
        <w:t>.</w:t>
      </w:r>
      <w:r w:rsidR="00F43B82">
        <w:tab/>
        <w:t xml:space="preserve">When the Certificate dialog box opens, click the </w:t>
      </w:r>
      <w:r w:rsidR="009F32C0" w:rsidRPr="009F32C0">
        <w:t>Details</w:t>
      </w:r>
      <w:r w:rsidR="00F43B82">
        <w:t xml:space="preserve"> tab.</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F43B82" w14:paraId="4FA69611" w14:textId="77777777">
        <w:tc>
          <w:tcPr>
            <w:tcW w:w="1440" w:type="dxa"/>
            <w:shd w:val="clear" w:color="auto" w:fill="808080"/>
            <w:vAlign w:val="center"/>
          </w:tcPr>
          <w:p w14:paraId="043961F2" w14:textId="77777777" w:rsidR="00F43B82" w:rsidRPr="00296AA8" w:rsidRDefault="00F43B82" w:rsidP="00B72726">
            <w:pPr>
              <w:pStyle w:val="QuestionHead"/>
            </w:pPr>
            <w:r>
              <w:br/>
            </w:r>
            <w:r w:rsidRPr="00296AA8">
              <w:t>Question</w:t>
            </w:r>
            <w:r>
              <w:t xml:space="preserve"> </w:t>
            </w:r>
            <w:r w:rsidR="00B72726">
              <w:t>7</w:t>
            </w:r>
          </w:p>
        </w:tc>
        <w:tc>
          <w:tcPr>
            <w:tcW w:w="6300" w:type="dxa"/>
            <w:vAlign w:val="center"/>
          </w:tcPr>
          <w:p w14:paraId="286F4493" w14:textId="77777777" w:rsidR="00F43B82" w:rsidRPr="00D90299" w:rsidRDefault="00F43B82" w:rsidP="00EF5377">
            <w:pPr>
              <w:pStyle w:val="NoteText"/>
              <w:rPr>
                <w:b/>
              </w:rPr>
            </w:pPr>
            <w:r>
              <w:t>What is the Certificate used for? Hint: Look at the Enhanced Key Usage field</w:t>
            </w:r>
            <w:r w:rsidR="00EF5377">
              <w:rPr>
                <w:b/>
              </w:rPr>
              <w:t>.</w:t>
            </w:r>
          </w:p>
        </w:tc>
      </w:tr>
    </w:tbl>
    <w:p w14:paraId="44D7DBC6" w14:textId="77777777" w:rsidR="001416E4" w:rsidRDefault="001416E4" w:rsidP="007E2448">
      <w:pPr>
        <w:pStyle w:val="NL"/>
      </w:pPr>
    </w:p>
    <w:p w14:paraId="28170D5A" w14:textId="77777777" w:rsidR="00F43B82" w:rsidRDefault="009F32C0" w:rsidP="007E2448">
      <w:pPr>
        <w:pStyle w:val="NL"/>
      </w:pPr>
      <w:r w:rsidRPr="009F32C0">
        <w:rPr>
          <w:b/>
        </w:rPr>
        <w:t>4</w:t>
      </w:r>
      <w:r w:rsidR="0002199E">
        <w:rPr>
          <w:b/>
        </w:rPr>
        <w:t>0</w:t>
      </w:r>
      <w:r w:rsidRPr="009F32C0">
        <w:rPr>
          <w:b/>
        </w:rPr>
        <w:t>.</w:t>
      </w:r>
      <w:r w:rsidR="00F43B82">
        <w:tab/>
        <w:t xml:space="preserve">Click </w:t>
      </w:r>
      <w:r w:rsidRPr="009F32C0">
        <w:t>OK</w:t>
      </w:r>
      <w:r w:rsidR="00F43B82">
        <w:t xml:space="preserve"> to close the Certificates dialog box.</w:t>
      </w:r>
    </w:p>
    <w:p w14:paraId="1768080B" w14:textId="77777777" w:rsidR="00F43B82" w:rsidRDefault="009F32C0" w:rsidP="007E2448">
      <w:pPr>
        <w:pStyle w:val="NL"/>
      </w:pPr>
      <w:r w:rsidRPr="009F32C0">
        <w:rPr>
          <w:b/>
        </w:rPr>
        <w:t>4</w:t>
      </w:r>
      <w:r w:rsidR="0002199E">
        <w:rPr>
          <w:b/>
        </w:rPr>
        <w:t>1</w:t>
      </w:r>
      <w:r w:rsidRPr="009F32C0">
        <w:rPr>
          <w:b/>
        </w:rPr>
        <w:t>.</w:t>
      </w:r>
      <w:r w:rsidR="001416E4">
        <w:tab/>
      </w:r>
      <w:r w:rsidR="00F43B82">
        <w:t xml:space="preserve">Click </w:t>
      </w:r>
      <w:r w:rsidRPr="009F32C0">
        <w:t>OK</w:t>
      </w:r>
      <w:r w:rsidR="00F43B82">
        <w:t xml:space="preserve"> to close the Encrypting File System dialog box.</w:t>
      </w:r>
      <w:r w:rsidR="00821FA8">
        <w:t xml:space="preserve"> </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F43B82" w14:paraId="07743D01" w14:textId="77777777">
        <w:tc>
          <w:tcPr>
            <w:tcW w:w="1440" w:type="dxa"/>
            <w:shd w:val="clear" w:color="auto" w:fill="808080"/>
            <w:vAlign w:val="center"/>
          </w:tcPr>
          <w:p w14:paraId="0D095961" w14:textId="77777777" w:rsidR="00F43B82" w:rsidRPr="00296AA8" w:rsidRDefault="00F43B82" w:rsidP="00B72726">
            <w:pPr>
              <w:pStyle w:val="QuestionHead"/>
            </w:pPr>
            <w:r w:rsidRPr="00296AA8">
              <w:t>Question</w:t>
            </w:r>
            <w:r>
              <w:t xml:space="preserve"> </w:t>
            </w:r>
            <w:r w:rsidR="00B72726">
              <w:t>8</w:t>
            </w:r>
          </w:p>
        </w:tc>
        <w:tc>
          <w:tcPr>
            <w:tcW w:w="6300" w:type="dxa"/>
            <w:vAlign w:val="center"/>
          </w:tcPr>
          <w:p w14:paraId="3AB68760" w14:textId="77777777" w:rsidR="00F43B82" w:rsidRPr="00D90299" w:rsidRDefault="00F43B82" w:rsidP="00EF5377">
            <w:pPr>
              <w:pStyle w:val="NoteText"/>
              <w:rPr>
                <w:b/>
              </w:rPr>
            </w:pPr>
            <w:r>
              <w:t xml:space="preserve">Looking at the User Access to </w:t>
            </w:r>
            <w:r w:rsidR="005F285D">
              <w:t>t</w:t>
            </w:r>
            <w:r>
              <w:t>est</w:t>
            </w:r>
            <w:r w:rsidR="005F285D">
              <w:t>.txt</w:t>
            </w:r>
            <w:r>
              <w:t xml:space="preserve"> dialog box, who has a Recovery Certificate?</w:t>
            </w:r>
          </w:p>
        </w:tc>
      </w:tr>
    </w:tbl>
    <w:p w14:paraId="1154FBA6" w14:textId="77777777" w:rsidR="00F43B82" w:rsidRDefault="00F43B82" w:rsidP="007E2448">
      <w:pPr>
        <w:pStyle w:val="NL"/>
      </w:pPr>
    </w:p>
    <w:p w14:paraId="0446D032" w14:textId="77777777" w:rsidR="00EF5377" w:rsidRDefault="009F32C0" w:rsidP="00740ECF">
      <w:pPr>
        <w:pStyle w:val="NL"/>
        <w:rPr>
          <w:noProof w:val="0"/>
        </w:rPr>
      </w:pPr>
      <w:r w:rsidRPr="009F32C0">
        <w:rPr>
          <w:b/>
        </w:rPr>
        <w:t>42.</w:t>
      </w:r>
      <w:r w:rsidR="00C75232">
        <w:tab/>
      </w:r>
      <w:r w:rsidR="00C75232">
        <w:rPr>
          <w:noProof w:val="0"/>
        </w:rPr>
        <w:t>Take a screen shot of the User Access dialog box by pressing Alt+Prt Scr and then paste it into your Lab08_worksheet file in the page provided by pressing Ctrl+V.</w:t>
      </w:r>
    </w:p>
    <w:p w14:paraId="2BADCD2E" w14:textId="77777777" w:rsidR="00C75232" w:rsidRDefault="00C75232" w:rsidP="007E2448">
      <w:pPr>
        <w:pStyle w:val="NL"/>
        <w:rPr>
          <w:b/>
        </w:rPr>
      </w:pPr>
    </w:p>
    <w:p w14:paraId="45A52E55" w14:textId="423769F8" w:rsidR="001416E4" w:rsidRDefault="009F32C0" w:rsidP="007E2448">
      <w:pPr>
        <w:pStyle w:val="NL"/>
      </w:pPr>
      <w:r w:rsidRPr="009F32C0">
        <w:rPr>
          <w:b/>
        </w:rPr>
        <w:t>4</w:t>
      </w:r>
      <w:r w:rsidR="00C75232">
        <w:rPr>
          <w:b/>
        </w:rPr>
        <w:t>3</w:t>
      </w:r>
      <w:r w:rsidRPr="009F32C0">
        <w:rPr>
          <w:b/>
        </w:rPr>
        <w:t>.</w:t>
      </w:r>
      <w:r w:rsidR="00F43B82">
        <w:tab/>
      </w:r>
      <w:r w:rsidR="00093B02">
        <w:t>Click OK to close the User Access to test dialog box, click OK to close the Advanced Attributes dialog box, and click</w:t>
      </w:r>
      <w:r w:rsidR="001416E4">
        <w:t xml:space="preserve"> </w:t>
      </w:r>
      <w:r w:rsidRPr="009F32C0">
        <w:t>OK</w:t>
      </w:r>
      <w:r w:rsidR="005F285D">
        <w:t xml:space="preserve"> to close the </w:t>
      </w:r>
      <w:r w:rsidR="00093B02">
        <w:t xml:space="preserve">test </w:t>
      </w:r>
      <w:r w:rsidR="005F285D">
        <w:t xml:space="preserve">properties </w:t>
      </w:r>
      <w:r w:rsidR="00E55C59">
        <w:t>dialog box</w:t>
      </w:r>
      <w:r w:rsidR="005F285D">
        <w:t>.</w:t>
      </w:r>
    </w:p>
    <w:p w14:paraId="6CEF5DCD" w14:textId="77777777" w:rsidR="001416E4" w:rsidRDefault="009F32C0" w:rsidP="007E2448">
      <w:pPr>
        <w:pStyle w:val="NL"/>
      </w:pPr>
      <w:r w:rsidRPr="009F32C0">
        <w:rPr>
          <w:b/>
        </w:rPr>
        <w:t>4</w:t>
      </w:r>
      <w:r w:rsidR="00C75232">
        <w:rPr>
          <w:b/>
        </w:rPr>
        <w:t>4</w:t>
      </w:r>
      <w:r w:rsidRPr="009F32C0">
        <w:rPr>
          <w:b/>
        </w:rPr>
        <w:t>.</w:t>
      </w:r>
      <w:r w:rsidR="001416E4">
        <w:tab/>
      </w:r>
      <w:r w:rsidR="00F43B82">
        <w:t xml:space="preserve">On Server01, </w:t>
      </w:r>
      <w:r w:rsidR="005F285D">
        <w:t>sign out</w:t>
      </w:r>
      <w:r w:rsidR="00F43B82">
        <w:t xml:space="preserve"> as Administrator and log</w:t>
      </w:r>
      <w:r w:rsidR="00D90299">
        <w:t xml:space="preserve"> </w:t>
      </w:r>
      <w:r w:rsidR="00F43B82">
        <w:t xml:space="preserve">in as </w:t>
      </w:r>
      <w:r w:rsidRPr="009F32C0">
        <w:rPr>
          <w:b/>
        </w:rPr>
        <w:t>User1</w:t>
      </w:r>
      <w:r w:rsidR="00F43B82">
        <w:t xml:space="preserve">. </w:t>
      </w:r>
    </w:p>
    <w:p w14:paraId="35EE6308" w14:textId="77777777" w:rsidR="00F43B82" w:rsidRDefault="009F32C0" w:rsidP="007E2448">
      <w:pPr>
        <w:pStyle w:val="NL"/>
      </w:pPr>
      <w:r w:rsidRPr="009F32C0">
        <w:rPr>
          <w:b/>
        </w:rPr>
        <w:t>4</w:t>
      </w:r>
      <w:r w:rsidR="00F069C1">
        <w:rPr>
          <w:b/>
        </w:rPr>
        <w:t>5</w:t>
      </w:r>
      <w:r w:rsidRPr="009F32C0">
        <w:rPr>
          <w:b/>
        </w:rPr>
        <w:t>.</w:t>
      </w:r>
      <w:r w:rsidR="00F43B82">
        <w:tab/>
        <w:t xml:space="preserve">Open the </w:t>
      </w:r>
      <w:r w:rsidRPr="009F32C0">
        <w:t>C:\Data</w:t>
      </w:r>
      <w:r w:rsidR="00F43B82" w:rsidRPr="00D90299">
        <w:t xml:space="preserve"> folder and open the </w:t>
      </w:r>
      <w:r w:rsidRPr="009F32C0">
        <w:t>test.txt</w:t>
      </w:r>
      <w:r w:rsidR="00F43B82">
        <w:t xml:space="preserve"> file.</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F43B82" w14:paraId="4E5C9CD4" w14:textId="77777777">
        <w:tc>
          <w:tcPr>
            <w:tcW w:w="1440" w:type="dxa"/>
            <w:shd w:val="clear" w:color="auto" w:fill="808080"/>
            <w:vAlign w:val="center"/>
          </w:tcPr>
          <w:p w14:paraId="1559F091" w14:textId="77777777" w:rsidR="00F43B82" w:rsidRPr="00296AA8" w:rsidRDefault="00F43B82" w:rsidP="00B72726">
            <w:pPr>
              <w:pStyle w:val="QuestionHead"/>
            </w:pPr>
            <w:r w:rsidRPr="00296AA8">
              <w:t>Question</w:t>
            </w:r>
            <w:r>
              <w:t xml:space="preserve"> </w:t>
            </w:r>
            <w:r w:rsidR="00B72726">
              <w:t>9</w:t>
            </w:r>
          </w:p>
        </w:tc>
        <w:tc>
          <w:tcPr>
            <w:tcW w:w="6300" w:type="dxa"/>
            <w:vAlign w:val="center"/>
          </w:tcPr>
          <w:p w14:paraId="366EA92B" w14:textId="77777777" w:rsidR="00F43B82" w:rsidRPr="00D90299" w:rsidRDefault="00F43B82" w:rsidP="004F6E31">
            <w:pPr>
              <w:pStyle w:val="NoteText"/>
              <w:rPr>
                <w:b/>
              </w:rPr>
            </w:pPr>
            <w:r>
              <w:t>Were you able to open the file?</w:t>
            </w:r>
          </w:p>
        </w:tc>
      </w:tr>
    </w:tbl>
    <w:p w14:paraId="51F9526C" w14:textId="77777777" w:rsidR="00F43B82" w:rsidRDefault="00F43B82" w:rsidP="007E2448">
      <w:pPr>
        <w:pStyle w:val="NL"/>
      </w:pPr>
    </w:p>
    <w:p w14:paraId="64DBD82B" w14:textId="77777777" w:rsidR="0085526B" w:rsidRDefault="009F32C0" w:rsidP="007E2448">
      <w:pPr>
        <w:pStyle w:val="NL"/>
      </w:pPr>
      <w:r w:rsidRPr="009F32C0">
        <w:rPr>
          <w:b/>
        </w:rPr>
        <w:t>4</w:t>
      </w:r>
      <w:r w:rsidR="00F069C1">
        <w:rPr>
          <w:b/>
        </w:rPr>
        <w:t>6</w:t>
      </w:r>
      <w:r w:rsidRPr="009F32C0">
        <w:rPr>
          <w:b/>
        </w:rPr>
        <w:t>.</w:t>
      </w:r>
      <w:r w:rsidR="00F43B82">
        <w:tab/>
      </w:r>
      <w:r w:rsidR="0026089C">
        <w:t>Close the test.txt file.</w:t>
      </w:r>
    </w:p>
    <w:p w14:paraId="6100C8C7" w14:textId="77777777" w:rsidR="00F069C1" w:rsidRDefault="009F32C0" w:rsidP="007E2448">
      <w:pPr>
        <w:pStyle w:val="NL"/>
      </w:pPr>
      <w:r w:rsidRPr="009F32C0">
        <w:rPr>
          <w:b/>
        </w:rPr>
        <w:t>4</w:t>
      </w:r>
      <w:r w:rsidR="00F069C1">
        <w:rPr>
          <w:b/>
        </w:rPr>
        <w:t>7</w:t>
      </w:r>
      <w:r w:rsidRPr="009F32C0">
        <w:rPr>
          <w:b/>
        </w:rPr>
        <w:t>.</w:t>
      </w:r>
      <w:r w:rsidR="00F43B82">
        <w:tab/>
        <w:t xml:space="preserve">On Server01, </w:t>
      </w:r>
      <w:r w:rsidR="005F285D">
        <w:t>sign out</w:t>
      </w:r>
      <w:r w:rsidR="00F43B82">
        <w:t xml:space="preserve"> as User1. </w:t>
      </w:r>
    </w:p>
    <w:p w14:paraId="76236E5B" w14:textId="77777777" w:rsidR="007E2448" w:rsidRDefault="00F069C1" w:rsidP="00F069C1">
      <w:pPr>
        <w:pStyle w:val="BodyText"/>
        <w:ind w:left="360"/>
      </w:pPr>
      <w:r w:rsidRPr="00EA7434">
        <w:t>End of exercise. You can leave the windows open for the next exercise.</w:t>
      </w:r>
    </w:p>
    <w:p w14:paraId="484D80C2" w14:textId="77777777" w:rsidR="00293D0B" w:rsidRDefault="00293D0B" w:rsidP="00F43B82">
      <w:pPr>
        <w:pStyle w:val="Heading1"/>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908"/>
        <w:gridCol w:w="6948"/>
      </w:tblGrid>
      <w:tr w:rsidR="00293D0B" w:rsidRPr="00296AA8" w14:paraId="1F2C1F9B" w14:textId="77777777">
        <w:tc>
          <w:tcPr>
            <w:tcW w:w="1908" w:type="dxa"/>
            <w:shd w:val="solid" w:color="000000" w:fill="FFFFFF"/>
            <w:vAlign w:val="bottom"/>
          </w:tcPr>
          <w:p w14:paraId="60517B4D" w14:textId="77777777" w:rsidR="00293D0B" w:rsidRPr="00296AA8" w:rsidRDefault="00293D0B" w:rsidP="00293D0B">
            <w:pPr>
              <w:pStyle w:val="TBH"/>
              <w:jc w:val="left"/>
              <w:rPr>
                <w:b w:val="0"/>
                <w:bCs w:val="0"/>
              </w:rPr>
            </w:pPr>
            <w:r w:rsidRPr="00296AA8">
              <w:rPr>
                <w:b w:val="0"/>
                <w:bCs w:val="0"/>
              </w:rPr>
              <w:t>Exercise</w:t>
            </w:r>
            <w:r>
              <w:rPr>
                <w:b w:val="0"/>
                <w:bCs w:val="0"/>
              </w:rPr>
              <w:t xml:space="preserve"> 6.2</w:t>
            </w:r>
          </w:p>
        </w:tc>
        <w:tc>
          <w:tcPr>
            <w:tcW w:w="6948" w:type="dxa"/>
            <w:shd w:val="solid" w:color="000000" w:fill="FFFFFF"/>
            <w:vAlign w:val="bottom"/>
          </w:tcPr>
          <w:p w14:paraId="30F4173C" w14:textId="77777777" w:rsidR="00293D0B" w:rsidRPr="00296AA8" w:rsidRDefault="00C715CE" w:rsidP="001444C6">
            <w:pPr>
              <w:pStyle w:val="TBH"/>
              <w:jc w:val="left"/>
              <w:rPr>
                <w:b w:val="0"/>
                <w:bCs w:val="0"/>
              </w:rPr>
            </w:pPr>
            <w:r>
              <w:rPr>
                <w:b w:val="0"/>
                <w:bCs w:val="0"/>
              </w:rPr>
              <w:t>Configuring the EFS Recovery Agent</w:t>
            </w:r>
          </w:p>
        </w:tc>
      </w:tr>
      <w:tr w:rsidR="00293D0B" w14:paraId="36166AFE" w14:textId="77777777">
        <w:tc>
          <w:tcPr>
            <w:tcW w:w="1908" w:type="dxa"/>
            <w:shd w:val="clear" w:color="auto" w:fill="auto"/>
          </w:tcPr>
          <w:p w14:paraId="7AC549BB" w14:textId="77777777" w:rsidR="00293D0B" w:rsidRDefault="00293D0B" w:rsidP="001444C6">
            <w:pPr>
              <w:pStyle w:val="TB"/>
            </w:pPr>
            <w:r>
              <w:t>Overview</w:t>
            </w:r>
          </w:p>
          <w:p w14:paraId="7DAA959F" w14:textId="77777777" w:rsidR="00293D0B" w:rsidRDefault="00293D0B" w:rsidP="001444C6">
            <w:pPr>
              <w:spacing w:after="120"/>
            </w:pPr>
          </w:p>
        </w:tc>
        <w:tc>
          <w:tcPr>
            <w:tcW w:w="6948" w:type="dxa"/>
            <w:shd w:val="clear" w:color="auto" w:fill="auto"/>
          </w:tcPr>
          <w:p w14:paraId="143AFD5C" w14:textId="77777777" w:rsidR="00293D0B" w:rsidRDefault="00447188" w:rsidP="00D90299">
            <w:pPr>
              <w:pStyle w:val="StyleTBLLeft-001Hanging001"/>
            </w:pPr>
            <w:r>
              <w:t xml:space="preserve">During this exercise, you configure EFS Recovery Agents so that you can recover EFS encrypted files although </w:t>
            </w:r>
            <w:r w:rsidR="00A22DF8">
              <w:t>the agent is</w:t>
            </w:r>
            <w:r>
              <w:t xml:space="preserve"> not the owner of the file</w:t>
            </w:r>
            <w:r w:rsidR="00A22DF8">
              <w:t>.</w:t>
            </w:r>
          </w:p>
        </w:tc>
      </w:tr>
      <w:tr w:rsidR="00293D0B" w14:paraId="091036E2" w14:textId="77777777">
        <w:tc>
          <w:tcPr>
            <w:tcW w:w="1908" w:type="dxa"/>
            <w:shd w:val="clear" w:color="auto" w:fill="auto"/>
          </w:tcPr>
          <w:p w14:paraId="1513716F" w14:textId="77777777" w:rsidR="00293D0B" w:rsidRDefault="00293D0B" w:rsidP="001444C6">
            <w:pPr>
              <w:pStyle w:val="TB"/>
            </w:pPr>
            <w:r>
              <w:t>Completion time</w:t>
            </w:r>
          </w:p>
        </w:tc>
        <w:tc>
          <w:tcPr>
            <w:tcW w:w="6948" w:type="dxa"/>
            <w:shd w:val="clear" w:color="auto" w:fill="auto"/>
          </w:tcPr>
          <w:p w14:paraId="25F37D07" w14:textId="77777777" w:rsidR="00293D0B" w:rsidRDefault="00C715CE" w:rsidP="00447188">
            <w:pPr>
              <w:pStyle w:val="TB"/>
            </w:pPr>
            <w:r>
              <w:t>1</w:t>
            </w:r>
            <w:r w:rsidR="00447188">
              <w:t>5</w:t>
            </w:r>
            <w:r w:rsidR="00293D0B">
              <w:t xml:space="preserve"> minutes</w:t>
            </w:r>
          </w:p>
        </w:tc>
      </w:tr>
    </w:tbl>
    <w:p w14:paraId="4E163E90" w14:textId="77777777" w:rsidR="00293D0B" w:rsidRDefault="00293D0B" w:rsidP="00293D0B">
      <w:pPr>
        <w:widowControl w:val="0"/>
        <w:spacing w:line="263" w:lineRule="exact"/>
        <w:rPr>
          <w:sz w:val="24"/>
        </w:rPr>
      </w:pPr>
    </w:p>
    <w:p w14:paraId="466AF892" w14:textId="77777777" w:rsidR="00293D0B" w:rsidRPr="00740ECF" w:rsidRDefault="00834128" w:rsidP="00740ECF">
      <w:pPr>
        <w:widowControl w:val="0"/>
        <w:spacing w:line="263" w:lineRule="exact"/>
        <w:ind w:left="2160" w:hanging="2160"/>
        <w:rPr>
          <w:b/>
        </w:rPr>
      </w:pPr>
      <w:r>
        <w:rPr>
          <w:b/>
        </w:rPr>
        <w:t>Mindset Question</w:t>
      </w:r>
      <w:r w:rsidR="00293D0B" w:rsidRPr="00351A8B">
        <w:rPr>
          <w:b/>
        </w:rPr>
        <w:t>:</w:t>
      </w:r>
      <w:r w:rsidR="00293D0B" w:rsidRPr="00351A8B">
        <w:rPr>
          <w:b/>
        </w:rPr>
        <w:tab/>
      </w:r>
      <w:r w:rsidR="00A22DF8">
        <w:rPr>
          <w:b/>
        </w:rPr>
        <w:t>Why do you need to have EFS Recovery Agents?</w:t>
      </w:r>
    </w:p>
    <w:p w14:paraId="10CEE636" w14:textId="77777777" w:rsidR="00834128" w:rsidRDefault="00B7435D" w:rsidP="00F43B82">
      <w:pPr>
        <w:pStyle w:val="Heading1"/>
      </w:pPr>
      <w:r>
        <w:t xml:space="preserve">Installing </w:t>
      </w:r>
      <w:r w:rsidR="001A53D5">
        <w:t>and Configur</w:t>
      </w:r>
      <w:r w:rsidR="00771B2D">
        <w:t>ing</w:t>
      </w:r>
      <w:r w:rsidR="001A53D5">
        <w:t xml:space="preserve"> the </w:t>
      </w:r>
      <w:r>
        <w:t>Certificate Authority</w:t>
      </w:r>
    </w:p>
    <w:p w14:paraId="6C62720B" w14:textId="77777777" w:rsidR="00F43B82" w:rsidRPr="00834128" w:rsidRDefault="00F43B82" w:rsidP="00834128"/>
    <w:p w14:paraId="17BDF454" w14:textId="77777777" w:rsidR="00F43B82" w:rsidRDefault="009F32C0" w:rsidP="00F43B82">
      <w:pPr>
        <w:pStyle w:val="NL"/>
      </w:pPr>
      <w:r w:rsidRPr="009F32C0">
        <w:rPr>
          <w:b/>
        </w:rPr>
        <w:t>1.</w:t>
      </w:r>
      <w:r w:rsidR="00F43B82">
        <w:tab/>
        <w:t xml:space="preserve">On </w:t>
      </w:r>
      <w:r w:rsidR="00DC420E">
        <w:t>RWDC01</w:t>
      </w:r>
      <w:r w:rsidR="00F43B82">
        <w:t>, log</w:t>
      </w:r>
      <w:r w:rsidR="00D90299">
        <w:t xml:space="preserve"> </w:t>
      </w:r>
      <w:r w:rsidR="00F43B82">
        <w:t>on a</w:t>
      </w:r>
      <w:r w:rsidR="00DC420E">
        <w:t>s</w:t>
      </w:r>
      <w:r w:rsidR="00F43B82">
        <w:t xml:space="preserve"> </w:t>
      </w:r>
      <w:r w:rsidR="00F43B82" w:rsidRPr="00F22B73">
        <w:rPr>
          <w:b/>
        </w:rPr>
        <w:t>contoso\administrator</w:t>
      </w:r>
      <w:r w:rsidR="00771B2D">
        <w:t>, if needed.</w:t>
      </w:r>
    </w:p>
    <w:p w14:paraId="6D52F662" w14:textId="77777777" w:rsidR="00B7435D" w:rsidRDefault="009F32C0" w:rsidP="00F43B82">
      <w:pPr>
        <w:pStyle w:val="NL"/>
      </w:pPr>
      <w:r w:rsidRPr="009F32C0">
        <w:rPr>
          <w:b/>
        </w:rPr>
        <w:t>2.</w:t>
      </w:r>
      <w:r w:rsidR="00B7435D">
        <w:tab/>
      </w:r>
      <w:r w:rsidR="00F22B73">
        <w:t>On RWDC01, o</w:t>
      </w:r>
      <w:r w:rsidR="00B7435D">
        <w:t xml:space="preserve">n the Server Manager, open the </w:t>
      </w:r>
      <w:r w:rsidRPr="009F32C0">
        <w:t>Manage</w:t>
      </w:r>
      <w:r w:rsidR="00B7435D" w:rsidRPr="00D90299">
        <w:t xml:space="preserve"> menu and click </w:t>
      </w:r>
      <w:r w:rsidRPr="009F32C0">
        <w:t>Add Roles and Features</w:t>
      </w:r>
      <w:r w:rsidR="00B7435D">
        <w:t>.</w:t>
      </w:r>
    </w:p>
    <w:p w14:paraId="22C2EC77" w14:textId="77777777" w:rsidR="00B7435D" w:rsidRDefault="009F32C0" w:rsidP="00F43B82">
      <w:pPr>
        <w:pStyle w:val="NL"/>
      </w:pPr>
      <w:r w:rsidRPr="009F32C0">
        <w:rPr>
          <w:b/>
        </w:rPr>
        <w:t>3.</w:t>
      </w:r>
      <w:r w:rsidR="00B7435D">
        <w:tab/>
        <w:t>When the Add Roles and Featu</w:t>
      </w:r>
      <w:r w:rsidR="00004712">
        <w:t>r</w:t>
      </w:r>
      <w:r w:rsidR="00B7435D">
        <w:t xml:space="preserve">es Wizard starts, click </w:t>
      </w:r>
      <w:r w:rsidRPr="009F32C0">
        <w:t>Next</w:t>
      </w:r>
      <w:r w:rsidR="00B7435D">
        <w:t>.</w:t>
      </w:r>
    </w:p>
    <w:p w14:paraId="2AF64336" w14:textId="77777777" w:rsidR="00B7435D" w:rsidRDefault="009F32C0" w:rsidP="00F43B82">
      <w:pPr>
        <w:pStyle w:val="NL"/>
      </w:pPr>
      <w:r w:rsidRPr="009F32C0">
        <w:rPr>
          <w:b/>
        </w:rPr>
        <w:t>4.</w:t>
      </w:r>
      <w:r w:rsidR="00B7435D">
        <w:tab/>
        <w:t>On the Select installation type</w:t>
      </w:r>
      <w:r w:rsidR="005F285D">
        <w:t xml:space="preserve"> page</w:t>
      </w:r>
      <w:r w:rsidR="00B7435D">
        <w:t xml:space="preserve">, click </w:t>
      </w:r>
      <w:r w:rsidRPr="009F32C0">
        <w:t>Next</w:t>
      </w:r>
      <w:r w:rsidR="00B7435D">
        <w:t>.</w:t>
      </w:r>
    </w:p>
    <w:p w14:paraId="447D2803" w14:textId="77777777" w:rsidR="00B7435D" w:rsidRDefault="009F32C0" w:rsidP="00F43B82">
      <w:pPr>
        <w:pStyle w:val="NL"/>
      </w:pPr>
      <w:r w:rsidRPr="009F32C0">
        <w:rPr>
          <w:b/>
        </w:rPr>
        <w:t>5.</w:t>
      </w:r>
      <w:r w:rsidR="00B7435D">
        <w:tab/>
        <w:t xml:space="preserve">On the </w:t>
      </w:r>
      <w:r w:rsidR="005F285D">
        <w:t>Select destination</w:t>
      </w:r>
      <w:r w:rsidR="00B7435D">
        <w:t xml:space="preserve"> page, click </w:t>
      </w:r>
      <w:r w:rsidRPr="009F32C0">
        <w:t>Next</w:t>
      </w:r>
      <w:r w:rsidR="00B7435D">
        <w:t>.</w:t>
      </w:r>
    </w:p>
    <w:p w14:paraId="1074DA2D" w14:textId="77777777" w:rsidR="00827B90" w:rsidRDefault="009F32C0" w:rsidP="00F43B82">
      <w:pPr>
        <w:pStyle w:val="NL"/>
      </w:pPr>
      <w:r w:rsidRPr="009F32C0">
        <w:rPr>
          <w:b/>
        </w:rPr>
        <w:t>6.</w:t>
      </w:r>
      <w:r w:rsidR="00B7435D">
        <w:tab/>
        <w:t xml:space="preserve">On the Select server roles page, click </w:t>
      </w:r>
      <w:r w:rsidRPr="009F32C0">
        <w:t>Active Directory Certificate Services</w:t>
      </w:r>
      <w:r w:rsidR="00B7435D">
        <w:t xml:space="preserve">. </w:t>
      </w:r>
      <w:r w:rsidR="005F285D">
        <w:t xml:space="preserve">When you are prompted to add features, click </w:t>
      </w:r>
      <w:r>
        <w:t>Add Features</w:t>
      </w:r>
      <w:r w:rsidR="005F285D">
        <w:t xml:space="preserve">. Then when you are back to the Select </w:t>
      </w:r>
      <w:r w:rsidR="00004712">
        <w:t xml:space="preserve">server </w:t>
      </w:r>
      <w:r w:rsidR="005F285D">
        <w:t xml:space="preserve">roles page, click </w:t>
      </w:r>
      <w:r>
        <w:t>Next</w:t>
      </w:r>
      <w:r w:rsidR="005F285D">
        <w:t>.</w:t>
      </w:r>
    </w:p>
    <w:p w14:paraId="6DE2B714" w14:textId="77777777" w:rsidR="00B7435D" w:rsidRDefault="009F32C0" w:rsidP="00F43B82">
      <w:pPr>
        <w:pStyle w:val="NL"/>
      </w:pPr>
      <w:r w:rsidRPr="009F32C0">
        <w:rPr>
          <w:b/>
        </w:rPr>
        <w:t>7.</w:t>
      </w:r>
      <w:r w:rsidR="00B7435D">
        <w:tab/>
        <w:t>On the Select features</w:t>
      </w:r>
      <w:r w:rsidR="00004712">
        <w:t xml:space="preserve"> page</w:t>
      </w:r>
      <w:r w:rsidR="00B7435D">
        <w:t xml:space="preserve">, click </w:t>
      </w:r>
      <w:r w:rsidRPr="009F32C0">
        <w:t>Next</w:t>
      </w:r>
      <w:r w:rsidR="00B7435D">
        <w:t>.</w:t>
      </w:r>
    </w:p>
    <w:p w14:paraId="2D966617" w14:textId="77777777" w:rsidR="00B7435D" w:rsidRDefault="009F32C0" w:rsidP="00F43B82">
      <w:pPr>
        <w:pStyle w:val="NL"/>
      </w:pPr>
      <w:r w:rsidRPr="009F32C0">
        <w:rPr>
          <w:b/>
        </w:rPr>
        <w:lastRenderedPageBreak/>
        <w:t>8.</w:t>
      </w:r>
      <w:r w:rsidR="00B7435D">
        <w:tab/>
        <w:t>On the Active Directory Certificate Services</w:t>
      </w:r>
      <w:r w:rsidR="005F285D">
        <w:t xml:space="preserve"> page</w:t>
      </w:r>
      <w:r w:rsidR="00B7435D">
        <w:t xml:space="preserve">, click </w:t>
      </w:r>
      <w:r w:rsidRPr="009F32C0">
        <w:t>Next</w:t>
      </w:r>
      <w:r w:rsidR="00B7435D">
        <w:t>.</w:t>
      </w:r>
    </w:p>
    <w:p w14:paraId="7DD74284" w14:textId="77777777" w:rsidR="00B7435D" w:rsidRDefault="009F32C0" w:rsidP="00F43B82">
      <w:pPr>
        <w:pStyle w:val="NL"/>
      </w:pPr>
      <w:r w:rsidRPr="009F32C0">
        <w:rPr>
          <w:b/>
        </w:rPr>
        <w:t>9.</w:t>
      </w:r>
      <w:r w:rsidR="00B7435D">
        <w:tab/>
        <w:t>On the Select role services</w:t>
      </w:r>
      <w:r w:rsidR="00B958BC">
        <w:t xml:space="preserve"> page</w:t>
      </w:r>
      <w:bookmarkStart w:id="0" w:name="_GoBack"/>
      <w:bookmarkEnd w:id="0"/>
      <w:r w:rsidR="00B7435D">
        <w:t>, Certificate Authority is already selected. Click to select the following:</w:t>
      </w:r>
    </w:p>
    <w:p w14:paraId="461FAAB4" w14:textId="77777777" w:rsidR="00B7435D" w:rsidRPr="00D90299" w:rsidRDefault="00B7435D" w:rsidP="00C715CE">
      <w:pPr>
        <w:pStyle w:val="NL"/>
        <w:spacing w:after="0"/>
        <w:ind w:left="806" w:right="634" w:hanging="446"/>
      </w:pPr>
      <w:r>
        <w:tab/>
      </w:r>
      <w:r w:rsidR="009F32C0" w:rsidRPr="009F32C0">
        <w:t>Certificate Enrollment Policy Web Service</w:t>
      </w:r>
    </w:p>
    <w:p w14:paraId="47E492D5" w14:textId="77777777" w:rsidR="00B7435D" w:rsidRPr="00D90299" w:rsidRDefault="009F32C0" w:rsidP="00C715CE">
      <w:pPr>
        <w:pStyle w:val="NL"/>
        <w:spacing w:after="0"/>
        <w:ind w:left="806" w:right="634" w:hanging="446"/>
      </w:pPr>
      <w:r w:rsidRPr="009F32C0">
        <w:tab/>
        <w:t>Certificate Enrollment Web Service</w:t>
      </w:r>
    </w:p>
    <w:p w14:paraId="26E1CE3F" w14:textId="77777777" w:rsidR="00B7435D" w:rsidRPr="00F22B73" w:rsidRDefault="009F32C0" w:rsidP="00C715CE">
      <w:pPr>
        <w:pStyle w:val="NL"/>
        <w:spacing w:after="0"/>
        <w:ind w:left="806" w:right="634" w:hanging="446"/>
        <w:rPr>
          <w:b/>
        </w:rPr>
      </w:pPr>
      <w:r w:rsidRPr="009F32C0">
        <w:tab/>
        <w:t>Certification Authority Web Enrollment</w:t>
      </w:r>
    </w:p>
    <w:p w14:paraId="3FB20AB2" w14:textId="77777777" w:rsidR="00B7435D" w:rsidRDefault="00B7435D" w:rsidP="00C715CE">
      <w:pPr>
        <w:pStyle w:val="NL"/>
        <w:spacing w:before="240"/>
        <w:ind w:left="806" w:right="634" w:hanging="446"/>
      </w:pPr>
      <w:r>
        <w:tab/>
        <w:t>When it asks you to add additional features</w:t>
      </w:r>
      <w:r w:rsidR="005F285D">
        <w:t xml:space="preserve"> for any of these features</w:t>
      </w:r>
      <w:r>
        <w:t xml:space="preserve">, click </w:t>
      </w:r>
      <w:r w:rsidR="009F32C0" w:rsidRPr="009F32C0">
        <w:t>Add Features</w:t>
      </w:r>
      <w:r>
        <w:t>.</w:t>
      </w:r>
    </w:p>
    <w:p w14:paraId="2C513744" w14:textId="77777777" w:rsidR="00B7435D" w:rsidRDefault="009F32C0" w:rsidP="00F43B82">
      <w:pPr>
        <w:pStyle w:val="NL"/>
      </w:pPr>
      <w:r w:rsidRPr="009F32C0">
        <w:rPr>
          <w:b/>
        </w:rPr>
        <w:t>10.</w:t>
      </w:r>
      <w:r w:rsidR="00B7435D">
        <w:tab/>
        <w:t xml:space="preserve">Back on the Select role services page, click </w:t>
      </w:r>
      <w:r w:rsidRPr="009F32C0">
        <w:t>Next</w:t>
      </w:r>
      <w:r w:rsidR="00B7435D">
        <w:t>.</w:t>
      </w:r>
    </w:p>
    <w:p w14:paraId="42C1F50F" w14:textId="77777777" w:rsidR="00B7435D" w:rsidRDefault="009F32C0" w:rsidP="00F43B82">
      <w:pPr>
        <w:pStyle w:val="NL"/>
      </w:pPr>
      <w:r w:rsidRPr="009F32C0">
        <w:rPr>
          <w:b/>
        </w:rPr>
        <w:t>11.</w:t>
      </w:r>
      <w:r w:rsidR="00B7435D">
        <w:tab/>
      </w:r>
      <w:r w:rsidR="00004712">
        <w:t xml:space="preserve">On </w:t>
      </w:r>
      <w:r w:rsidR="00B7435D">
        <w:t xml:space="preserve">the Web Server Role (IIS) page, click </w:t>
      </w:r>
      <w:r w:rsidRPr="009F32C0">
        <w:t>Next</w:t>
      </w:r>
      <w:r w:rsidR="00B7435D">
        <w:t>.</w:t>
      </w:r>
    </w:p>
    <w:p w14:paraId="25E3139F" w14:textId="77777777" w:rsidR="00B7435D" w:rsidRDefault="009F32C0" w:rsidP="00F43B82">
      <w:pPr>
        <w:pStyle w:val="NL"/>
      </w:pPr>
      <w:r w:rsidRPr="009F32C0">
        <w:rPr>
          <w:b/>
        </w:rPr>
        <w:t>12.</w:t>
      </w:r>
      <w:r w:rsidR="00B7435D">
        <w:tab/>
        <w:t xml:space="preserve">On the Select role services page, click </w:t>
      </w:r>
      <w:r w:rsidRPr="009F32C0">
        <w:t>Next</w:t>
      </w:r>
      <w:r w:rsidR="00B7435D">
        <w:t>.</w:t>
      </w:r>
    </w:p>
    <w:p w14:paraId="13748611" w14:textId="77777777" w:rsidR="00B7435D" w:rsidRDefault="009F32C0" w:rsidP="00F43B82">
      <w:pPr>
        <w:pStyle w:val="NL"/>
      </w:pPr>
      <w:r w:rsidRPr="009F32C0">
        <w:rPr>
          <w:b/>
        </w:rPr>
        <w:t>13.</w:t>
      </w:r>
      <w:r w:rsidR="00B7435D">
        <w:tab/>
        <w:t xml:space="preserve">On the </w:t>
      </w:r>
      <w:r w:rsidR="00004712">
        <w:t>C</w:t>
      </w:r>
      <w:r w:rsidR="00B7435D">
        <w:t xml:space="preserve">onfirm installation selections page, click </w:t>
      </w:r>
      <w:r w:rsidRPr="009F32C0">
        <w:t>Install</w:t>
      </w:r>
      <w:r w:rsidR="00B7435D">
        <w:t>.</w:t>
      </w:r>
    </w:p>
    <w:p w14:paraId="784802B4" w14:textId="77777777" w:rsidR="00B7435D" w:rsidRDefault="009F32C0" w:rsidP="00F43B82">
      <w:pPr>
        <w:pStyle w:val="NL"/>
      </w:pPr>
      <w:r w:rsidRPr="009F32C0">
        <w:rPr>
          <w:b/>
        </w:rPr>
        <w:t>14.</w:t>
      </w:r>
      <w:r w:rsidR="00B7435D">
        <w:tab/>
        <w:t xml:space="preserve">When the Certificate Authority is installed, click </w:t>
      </w:r>
      <w:r w:rsidRPr="009F32C0">
        <w:t>Close</w:t>
      </w:r>
      <w:r w:rsidR="00B7435D">
        <w:t>.</w:t>
      </w:r>
    </w:p>
    <w:p w14:paraId="7D9CACFF" w14:textId="77777777" w:rsidR="001A53D5" w:rsidRDefault="009F32C0" w:rsidP="00F43B82">
      <w:pPr>
        <w:pStyle w:val="NL"/>
      </w:pPr>
      <w:r w:rsidRPr="009F32C0">
        <w:rPr>
          <w:b/>
        </w:rPr>
        <w:t>15.</w:t>
      </w:r>
      <w:r w:rsidR="001A53D5">
        <w:tab/>
        <w:t xml:space="preserve">On Server Manager, click the </w:t>
      </w:r>
      <w:r w:rsidRPr="009F32C0">
        <w:t>Exclamation Point</w:t>
      </w:r>
      <w:r w:rsidR="001A53D5" w:rsidRPr="00D90299">
        <w:t xml:space="preserve"> in a yello</w:t>
      </w:r>
      <w:r w:rsidR="00F22B73" w:rsidRPr="00D90299">
        <w:t>w</w:t>
      </w:r>
      <w:r w:rsidR="001A53D5" w:rsidRPr="00D90299">
        <w:t xml:space="preserve"> triangle and </w:t>
      </w:r>
      <w:r w:rsidR="005F285D" w:rsidRPr="00D90299">
        <w:t>the</w:t>
      </w:r>
      <w:r w:rsidR="00664ABB">
        <w:t>n</w:t>
      </w:r>
      <w:r w:rsidR="005F285D" w:rsidRPr="00D90299">
        <w:t xml:space="preserve"> </w:t>
      </w:r>
      <w:r w:rsidR="001A53D5" w:rsidRPr="00D90299">
        <w:t xml:space="preserve">click </w:t>
      </w:r>
      <w:r w:rsidRPr="009F32C0">
        <w:t>Configure Active Directory Certificate Services</w:t>
      </w:r>
      <w:r w:rsidR="001A53D5">
        <w:t>.</w:t>
      </w:r>
    </w:p>
    <w:p w14:paraId="7EA5AB58" w14:textId="77777777" w:rsidR="001A53D5" w:rsidRDefault="009F32C0" w:rsidP="00F43B82">
      <w:pPr>
        <w:pStyle w:val="NL"/>
      </w:pPr>
      <w:r w:rsidRPr="009F32C0">
        <w:rPr>
          <w:b/>
        </w:rPr>
        <w:t>16.</w:t>
      </w:r>
      <w:r w:rsidR="001A53D5">
        <w:tab/>
        <w:t>On the Credential</w:t>
      </w:r>
      <w:r w:rsidR="00664ABB">
        <w:t>s</w:t>
      </w:r>
      <w:r w:rsidR="001A53D5">
        <w:t xml:space="preserve"> page, click </w:t>
      </w:r>
      <w:r w:rsidRPr="009F32C0">
        <w:t>Next</w:t>
      </w:r>
      <w:r w:rsidR="001A53D5">
        <w:t>.</w:t>
      </w:r>
    </w:p>
    <w:p w14:paraId="34AB40C9" w14:textId="77777777" w:rsidR="001A53D5" w:rsidRDefault="009F32C0" w:rsidP="00F43B82">
      <w:pPr>
        <w:pStyle w:val="NL"/>
      </w:pPr>
      <w:r w:rsidRPr="009F32C0">
        <w:rPr>
          <w:b/>
        </w:rPr>
        <w:t>17.</w:t>
      </w:r>
      <w:r w:rsidR="001A53D5">
        <w:tab/>
        <w:t>On the Role Services</w:t>
      </w:r>
      <w:r w:rsidR="00664ABB">
        <w:t xml:space="preserve"> page</w:t>
      </w:r>
      <w:r w:rsidR="001A53D5">
        <w:t xml:space="preserve">, click </w:t>
      </w:r>
      <w:r w:rsidRPr="009F32C0">
        <w:t>Certification Authority,</w:t>
      </w:r>
      <w:r w:rsidR="00854AEF" w:rsidRPr="00D90299">
        <w:t xml:space="preserve"> as shown in </w:t>
      </w:r>
      <w:r w:rsidR="00D90299">
        <w:t>F</w:t>
      </w:r>
      <w:r w:rsidR="00D90299" w:rsidRPr="00D90299">
        <w:t xml:space="preserve">igure </w:t>
      </w:r>
      <w:r w:rsidR="00854AEF" w:rsidRPr="00D90299">
        <w:t>6-4</w:t>
      </w:r>
      <w:r w:rsidR="001A53D5" w:rsidRPr="00D90299">
        <w:t xml:space="preserve">. Click </w:t>
      </w:r>
      <w:r w:rsidRPr="009F32C0">
        <w:t>Next</w:t>
      </w:r>
      <w:r w:rsidR="001A53D5">
        <w:t>.</w:t>
      </w:r>
    </w:p>
    <w:p w14:paraId="28E13590" w14:textId="77777777" w:rsidR="00854AEF" w:rsidRDefault="00EF5377" w:rsidP="00854AEF">
      <w:pPr>
        <w:pStyle w:val="ProdNote"/>
      </w:pPr>
      <w:r>
        <w:rPr>
          <w:noProof/>
        </w:rPr>
        <w:lastRenderedPageBreak/>
        <w:drawing>
          <wp:inline distT="0" distB="0" distL="0" distR="0" wp14:anchorId="3FE06942" wp14:editId="1F32DEC6">
            <wp:extent cx="5486400" cy="4114800"/>
            <wp:effectExtent l="25400" t="0" r="0" b="0"/>
            <wp:docPr id="4" name="Picture 3" descr="Fig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4.jpg"/>
                    <pic:cNvPicPr/>
                  </pic:nvPicPr>
                  <pic:blipFill>
                    <a:blip r:embed="rId12" cstate="print"/>
                    <a:stretch>
                      <a:fillRect/>
                    </a:stretch>
                  </pic:blipFill>
                  <pic:spPr>
                    <a:xfrm>
                      <a:off x="0" y="0"/>
                      <a:ext cx="5486400" cy="4114800"/>
                    </a:xfrm>
                    <a:prstGeom prst="rect">
                      <a:avLst/>
                    </a:prstGeom>
                  </pic:spPr>
                </pic:pic>
              </a:graphicData>
            </a:graphic>
          </wp:inline>
        </w:drawing>
      </w:r>
    </w:p>
    <w:p w14:paraId="62D0A748" w14:textId="77777777" w:rsidR="00854AEF" w:rsidRDefault="00854AEF" w:rsidP="00854AEF">
      <w:pPr>
        <w:pStyle w:val="FigureNumber"/>
      </w:pPr>
      <w:r>
        <w:t>Figure 6-4</w:t>
      </w:r>
    </w:p>
    <w:p w14:paraId="79AE6A6A" w14:textId="77777777" w:rsidR="00854AEF" w:rsidRDefault="00854AEF" w:rsidP="00854AEF">
      <w:pPr>
        <w:pStyle w:val="FigureCaption"/>
      </w:pPr>
      <w:r>
        <w:t>Configuring the Certification Authority</w:t>
      </w:r>
    </w:p>
    <w:p w14:paraId="33356EFA" w14:textId="77777777" w:rsidR="00854AEF" w:rsidRDefault="00854AEF" w:rsidP="00F43B82">
      <w:pPr>
        <w:pStyle w:val="NL"/>
      </w:pPr>
    </w:p>
    <w:p w14:paraId="23EF3A13" w14:textId="77777777" w:rsidR="001A53D5" w:rsidRDefault="009F32C0" w:rsidP="00F43B82">
      <w:pPr>
        <w:pStyle w:val="NL"/>
      </w:pPr>
      <w:r w:rsidRPr="009F32C0">
        <w:rPr>
          <w:b/>
        </w:rPr>
        <w:t>18.</w:t>
      </w:r>
      <w:r w:rsidR="001A53D5">
        <w:tab/>
        <w:t xml:space="preserve">When it asks what setup type of CA you should install, click </w:t>
      </w:r>
      <w:r w:rsidRPr="009F32C0">
        <w:t>Next</w:t>
      </w:r>
      <w:r w:rsidR="001A53D5">
        <w:t>.</w:t>
      </w:r>
    </w:p>
    <w:p w14:paraId="2B93A8CB" w14:textId="77777777" w:rsidR="001A53D5" w:rsidRDefault="009F32C0" w:rsidP="00F43B82">
      <w:pPr>
        <w:pStyle w:val="NL"/>
      </w:pPr>
      <w:r w:rsidRPr="009F32C0">
        <w:rPr>
          <w:b/>
        </w:rPr>
        <w:t>19.</w:t>
      </w:r>
      <w:r w:rsidR="001A53D5">
        <w:tab/>
      </w:r>
      <w:r w:rsidR="00D90299">
        <w:t xml:space="preserve">When </w:t>
      </w:r>
      <w:r w:rsidR="001A53D5">
        <w:t>it asks for the CA type</w:t>
      </w:r>
      <w:r w:rsidR="00600CD5">
        <w:t xml:space="preserve"> (as shown in </w:t>
      </w:r>
      <w:r w:rsidR="00D90299">
        <w:t xml:space="preserve">Figure </w:t>
      </w:r>
      <w:r w:rsidR="00600CD5">
        <w:t>6-5)</w:t>
      </w:r>
      <w:r w:rsidR="001A53D5">
        <w:t xml:space="preserve">, click </w:t>
      </w:r>
      <w:r w:rsidRPr="009F32C0">
        <w:t>Next</w:t>
      </w:r>
      <w:r w:rsidR="00F22B73">
        <w:t>.</w:t>
      </w:r>
    </w:p>
    <w:p w14:paraId="5ABF4EEF" w14:textId="77777777" w:rsidR="00600CD5" w:rsidRDefault="00EF5377" w:rsidP="00600CD5">
      <w:pPr>
        <w:pStyle w:val="ProdNote"/>
      </w:pPr>
      <w:r>
        <w:rPr>
          <w:noProof/>
        </w:rPr>
        <w:lastRenderedPageBreak/>
        <w:drawing>
          <wp:inline distT="0" distB="0" distL="0" distR="0" wp14:anchorId="7D990494" wp14:editId="725199DF">
            <wp:extent cx="5486400" cy="4114800"/>
            <wp:effectExtent l="25400" t="0" r="0" b="0"/>
            <wp:docPr id="5" name="Picture 4" descr="Fig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5.jpg"/>
                    <pic:cNvPicPr/>
                  </pic:nvPicPr>
                  <pic:blipFill>
                    <a:blip r:embed="rId13" cstate="print"/>
                    <a:stretch>
                      <a:fillRect/>
                    </a:stretch>
                  </pic:blipFill>
                  <pic:spPr>
                    <a:xfrm>
                      <a:off x="0" y="0"/>
                      <a:ext cx="5486400" cy="4114800"/>
                    </a:xfrm>
                    <a:prstGeom prst="rect">
                      <a:avLst/>
                    </a:prstGeom>
                  </pic:spPr>
                </pic:pic>
              </a:graphicData>
            </a:graphic>
          </wp:inline>
        </w:drawing>
      </w:r>
    </w:p>
    <w:p w14:paraId="784402D5" w14:textId="77777777" w:rsidR="00600CD5" w:rsidRDefault="00600CD5" w:rsidP="00600CD5">
      <w:pPr>
        <w:pStyle w:val="FigureNumber"/>
      </w:pPr>
      <w:r>
        <w:t>Figure 6-5</w:t>
      </w:r>
    </w:p>
    <w:p w14:paraId="642DA7AD" w14:textId="77777777" w:rsidR="00600CD5" w:rsidRDefault="00600CD5" w:rsidP="00600CD5">
      <w:pPr>
        <w:pStyle w:val="FigureCaption"/>
      </w:pPr>
      <w:r>
        <w:t xml:space="preserve">Specifying the </w:t>
      </w:r>
      <w:r w:rsidR="00D90299">
        <w:t xml:space="preserve">type </w:t>
      </w:r>
      <w:r>
        <w:t>of CA</w:t>
      </w:r>
    </w:p>
    <w:p w14:paraId="46869341" w14:textId="77777777" w:rsidR="00600CD5" w:rsidRDefault="00600CD5" w:rsidP="00F43B82">
      <w:pPr>
        <w:pStyle w:val="NL"/>
      </w:pPr>
    </w:p>
    <w:p w14:paraId="33CC04AC" w14:textId="77777777" w:rsidR="001A53D5" w:rsidRDefault="009F32C0" w:rsidP="00F43B82">
      <w:pPr>
        <w:pStyle w:val="NL"/>
      </w:pPr>
      <w:r w:rsidRPr="009F32C0">
        <w:rPr>
          <w:b/>
        </w:rPr>
        <w:t>20.</w:t>
      </w:r>
      <w:r w:rsidR="001A53D5">
        <w:tab/>
        <w:t>On the Specify the type of the private key</w:t>
      </w:r>
      <w:r w:rsidR="00D90299">
        <w:t xml:space="preserve"> page</w:t>
      </w:r>
      <w:r w:rsidR="001A53D5">
        <w:t xml:space="preserve">, click </w:t>
      </w:r>
      <w:r w:rsidRPr="009F32C0">
        <w:t>Next</w:t>
      </w:r>
      <w:r w:rsidR="001A53D5">
        <w:t>.</w:t>
      </w:r>
    </w:p>
    <w:p w14:paraId="34DC0F14" w14:textId="77777777" w:rsidR="001A53D5" w:rsidRDefault="009F32C0" w:rsidP="00F43B82">
      <w:pPr>
        <w:pStyle w:val="NL"/>
      </w:pPr>
      <w:r w:rsidRPr="009F32C0">
        <w:rPr>
          <w:b/>
        </w:rPr>
        <w:t>21.</w:t>
      </w:r>
      <w:r w:rsidR="001A53D5">
        <w:tab/>
        <w:t xml:space="preserve">On the Specify the </w:t>
      </w:r>
      <w:r w:rsidR="001135F7">
        <w:t>Cryptography for CA</w:t>
      </w:r>
      <w:r w:rsidR="00D90299">
        <w:t xml:space="preserve"> page</w:t>
      </w:r>
      <w:r w:rsidR="001A53D5">
        <w:t xml:space="preserve">, click </w:t>
      </w:r>
      <w:r w:rsidRPr="009F32C0">
        <w:t>Next</w:t>
      </w:r>
      <w:r w:rsidR="001A53D5">
        <w:t>.</w:t>
      </w:r>
    </w:p>
    <w:p w14:paraId="793B4EE0" w14:textId="77777777" w:rsidR="001A53D5" w:rsidRDefault="009F32C0" w:rsidP="00F43B82">
      <w:pPr>
        <w:pStyle w:val="NL"/>
      </w:pPr>
      <w:r w:rsidRPr="009F32C0">
        <w:rPr>
          <w:b/>
        </w:rPr>
        <w:t>22.</w:t>
      </w:r>
      <w:r w:rsidR="001A53D5">
        <w:tab/>
        <w:t>On the Specify the name of the CA</w:t>
      </w:r>
      <w:r w:rsidR="00D90299">
        <w:t xml:space="preserve"> page</w:t>
      </w:r>
      <w:r w:rsidR="001A53D5">
        <w:t xml:space="preserve">, click </w:t>
      </w:r>
      <w:r w:rsidRPr="009F32C0">
        <w:t>Next</w:t>
      </w:r>
      <w:r w:rsidR="001A53D5">
        <w:t>.</w:t>
      </w:r>
    </w:p>
    <w:p w14:paraId="734DD4B1" w14:textId="77777777" w:rsidR="001A53D5" w:rsidRDefault="009F32C0" w:rsidP="00F43B82">
      <w:pPr>
        <w:pStyle w:val="NL"/>
      </w:pPr>
      <w:r w:rsidRPr="009F32C0">
        <w:rPr>
          <w:b/>
        </w:rPr>
        <w:t>23.</w:t>
      </w:r>
      <w:r w:rsidR="001A53D5">
        <w:tab/>
        <w:t xml:space="preserve">For the </w:t>
      </w:r>
      <w:r w:rsidR="00664ABB">
        <w:t>V</w:t>
      </w:r>
      <w:r w:rsidR="001A53D5">
        <w:t xml:space="preserve">alidity </w:t>
      </w:r>
      <w:r w:rsidR="00664ABB">
        <w:t>P</w:t>
      </w:r>
      <w:r w:rsidR="001A53D5">
        <w:t xml:space="preserve">eriod, click </w:t>
      </w:r>
      <w:r w:rsidRPr="009F32C0">
        <w:t>Next</w:t>
      </w:r>
      <w:r w:rsidR="001A53D5">
        <w:t>.</w:t>
      </w:r>
    </w:p>
    <w:p w14:paraId="0BE58B1B" w14:textId="77777777" w:rsidR="001A53D5" w:rsidRDefault="009F32C0" w:rsidP="00F43B82">
      <w:pPr>
        <w:pStyle w:val="NL"/>
      </w:pPr>
      <w:r w:rsidRPr="009F32C0">
        <w:rPr>
          <w:b/>
        </w:rPr>
        <w:t>24.</w:t>
      </w:r>
      <w:r w:rsidR="001A53D5">
        <w:tab/>
        <w:t xml:space="preserve">On the CA database page, click </w:t>
      </w:r>
      <w:r w:rsidRPr="009F32C0">
        <w:t>Next</w:t>
      </w:r>
      <w:r w:rsidR="001A53D5">
        <w:t>.</w:t>
      </w:r>
    </w:p>
    <w:p w14:paraId="00164794" w14:textId="77777777" w:rsidR="001A53D5" w:rsidRDefault="009F32C0" w:rsidP="00F43B82">
      <w:pPr>
        <w:pStyle w:val="NL"/>
      </w:pPr>
      <w:r w:rsidRPr="009F32C0">
        <w:rPr>
          <w:b/>
        </w:rPr>
        <w:t>25.</w:t>
      </w:r>
      <w:r w:rsidR="001A53D5">
        <w:tab/>
        <w:t xml:space="preserve">On the </w:t>
      </w:r>
      <w:r w:rsidR="00664ABB">
        <w:t>C</w:t>
      </w:r>
      <w:r w:rsidR="001A53D5">
        <w:t xml:space="preserve">onfirmation page, click </w:t>
      </w:r>
      <w:r w:rsidRPr="009F32C0">
        <w:t>Configure</w:t>
      </w:r>
      <w:r w:rsidR="001A53D5">
        <w:t>.</w:t>
      </w:r>
    </w:p>
    <w:p w14:paraId="71C4B827" w14:textId="77777777" w:rsidR="00C75232" w:rsidRDefault="009F32C0" w:rsidP="00C75232">
      <w:pPr>
        <w:pStyle w:val="NL"/>
        <w:rPr>
          <w:noProof w:val="0"/>
        </w:rPr>
      </w:pPr>
      <w:r w:rsidRPr="009F32C0">
        <w:rPr>
          <w:b/>
        </w:rPr>
        <w:t>26.</w:t>
      </w:r>
      <w:r w:rsidR="001A53D5">
        <w:tab/>
        <w:t>When the CA is configured,</w:t>
      </w:r>
      <w:r w:rsidR="00C75232">
        <w:t xml:space="preserve"> t</w:t>
      </w:r>
      <w:r w:rsidR="00C75232">
        <w:rPr>
          <w:noProof w:val="0"/>
        </w:rPr>
        <w:t>ake a screen shot of the CA is configured by pressing Alt+Prt Scr and then paste it into your Lab08_worksheet file in the page provided by pressing Ctrl+V.</w:t>
      </w:r>
    </w:p>
    <w:p w14:paraId="22D9A3A3" w14:textId="77777777" w:rsidR="00F069C1" w:rsidRDefault="009F32C0" w:rsidP="00F069C1">
      <w:pPr>
        <w:pStyle w:val="NL"/>
      </w:pPr>
      <w:r w:rsidRPr="009F32C0">
        <w:rPr>
          <w:b/>
          <w:noProof w:val="0"/>
        </w:rPr>
        <w:t>27.</w:t>
      </w:r>
      <w:r w:rsidRPr="009F32C0">
        <w:rPr>
          <w:b/>
          <w:noProof w:val="0"/>
        </w:rPr>
        <w:tab/>
      </w:r>
      <w:r w:rsidR="00C75232">
        <w:t xml:space="preserve">Click </w:t>
      </w:r>
      <w:r w:rsidRPr="009F32C0">
        <w:t>Close</w:t>
      </w:r>
      <w:r w:rsidR="001A53D5">
        <w:t>.</w:t>
      </w:r>
    </w:p>
    <w:p w14:paraId="126761E2" w14:textId="77777777" w:rsidR="00834128" w:rsidRDefault="009F32C0" w:rsidP="00F43B82">
      <w:pPr>
        <w:pStyle w:val="NL"/>
      </w:pPr>
      <w:r w:rsidRPr="009F32C0">
        <w:rPr>
          <w:b/>
        </w:rPr>
        <w:t>2</w:t>
      </w:r>
      <w:r w:rsidR="00C75232">
        <w:rPr>
          <w:b/>
        </w:rPr>
        <w:t>8</w:t>
      </w:r>
      <w:r w:rsidRPr="009F32C0">
        <w:rPr>
          <w:b/>
        </w:rPr>
        <w:t>.</w:t>
      </w:r>
      <w:r w:rsidR="001A53D5">
        <w:tab/>
        <w:t xml:space="preserve">If it asks to configure additional role services, click </w:t>
      </w:r>
      <w:r w:rsidRPr="009F32C0">
        <w:t>No</w:t>
      </w:r>
      <w:r w:rsidR="001A53D5">
        <w:t>.</w:t>
      </w:r>
    </w:p>
    <w:p w14:paraId="2322E163" w14:textId="77777777" w:rsidR="001A53D5" w:rsidRDefault="001A53D5" w:rsidP="00F43B82">
      <w:pPr>
        <w:pStyle w:val="NL"/>
      </w:pPr>
    </w:p>
    <w:p w14:paraId="0C2D54FB" w14:textId="77777777" w:rsidR="00834128" w:rsidRDefault="00B7435D" w:rsidP="00B7435D">
      <w:pPr>
        <w:pStyle w:val="Heading1"/>
      </w:pPr>
      <w:r>
        <w:lastRenderedPageBreak/>
        <w:t>Configuring the EFS Recovery Agent</w:t>
      </w:r>
    </w:p>
    <w:p w14:paraId="4221D5A2" w14:textId="77777777" w:rsidR="00B7435D" w:rsidRPr="00834128" w:rsidRDefault="00B7435D" w:rsidP="00834128"/>
    <w:p w14:paraId="270D8763" w14:textId="77777777" w:rsidR="00293D0B" w:rsidRDefault="009F32C0" w:rsidP="00DC420E">
      <w:pPr>
        <w:pStyle w:val="NL"/>
      </w:pPr>
      <w:r w:rsidRPr="009F32C0">
        <w:rPr>
          <w:b/>
        </w:rPr>
        <w:t>1.</w:t>
      </w:r>
      <w:r w:rsidR="00293D0B">
        <w:tab/>
        <w:t>On RWDC01, log</w:t>
      </w:r>
      <w:r w:rsidR="00D90299">
        <w:t xml:space="preserve"> </w:t>
      </w:r>
      <w:r w:rsidR="00293D0B">
        <w:t xml:space="preserve">off as </w:t>
      </w:r>
      <w:r w:rsidR="002E1874">
        <w:t>C</w:t>
      </w:r>
      <w:r w:rsidR="00293D0B">
        <w:t>ontoso\</w:t>
      </w:r>
      <w:r w:rsidR="002E1874">
        <w:t>A</w:t>
      </w:r>
      <w:r w:rsidR="00293D0B">
        <w:t>dmin</w:t>
      </w:r>
      <w:r w:rsidR="002E1874">
        <w:t>i</w:t>
      </w:r>
      <w:r w:rsidR="00293D0B">
        <w:t>strator and log</w:t>
      </w:r>
      <w:r w:rsidR="00D90299">
        <w:t xml:space="preserve"> </w:t>
      </w:r>
      <w:r w:rsidR="00293D0B">
        <w:t xml:space="preserve">in as </w:t>
      </w:r>
      <w:r w:rsidRPr="009F32C0">
        <w:rPr>
          <w:b/>
        </w:rPr>
        <w:t>Contoso\User1</w:t>
      </w:r>
      <w:r w:rsidR="00293D0B">
        <w:t>.</w:t>
      </w:r>
    </w:p>
    <w:p w14:paraId="4D0FAB25" w14:textId="77777777" w:rsidR="00DC420E" w:rsidRDefault="009F32C0" w:rsidP="00DC420E">
      <w:pPr>
        <w:pStyle w:val="NL"/>
      </w:pPr>
      <w:r w:rsidRPr="009F32C0">
        <w:rPr>
          <w:b/>
        </w:rPr>
        <w:t>2.</w:t>
      </w:r>
      <w:r w:rsidR="00293D0B">
        <w:tab/>
      </w:r>
      <w:r w:rsidR="00B7435D">
        <w:t>On RWDC01, u</w:t>
      </w:r>
      <w:r w:rsidR="00DC420E">
        <w:t xml:space="preserve">sing Server Manager, open the </w:t>
      </w:r>
      <w:r w:rsidRPr="009F32C0">
        <w:t>Tools</w:t>
      </w:r>
      <w:r w:rsidR="00DC420E" w:rsidRPr="00D90299">
        <w:t xml:space="preserve"> menu and click </w:t>
      </w:r>
      <w:r w:rsidRPr="009F32C0">
        <w:t>Group Policy Management</w:t>
      </w:r>
      <w:r w:rsidR="00DC420E">
        <w:t>. The Group Policy Management console opens.</w:t>
      </w:r>
    </w:p>
    <w:p w14:paraId="6D257D89" w14:textId="77777777" w:rsidR="00DC420E" w:rsidRDefault="009F32C0" w:rsidP="00DC420E">
      <w:pPr>
        <w:pStyle w:val="NL"/>
      </w:pPr>
      <w:r w:rsidRPr="009F32C0">
        <w:rPr>
          <w:b/>
        </w:rPr>
        <w:t>3.</w:t>
      </w:r>
      <w:r w:rsidR="00DC420E">
        <w:tab/>
        <w:t xml:space="preserve">Expand </w:t>
      </w:r>
      <w:r w:rsidRPr="009F32C0">
        <w:t>Forest</w:t>
      </w:r>
      <w:r w:rsidR="00DC420E" w:rsidRPr="00D90299">
        <w:t xml:space="preserve">, </w:t>
      </w:r>
      <w:r w:rsidRPr="009F32C0">
        <w:t>Domains</w:t>
      </w:r>
      <w:r w:rsidR="00DC420E" w:rsidRPr="00D90299">
        <w:t xml:space="preserve">, and </w:t>
      </w:r>
      <w:r w:rsidRPr="009F32C0">
        <w:t>contoso.com</w:t>
      </w:r>
      <w:r w:rsidR="00DC420E">
        <w:t>.</w:t>
      </w:r>
    </w:p>
    <w:p w14:paraId="524DDB77" w14:textId="77777777" w:rsidR="00DC420E" w:rsidRDefault="009F32C0" w:rsidP="00DC420E">
      <w:pPr>
        <w:pStyle w:val="NL"/>
      </w:pPr>
      <w:r w:rsidRPr="009F32C0">
        <w:rPr>
          <w:b/>
        </w:rPr>
        <w:t>4.</w:t>
      </w:r>
      <w:r w:rsidR="00DC420E">
        <w:tab/>
        <w:t xml:space="preserve">Right-click the </w:t>
      </w:r>
      <w:r w:rsidRPr="009F32C0">
        <w:t>Default Domain Policy</w:t>
      </w:r>
      <w:r w:rsidR="00DC420E" w:rsidRPr="00D90299">
        <w:t xml:space="preserve"> and click </w:t>
      </w:r>
      <w:r w:rsidRPr="009F32C0">
        <w:t>Edit</w:t>
      </w:r>
      <w:r w:rsidR="00DC420E">
        <w:t>.</w:t>
      </w:r>
    </w:p>
    <w:p w14:paraId="0FE95740" w14:textId="77777777" w:rsidR="00DC420E" w:rsidRDefault="009F32C0" w:rsidP="00DC420E">
      <w:pPr>
        <w:pStyle w:val="NL"/>
      </w:pPr>
      <w:r w:rsidRPr="009F32C0">
        <w:rPr>
          <w:b/>
        </w:rPr>
        <w:t>5.</w:t>
      </w:r>
      <w:r w:rsidR="00DC420E">
        <w:tab/>
      </w:r>
      <w:r w:rsidR="00C873A0">
        <w:t>When Group Policy Management Editor opens, e</w:t>
      </w:r>
      <w:r w:rsidR="00DC420E">
        <w:t xml:space="preserve">xpand </w:t>
      </w:r>
      <w:r w:rsidRPr="009F32C0">
        <w:t>Computer Configuration\Policies\Windows Settings\Security Settings\Public Key Policies\</w:t>
      </w:r>
      <w:r w:rsidR="00600CD5">
        <w:t xml:space="preserve"> as shown in </w:t>
      </w:r>
      <w:r w:rsidR="00D90299">
        <w:t xml:space="preserve">Figure </w:t>
      </w:r>
      <w:r w:rsidR="00600CD5">
        <w:t>6-6.</w:t>
      </w:r>
    </w:p>
    <w:p w14:paraId="05C4DEC3" w14:textId="77777777" w:rsidR="00600CD5" w:rsidRDefault="00EF5377" w:rsidP="00600CD5">
      <w:pPr>
        <w:pStyle w:val="ProdNote"/>
      </w:pPr>
      <w:r>
        <w:rPr>
          <w:noProof/>
        </w:rPr>
        <w:drawing>
          <wp:inline distT="0" distB="0" distL="0" distR="0" wp14:anchorId="3F8906CF" wp14:editId="06D7045A">
            <wp:extent cx="5486400" cy="4114800"/>
            <wp:effectExtent l="25400" t="0" r="0" b="0"/>
            <wp:docPr id="6" name="Picture 5" descr="Fig0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6.jpg"/>
                    <pic:cNvPicPr/>
                  </pic:nvPicPr>
                  <pic:blipFill>
                    <a:blip r:embed="rId14" cstate="print"/>
                    <a:stretch>
                      <a:fillRect/>
                    </a:stretch>
                  </pic:blipFill>
                  <pic:spPr>
                    <a:xfrm>
                      <a:off x="0" y="0"/>
                      <a:ext cx="5486400" cy="4114800"/>
                    </a:xfrm>
                    <a:prstGeom prst="rect">
                      <a:avLst/>
                    </a:prstGeom>
                  </pic:spPr>
                </pic:pic>
              </a:graphicData>
            </a:graphic>
          </wp:inline>
        </w:drawing>
      </w:r>
    </w:p>
    <w:p w14:paraId="6CA28E44" w14:textId="77777777" w:rsidR="00600CD5" w:rsidRDefault="00600CD5" w:rsidP="00600CD5">
      <w:pPr>
        <w:pStyle w:val="FigureNumber"/>
      </w:pPr>
      <w:r>
        <w:t>Figure 6-6</w:t>
      </w:r>
    </w:p>
    <w:p w14:paraId="3338C615" w14:textId="77777777" w:rsidR="00600CD5" w:rsidRDefault="00600CD5" w:rsidP="00600CD5">
      <w:pPr>
        <w:pStyle w:val="FigureCaption"/>
      </w:pPr>
      <w:r>
        <w:t>Opening the GPO public key policies</w:t>
      </w:r>
    </w:p>
    <w:p w14:paraId="2413E561" w14:textId="77777777" w:rsidR="00600CD5" w:rsidRDefault="00600CD5" w:rsidP="00DC420E">
      <w:pPr>
        <w:pStyle w:val="NL"/>
      </w:pPr>
    </w:p>
    <w:p w14:paraId="2A53743C" w14:textId="77777777" w:rsidR="00DC420E" w:rsidRDefault="009F32C0" w:rsidP="00DC420E">
      <w:pPr>
        <w:pStyle w:val="NL"/>
      </w:pPr>
      <w:r w:rsidRPr="009F32C0">
        <w:rPr>
          <w:b/>
        </w:rPr>
        <w:t>6.</w:t>
      </w:r>
      <w:r w:rsidR="00DC420E">
        <w:tab/>
        <w:t xml:space="preserve">Right-click </w:t>
      </w:r>
      <w:r w:rsidRPr="009F32C0">
        <w:t>Encrypting File System</w:t>
      </w:r>
      <w:r w:rsidR="00DC420E" w:rsidRPr="00D90299">
        <w:t xml:space="preserve">, and select </w:t>
      </w:r>
      <w:r w:rsidRPr="009F32C0">
        <w:t>Create Data Recovery Agent</w:t>
      </w:r>
      <w:r w:rsidR="00DC420E">
        <w:t>.</w:t>
      </w:r>
      <w:r w:rsidR="00600CD5">
        <w:t xml:space="preserve"> If you </w:t>
      </w:r>
      <w:r w:rsidR="003F0AF1">
        <w:t>double-</w:t>
      </w:r>
      <w:r w:rsidR="00600CD5">
        <w:t xml:space="preserve">click Encrypting File </w:t>
      </w:r>
      <w:r w:rsidR="003F0AF1">
        <w:t>System</w:t>
      </w:r>
      <w:r w:rsidR="00600CD5">
        <w:t xml:space="preserve">, you will see the Administrator listed in the </w:t>
      </w:r>
      <w:r w:rsidR="003F0AF1">
        <w:t xml:space="preserve">right </w:t>
      </w:r>
      <w:r w:rsidR="00600CD5">
        <w:t xml:space="preserve">pane as shown in </w:t>
      </w:r>
      <w:r w:rsidR="00D90299">
        <w:t xml:space="preserve">Figure </w:t>
      </w:r>
      <w:r w:rsidR="00600CD5">
        <w:t>6-7.</w:t>
      </w:r>
    </w:p>
    <w:p w14:paraId="5E9EEBE6" w14:textId="77777777" w:rsidR="00600CD5" w:rsidRDefault="00600CD5" w:rsidP="00DC420E">
      <w:pPr>
        <w:pStyle w:val="NL"/>
      </w:pPr>
    </w:p>
    <w:p w14:paraId="11CCC90C" w14:textId="62E91D18" w:rsidR="00600CD5" w:rsidRDefault="00600CD5" w:rsidP="00600CD5">
      <w:pPr>
        <w:pStyle w:val="ProdNote"/>
      </w:pPr>
    </w:p>
    <w:p w14:paraId="784999D0" w14:textId="77777777" w:rsidR="00744A0D" w:rsidRDefault="00744A0D" w:rsidP="00600CD5">
      <w:pPr>
        <w:pStyle w:val="FigureNumber"/>
      </w:pPr>
      <w:r>
        <w:rPr>
          <w:noProof/>
        </w:rPr>
        <w:drawing>
          <wp:inline distT="0" distB="0" distL="0" distR="0" wp14:anchorId="3339F547" wp14:editId="51837A23">
            <wp:extent cx="5486400" cy="4394854"/>
            <wp:effectExtent l="0" t="0" r="0" b="0"/>
            <wp:docPr id="11" name="Picture 11" descr="Z:\desktop\70-411 (Wiley)\Lab Manual\8\Fig0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esktop\70-411 (Wiley)\Lab Manual\8\Fig060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94854"/>
                    </a:xfrm>
                    <a:prstGeom prst="rect">
                      <a:avLst/>
                    </a:prstGeom>
                    <a:noFill/>
                    <a:ln>
                      <a:noFill/>
                    </a:ln>
                  </pic:spPr>
                </pic:pic>
              </a:graphicData>
            </a:graphic>
          </wp:inline>
        </w:drawing>
      </w:r>
    </w:p>
    <w:p w14:paraId="3A9EB334" w14:textId="77777777" w:rsidR="00600CD5" w:rsidRDefault="00600CD5" w:rsidP="00600CD5">
      <w:pPr>
        <w:pStyle w:val="FigureNumber"/>
      </w:pPr>
      <w:r>
        <w:t>Figure 6-7</w:t>
      </w:r>
    </w:p>
    <w:p w14:paraId="754DA86E" w14:textId="77777777" w:rsidR="00600CD5" w:rsidRDefault="00600CD5" w:rsidP="00600CD5">
      <w:pPr>
        <w:pStyle w:val="FigureCaption"/>
      </w:pPr>
      <w:r>
        <w:t>Viewing the current EFS recovery agents</w:t>
      </w:r>
    </w:p>
    <w:p w14:paraId="3F437C4C" w14:textId="77777777" w:rsidR="00600CD5" w:rsidRDefault="00600CD5" w:rsidP="00DC420E">
      <w:pPr>
        <w:pStyle w:val="NL"/>
      </w:pPr>
    </w:p>
    <w:p w14:paraId="1B043EA9" w14:textId="77777777" w:rsidR="00293D0B" w:rsidRDefault="009F32C0" w:rsidP="00DC420E">
      <w:pPr>
        <w:pStyle w:val="NL"/>
      </w:pPr>
      <w:r w:rsidRPr="009F32C0">
        <w:rPr>
          <w:b/>
        </w:rPr>
        <w:t>7.</w:t>
      </w:r>
      <w:r w:rsidR="00DC420E">
        <w:tab/>
      </w:r>
      <w:r w:rsidR="00293D0B">
        <w:t xml:space="preserve">On RWDC01, log off as </w:t>
      </w:r>
      <w:r w:rsidRPr="009F32C0">
        <w:t>Contoso\User1</w:t>
      </w:r>
      <w:r w:rsidR="00293D0B">
        <w:t xml:space="preserve"> and log</w:t>
      </w:r>
      <w:r w:rsidR="00D90299">
        <w:t xml:space="preserve"> </w:t>
      </w:r>
      <w:r w:rsidR="00293D0B">
        <w:t xml:space="preserve">in as </w:t>
      </w:r>
      <w:r w:rsidR="002E1874" w:rsidRPr="002E1874">
        <w:rPr>
          <w:b/>
        </w:rPr>
        <w:t>C</w:t>
      </w:r>
      <w:r w:rsidR="00293D0B" w:rsidRPr="002E1874">
        <w:rPr>
          <w:b/>
        </w:rPr>
        <w:t>ontoso\</w:t>
      </w:r>
      <w:r w:rsidR="002E1874" w:rsidRPr="002E1874">
        <w:rPr>
          <w:b/>
        </w:rPr>
        <w:t>A</w:t>
      </w:r>
      <w:r w:rsidR="00293D0B" w:rsidRPr="002E1874">
        <w:rPr>
          <w:b/>
        </w:rPr>
        <w:t>dministrator</w:t>
      </w:r>
      <w:r w:rsidR="00293D0B">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B72726" w14:paraId="498065A6" w14:textId="77777777">
        <w:tc>
          <w:tcPr>
            <w:tcW w:w="1440" w:type="dxa"/>
            <w:shd w:val="clear" w:color="auto" w:fill="808080"/>
            <w:vAlign w:val="center"/>
          </w:tcPr>
          <w:p w14:paraId="0CE4A513" w14:textId="77777777" w:rsidR="00B72726" w:rsidRPr="00296AA8" w:rsidRDefault="00B72726" w:rsidP="00B72726">
            <w:pPr>
              <w:pStyle w:val="QuestionHead"/>
            </w:pPr>
            <w:r w:rsidRPr="00296AA8">
              <w:t>Question</w:t>
            </w:r>
            <w:r>
              <w:t xml:space="preserve"> 10</w:t>
            </w:r>
          </w:p>
        </w:tc>
        <w:tc>
          <w:tcPr>
            <w:tcW w:w="6300" w:type="dxa"/>
            <w:vAlign w:val="center"/>
          </w:tcPr>
          <w:p w14:paraId="3A9D8EE9" w14:textId="77777777" w:rsidR="00B72726" w:rsidRPr="00D90299" w:rsidRDefault="00B72726" w:rsidP="004F6E31">
            <w:pPr>
              <w:pStyle w:val="NoteText"/>
              <w:rPr>
                <w:b/>
              </w:rPr>
            </w:pPr>
            <w:r>
              <w:t>What is needed for a user to become a data recovery agent?</w:t>
            </w:r>
          </w:p>
        </w:tc>
      </w:tr>
    </w:tbl>
    <w:p w14:paraId="5DC86573" w14:textId="77777777" w:rsidR="00F069C1" w:rsidRDefault="00F069C1" w:rsidP="00DC420E">
      <w:pPr>
        <w:pStyle w:val="NL"/>
      </w:pPr>
    </w:p>
    <w:p w14:paraId="6BE8C5F1" w14:textId="77777777" w:rsidR="00F069C1" w:rsidRPr="00EA7434" w:rsidRDefault="00F069C1" w:rsidP="00F069C1">
      <w:pPr>
        <w:pStyle w:val="BodyText"/>
        <w:ind w:left="360"/>
      </w:pPr>
      <w:r w:rsidRPr="00EA7434">
        <w:t>End of exercise. You can leave the windows open for the next exercise.</w:t>
      </w:r>
    </w:p>
    <w:p w14:paraId="5BFE8E3C" w14:textId="77777777" w:rsidR="00B72726" w:rsidRDefault="00B72726" w:rsidP="00DC420E">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872"/>
        <w:gridCol w:w="6624"/>
      </w:tblGrid>
      <w:tr w:rsidR="007E2448" w:rsidRPr="00296AA8" w14:paraId="06A6DF43" w14:textId="77777777">
        <w:tc>
          <w:tcPr>
            <w:tcW w:w="1872" w:type="dxa"/>
            <w:shd w:val="solid" w:color="000000" w:fill="FFFFFF"/>
            <w:vAlign w:val="bottom"/>
          </w:tcPr>
          <w:p w14:paraId="4FA36BFD" w14:textId="77777777" w:rsidR="007E2448" w:rsidRPr="00296AA8" w:rsidRDefault="007E2448" w:rsidP="00C510DA">
            <w:pPr>
              <w:pStyle w:val="TBH"/>
              <w:jc w:val="left"/>
              <w:rPr>
                <w:b w:val="0"/>
                <w:bCs w:val="0"/>
              </w:rPr>
            </w:pPr>
            <w:r w:rsidRPr="00296AA8">
              <w:rPr>
                <w:b w:val="0"/>
                <w:bCs w:val="0"/>
              </w:rPr>
              <w:t>Exercise</w:t>
            </w:r>
            <w:r>
              <w:rPr>
                <w:b w:val="0"/>
                <w:bCs w:val="0"/>
              </w:rPr>
              <w:t xml:space="preserve"> </w:t>
            </w:r>
            <w:r w:rsidR="00C510DA">
              <w:rPr>
                <w:b w:val="0"/>
                <w:bCs w:val="0"/>
              </w:rPr>
              <w:t>6</w:t>
            </w:r>
            <w:r>
              <w:rPr>
                <w:b w:val="0"/>
                <w:bCs w:val="0"/>
              </w:rPr>
              <w:t>.</w:t>
            </w:r>
            <w:r w:rsidR="00C715CE">
              <w:rPr>
                <w:b w:val="0"/>
                <w:bCs w:val="0"/>
              </w:rPr>
              <w:t>3</w:t>
            </w:r>
          </w:p>
        </w:tc>
        <w:tc>
          <w:tcPr>
            <w:tcW w:w="6624" w:type="dxa"/>
            <w:shd w:val="solid" w:color="000000" w:fill="FFFFFF"/>
            <w:vAlign w:val="bottom"/>
          </w:tcPr>
          <w:p w14:paraId="4B729ABB" w14:textId="77777777" w:rsidR="007E2448" w:rsidRPr="00296AA8" w:rsidRDefault="00C715CE" w:rsidP="00AB5859">
            <w:pPr>
              <w:pStyle w:val="TBH"/>
              <w:jc w:val="left"/>
              <w:rPr>
                <w:b w:val="0"/>
                <w:bCs w:val="0"/>
              </w:rPr>
            </w:pPr>
            <w:r>
              <w:rPr>
                <w:b w:val="0"/>
                <w:bCs w:val="0"/>
              </w:rPr>
              <w:t>Back</w:t>
            </w:r>
            <w:r w:rsidR="00AB5859">
              <w:rPr>
                <w:b w:val="0"/>
                <w:bCs w:val="0"/>
              </w:rPr>
              <w:t xml:space="preserve">ing Up </w:t>
            </w:r>
            <w:r>
              <w:rPr>
                <w:b w:val="0"/>
                <w:bCs w:val="0"/>
              </w:rPr>
              <w:t>and Restoring EFS Certificates</w:t>
            </w:r>
          </w:p>
        </w:tc>
      </w:tr>
      <w:tr w:rsidR="007E2448" w14:paraId="01C3A9C5" w14:textId="77777777">
        <w:tc>
          <w:tcPr>
            <w:tcW w:w="1872" w:type="dxa"/>
            <w:shd w:val="clear" w:color="auto" w:fill="auto"/>
          </w:tcPr>
          <w:p w14:paraId="4ACFD353" w14:textId="77777777" w:rsidR="007E2448" w:rsidRDefault="007E2448" w:rsidP="007E2448">
            <w:pPr>
              <w:pStyle w:val="TB"/>
            </w:pPr>
            <w:r>
              <w:t>Overview</w:t>
            </w:r>
          </w:p>
          <w:p w14:paraId="21EAE3A8" w14:textId="77777777" w:rsidR="007E2448" w:rsidRDefault="007E2448" w:rsidP="007E2448">
            <w:pPr>
              <w:spacing w:after="120"/>
            </w:pPr>
          </w:p>
        </w:tc>
        <w:tc>
          <w:tcPr>
            <w:tcW w:w="6624" w:type="dxa"/>
            <w:shd w:val="clear" w:color="auto" w:fill="auto"/>
          </w:tcPr>
          <w:p w14:paraId="4B2C68F7" w14:textId="77777777" w:rsidR="007E2448" w:rsidRDefault="00C510DA" w:rsidP="00027AFA">
            <w:pPr>
              <w:pStyle w:val="StyleTBLLeft-001Hanging001"/>
            </w:pPr>
            <w:r>
              <w:t>During this exercise, you back</w:t>
            </w:r>
            <w:r w:rsidR="00027AFA">
              <w:t xml:space="preserve"> </w:t>
            </w:r>
            <w:r>
              <w:t>up an EFS certificate and later restore</w:t>
            </w:r>
            <w:r w:rsidR="007E2448" w:rsidRPr="0086384A">
              <w:t xml:space="preserve"> </w:t>
            </w:r>
            <w:r>
              <w:t>after you delete the certificate.</w:t>
            </w:r>
          </w:p>
        </w:tc>
      </w:tr>
      <w:tr w:rsidR="007E2448" w14:paraId="406129CF" w14:textId="77777777">
        <w:tc>
          <w:tcPr>
            <w:tcW w:w="1872" w:type="dxa"/>
            <w:shd w:val="clear" w:color="auto" w:fill="auto"/>
          </w:tcPr>
          <w:p w14:paraId="4A549C78" w14:textId="77777777" w:rsidR="007E2448" w:rsidRDefault="007E2448" w:rsidP="007E2448">
            <w:pPr>
              <w:pStyle w:val="TB"/>
            </w:pPr>
            <w:r>
              <w:t>Completion time</w:t>
            </w:r>
          </w:p>
        </w:tc>
        <w:tc>
          <w:tcPr>
            <w:tcW w:w="6624" w:type="dxa"/>
            <w:shd w:val="clear" w:color="auto" w:fill="auto"/>
          </w:tcPr>
          <w:p w14:paraId="2B038063" w14:textId="77777777" w:rsidR="007E2448" w:rsidRDefault="00447188" w:rsidP="007E2448">
            <w:pPr>
              <w:pStyle w:val="TB"/>
            </w:pPr>
            <w:r>
              <w:t>1</w:t>
            </w:r>
            <w:r w:rsidR="007E2448">
              <w:t>0 minutes</w:t>
            </w:r>
          </w:p>
        </w:tc>
      </w:tr>
    </w:tbl>
    <w:p w14:paraId="6A8DCDDA" w14:textId="77777777" w:rsidR="00740ECF" w:rsidRDefault="00740ECF" w:rsidP="007E2448">
      <w:pPr>
        <w:pStyle w:val="NL"/>
      </w:pPr>
    </w:p>
    <w:p w14:paraId="5D1F145D" w14:textId="77777777" w:rsidR="007E2448" w:rsidRDefault="007E2448" w:rsidP="007E2448">
      <w:pPr>
        <w:pStyle w:val="NL"/>
      </w:pPr>
    </w:p>
    <w:p w14:paraId="0C5D0A68" w14:textId="77777777" w:rsidR="00A22DF8" w:rsidRDefault="00834128" w:rsidP="00A22DF8">
      <w:pPr>
        <w:widowControl w:val="0"/>
        <w:spacing w:line="263" w:lineRule="exact"/>
        <w:ind w:left="2160" w:hanging="2160"/>
        <w:rPr>
          <w:b/>
        </w:rPr>
      </w:pPr>
      <w:r>
        <w:rPr>
          <w:b/>
        </w:rPr>
        <w:t>Mindset Question</w:t>
      </w:r>
      <w:r w:rsidR="00A22DF8" w:rsidRPr="00351A8B">
        <w:rPr>
          <w:b/>
        </w:rPr>
        <w:t>:</w:t>
      </w:r>
      <w:r w:rsidR="00A22DF8" w:rsidRPr="00351A8B">
        <w:rPr>
          <w:b/>
        </w:rPr>
        <w:tab/>
      </w:r>
      <w:r w:rsidR="00A22DF8">
        <w:rPr>
          <w:b/>
        </w:rPr>
        <w:t xml:space="preserve">You had a standalone computer that failed and had to be rebuilt. On the computer, you had some files that were encrypted with EFS. Fortunately, you backed up the files from time to time to a removable drive. After you rebuilt the computer, you decide to copy the files from the removable drive. </w:t>
      </w:r>
      <w:r w:rsidR="00027AFA">
        <w:rPr>
          <w:b/>
        </w:rPr>
        <w:t xml:space="preserve">Although </w:t>
      </w:r>
      <w:r w:rsidR="00A22DF8">
        <w:rPr>
          <w:b/>
        </w:rPr>
        <w:t xml:space="preserve">you are using the same username and password that you used before, you cannot open </w:t>
      </w:r>
      <w:r w:rsidR="00027AFA">
        <w:rPr>
          <w:b/>
        </w:rPr>
        <w:t>t</w:t>
      </w:r>
      <w:r w:rsidR="00A22DF8">
        <w:rPr>
          <w:b/>
        </w:rPr>
        <w:t>he files because they are encrypted. What can you do?</w:t>
      </w:r>
    </w:p>
    <w:p w14:paraId="6864EA5B" w14:textId="77777777" w:rsidR="00A22DF8" w:rsidRDefault="00A22DF8" w:rsidP="00740ECF">
      <w:pPr>
        <w:pStyle w:val="NL"/>
        <w:ind w:left="0" w:firstLine="0"/>
      </w:pPr>
    </w:p>
    <w:p w14:paraId="027F9634" w14:textId="77777777" w:rsidR="00834128" w:rsidRDefault="00A67D17" w:rsidP="00A67D17">
      <w:pPr>
        <w:pStyle w:val="Heading1"/>
      </w:pPr>
      <w:r>
        <w:t>Backing Up the EFS Certificates</w:t>
      </w:r>
    </w:p>
    <w:p w14:paraId="73B20701" w14:textId="77777777" w:rsidR="00A67D17" w:rsidRPr="00834128" w:rsidRDefault="00A67D17" w:rsidP="00834128"/>
    <w:p w14:paraId="0FC3A176" w14:textId="77777777" w:rsidR="007E2448" w:rsidRPr="000B1D97" w:rsidRDefault="009F32C0" w:rsidP="007E2448">
      <w:pPr>
        <w:pStyle w:val="NL"/>
      </w:pPr>
      <w:r w:rsidRPr="009F32C0">
        <w:rPr>
          <w:b/>
        </w:rPr>
        <w:t>1.</w:t>
      </w:r>
      <w:r w:rsidR="007E2448" w:rsidRPr="00DB7C4A">
        <w:tab/>
      </w:r>
      <w:r w:rsidR="007E2448" w:rsidRPr="000B1D97">
        <w:t xml:space="preserve">Log on to </w:t>
      </w:r>
      <w:r w:rsidR="00C510DA">
        <w:t xml:space="preserve">Server01 as </w:t>
      </w:r>
      <w:r w:rsidRPr="009F32C0">
        <w:rPr>
          <w:b/>
        </w:rPr>
        <w:t>contoso\administrator</w:t>
      </w:r>
      <w:r w:rsidR="007E2448" w:rsidRPr="000B1D97">
        <w:t xml:space="preserve">. The </w:t>
      </w:r>
      <w:r w:rsidR="007E2448">
        <w:t>Server Manager console opens</w:t>
      </w:r>
      <w:r w:rsidR="007E2448" w:rsidRPr="000B1D97">
        <w:t>.</w:t>
      </w:r>
    </w:p>
    <w:p w14:paraId="5F15EC3B" w14:textId="77777777" w:rsidR="007754A1" w:rsidRDefault="009F32C0" w:rsidP="007754A1">
      <w:pPr>
        <w:pStyle w:val="NL"/>
      </w:pPr>
      <w:r w:rsidRPr="009F32C0">
        <w:rPr>
          <w:b/>
        </w:rPr>
        <w:t>2.</w:t>
      </w:r>
      <w:r w:rsidR="007E2448">
        <w:tab/>
      </w:r>
      <w:r w:rsidR="007754A1">
        <w:t xml:space="preserve">Right-click the </w:t>
      </w:r>
      <w:r w:rsidRPr="009F32C0">
        <w:t>Start</w:t>
      </w:r>
      <w:r w:rsidR="007754A1" w:rsidRPr="00027AFA">
        <w:t xml:space="preserve"> button and click </w:t>
      </w:r>
      <w:r w:rsidRPr="009F32C0">
        <w:t>Command Prompt (Admin)</w:t>
      </w:r>
      <w:r w:rsidR="007754A1" w:rsidRPr="00027AFA">
        <w:t>.</w:t>
      </w:r>
    </w:p>
    <w:p w14:paraId="67146E65" w14:textId="77777777" w:rsidR="007754A1" w:rsidRDefault="009F32C0" w:rsidP="007754A1">
      <w:pPr>
        <w:pStyle w:val="NL"/>
      </w:pPr>
      <w:r w:rsidRPr="009F32C0">
        <w:rPr>
          <w:b/>
        </w:rPr>
        <w:t>3.</w:t>
      </w:r>
      <w:r w:rsidR="007754A1">
        <w:tab/>
        <w:t xml:space="preserve">From the command prompt, execute the </w:t>
      </w:r>
      <w:r w:rsidR="007754A1" w:rsidRPr="0014668E">
        <w:rPr>
          <w:rFonts w:ascii="Courier New" w:hAnsi="Courier New" w:cs="Courier New"/>
          <w:b/>
        </w:rPr>
        <w:t>certmgr.msc</w:t>
      </w:r>
      <w:r w:rsidR="007754A1">
        <w:t xml:space="preserve"> command. The certmgr console opens.</w:t>
      </w:r>
    </w:p>
    <w:p w14:paraId="15DC062A" w14:textId="77777777" w:rsidR="007754A1" w:rsidRDefault="009F32C0" w:rsidP="007754A1">
      <w:pPr>
        <w:pStyle w:val="NL"/>
      </w:pPr>
      <w:r w:rsidRPr="009F32C0">
        <w:rPr>
          <w:b/>
        </w:rPr>
        <w:t>4.</w:t>
      </w:r>
      <w:r w:rsidR="007754A1">
        <w:tab/>
        <w:t xml:space="preserve">In the left pane, double-click </w:t>
      </w:r>
      <w:r w:rsidRPr="009F32C0">
        <w:t>Personal</w:t>
      </w:r>
      <w:r w:rsidR="007754A1" w:rsidRPr="00027AFA">
        <w:t xml:space="preserve">, and then click </w:t>
      </w:r>
      <w:r w:rsidRPr="009F32C0">
        <w:t>Certificates</w:t>
      </w:r>
      <w:r w:rsidR="007754A1">
        <w:t>.</w:t>
      </w:r>
    </w:p>
    <w:p w14:paraId="34E53B32" w14:textId="77777777" w:rsidR="00740ECF" w:rsidRDefault="009F32C0" w:rsidP="007754A1">
      <w:pPr>
        <w:pStyle w:val="NL"/>
      </w:pPr>
      <w:r w:rsidRPr="009F32C0">
        <w:rPr>
          <w:b/>
        </w:rPr>
        <w:t>5.</w:t>
      </w:r>
      <w:r w:rsidR="007754A1">
        <w:tab/>
        <w:t xml:space="preserve">In the main pane, right-click the certificate that lists Encrypting File System under Intended Purposes. Select </w:t>
      </w:r>
      <w:r w:rsidRPr="009F32C0">
        <w:t>All Tasks</w:t>
      </w:r>
      <w:r w:rsidR="007754A1" w:rsidRPr="00027AFA">
        <w:t xml:space="preserve">, and then click </w:t>
      </w:r>
      <w:r w:rsidRPr="009F32C0">
        <w:t>Export</w:t>
      </w:r>
      <w:r w:rsidR="00D23802" w:rsidRPr="00D23802">
        <w:t xml:space="preserve"> as shown in </w:t>
      </w:r>
      <w:r w:rsidR="00027AFA">
        <w:t>F</w:t>
      </w:r>
      <w:r w:rsidR="00027AFA" w:rsidRPr="00D23802">
        <w:t xml:space="preserve">igure </w:t>
      </w:r>
      <w:r w:rsidR="00D23802" w:rsidRPr="00D23802">
        <w:t>6-8.</w:t>
      </w:r>
      <w:r w:rsidR="007754A1">
        <w:t xml:space="preserve"> </w:t>
      </w:r>
    </w:p>
    <w:p w14:paraId="591CC102" w14:textId="77777777" w:rsidR="007754A1" w:rsidRDefault="007754A1" w:rsidP="007754A1">
      <w:pPr>
        <w:pStyle w:val="NL"/>
      </w:pPr>
    </w:p>
    <w:p w14:paraId="3F254D62" w14:textId="77777777" w:rsidR="00D23802" w:rsidRDefault="00EF5377" w:rsidP="00D23802">
      <w:pPr>
        <w:pStyle w:val="ProdNote"/>
      </w:pPr>
      <w:r>
        <w:rPr>
          <w:noProof/>
        </w:rPr>
        <w:lastRenderedPageBreak/>
        <w:drawing>
          <wp:inline distT="0" distB="0" distL="0" distR="0" wp14:anchorId="3BF16649" wp14:editId="36EDC2A1">
            <wp:extent cx="5486400" cy="4114800"/>
            <wp:effectExtent l="25400" t="0" r="0" b="0"/>
            <wp:docPr id="8" name="Picture 7" descr="Fig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8.jpg"/>
                    <pic:cNvPicPr/>
                  </pic:nvPicPr>
                  <pic:blipFill>
                    <a:blip r:embed="rId16" cstate="print"/>
                    <a:stretch>
                      <a:fillRect/>
                    </a:stretch>
                  </pic:blipFill>
                  <pic:spPr>
                    <a:xfrm>
                      <a:off x="0" y="0"/>
                      <a:ext cx="5486400" cy="4114800"/>
                    </a:xfrm>
                    <a:prstGeom prst="rect">
                      <a:avLst/>
                    </a:prstGeom>
                  </pic:spPr>
                </pic:pic>
              </a:graphicData>
            </a:graphic>
          </wp:inline>
        </w:drawing>
      </w:r>
    </w:p>
    <w:p w14:paraId="15167269" w14:textId="77777777" w:rsidR="00D23802" w:rsidRDefault="00D23802" w:rsidP="00D23802">
      <w:pPr>
        <w:pStyle w:val="FigureNumber"/>
      </w:pPr>
      <w:r>
        <w:t>Figure 6-8</w:t>
      </w:r>
    </w:p>
    <w:p w14:paraId="192FD667" w14:textId="77777777" w:rsidR="00D23802" w:rsidRDefault="00D23802" w:rsidP="00D23802">
      <w:pPr>
        <w:pStyle w:val="FigureCaption"/>
      </w:pPr>
      <w:r>
        <w:t xml:space="preserve">Exporting a </w:t>
      </w:r>
      <w:r w:rsidR="00027AFA">
        <w:t>certificate</w:t>
      </w:r>
    </w:p>
    <w:p w14:paraId="5B40DFFE" w14:textId="77777777" w:rsidR="00D23802" w:rsidRDefault="00D23802" w:rsidP="007754A1">
      <w:pPr>
        <w:pStyle w:val="NL"/>
      </w:pPr>
    </w:p>
    <w:p w14:paraId="62DE046A" w14:textId="77777777" w:rsidR="007754A1" w:rsidRDefault="009F32C0" w:rsidP="007754A1">
      <w:pPr>
        <w:pStyle w:val="NL"/>
      </w:pPr>
      <w:r w:rsidRPr="009F32C0">
        <w:rPr>
          <w:b/>
        </w:rPr>
        <w:t>6.</w:t>
      </w:r>
      <w:r w:rsidR="007754A1">
        <w:tab/>
        <w:t xml:space="preserve">When the Certificate Export Wizard starts, click </w:t>
      </w:r>
      <w:r w:rsidRPr="009F32C0">
        <w:t>Next</w:t>
      </w:r>
      <w:r w:rsidR="007754A1">
        <w:t>.</w:t>
      </w:r>
    </w:p>
    <w:p w14:paraId="7A5C3AFC" w14:textId="77777777" w:rsidR="007754A1" w:rsidRDefault="009F32C0" w:rsidP="007754A1">
      <w:pPr>
        <w:pStyle w:val="NL"/>
      </w:pPr>
      <w:r w:rsidRPr="009F32C0">
        <w:rPr>
          <w:b/>
        </w:rPr>
        <w:t>7.</w:t>
      </w:r>
      <w:r w:rsidR="007754A1">
        <w:tab/>
        <w:t xml:space="preserve">On the Export Private Key page, click </w:t>
      </w:r>
      <w:r w:rsidRPr="009F32C0">
        <w:t>Yes</w:t>
      </w:r>
      <w:r w:rsidR="007754A1" w:rsidRPr="00027AFA">
        <w:t xml:space="preserve">, export the private key, and then click </w:t>
      </w:r>
      <w:r w:rsidRPr="009F32C0">
        <w:t>Next</w:t>
      </w:r>
      <w:r w:rsidR="007754A1">
        <w:t>.</w:t>
      </w:r>
    </w:p>
    <w:p w14:paraId="3F4FC5A4" w14:textId="77777777" w:rsidR="007754A1" w:rsidRDefault="009F32C0" w:rsidP="007754A1">
      <w:pPr>
        <w:pStyle w:val="NL"/>
      </w:pPr>
      <w:r w:rsidRPr="009F32C0">
        <w:rPr>
          <w:b/>
        </w:rPr>
        <w:t>8.</w:t>
      </w:r>
      <w:r w:rsidR="007754A1">
        <w:tab/>
        <w:t xml:space="preserve">On the Export File Format page </w:t>
      </w:r>
      <w:r w:rsidR="00D23802">
        <w:t xml:space="preserve">(as shown in </w:t>
      </w:r>
      <w:r w:rsidR="00027AFA">
        <w:t xml:space="preserve">Figure </w:t>
      </w:r>
      <w:r w:rsidR="00D23802">
        <w:t>6-9)</w:t>
      </w:r>
      <w:r w:rsidR="007754A1">
        <w:t xml:space="preserve">, click </w:t>
      </w:r>
      <w:r w:rsidRPr="009F32C0">
        <w:t>Next</w:t>
      </w:r>
      <w:r w:rsidR="007754A1">
        <w:t>.</w:t>
      </w:r>
    </w:p>
    <w:p w14:paraId="725DF439" w14:textId="77777777" w:rsidR="00D23802" w:rsidRDefault="00EF5377" w:rsidP="00D23802">
      <w:pPr>
        <w:pStyle w:val="ProdNote"/>
      </w:pPr>
      <w:r>
        <w:rPr>
          <w:noProof/>
        </w:rPr>
        <w:lastRenderedPageBreak/>
        <w:drawing>
          <wp:inline distT="0" distB="0" distL="0" distR="0" wp14:anchorId="5A507899" wp14:editId="5C2F64D1">
            <wp:extent cx="5486400" cy="4114800"/>
            <wp:effectExtent l="25400" t="0" r="0" b="0"/>
            <wp:docPr id="9" name="Picture 8" descr="Fig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09.jpg"/>
                    <pic:cNvPicPr/>
                  </pic:nvPicPr>
                  <pic:blipFill>
                    <a:blip r:embed="rId17" cstate="print"/>
                    <a:stretch>
                      <a:fillRect/>
                    </a:stretch>
                  </pic:blipFill>
                  <pic:spPr>
                    <a:xfrm>
                      <a:off x="0" y="0"/>
                      <a:ext cx="5486400" cy="4114800"/>
                    </a:xfrm>
                    <a:prstGeom prst="rect">
                      <a:avLst/>
                    </a:prstGeom>
                  </pic:spPr>
                </pic:pic>
              </a:graphicData>
            </a:graphic>
          </wp:inline>
        </w:drawing>
      </w:r>
    </w:p>
    <w:p w14:paraId="196F3222" w14:textId="77777777" w:rsidR="00D23802" w:rsidRDefault="00D23802" w:rsidP="00D23802">
      <w:pPr>
        <w:pStyle w:val="FigureNumber"/>
      </w:pPr>
      <w:r>
        <w:t>Figure 6-9</w:t>
      </w:r>
    </w:p>
    <w:p w14:paraId="59E30CE7" w14:textId="77777777" w:rsidR="00D23802" w:rsidRDefault="00D23802" w:rsidP="00D23802">
      <w:pPr>
        <w:pStyle w:val="FigureCaption"/>
      </w:pPr>
      <w:r>
        <w:t>Specifying the exported format</w:t>
      </w:r>
    </w:p>
    <w:p w14:paraId="7672EFDA" w14:textId="77777777" w:rsidR="00D23802" w:rsidRPr="00D23802" w:rsidRDefault="00D23802" w:rsidP="00D23802">
      <w:pPr>
        <w:pStyle w:val="ProdNote"/>
      </w:pPr>
    </w:p>
    <w:p w14:paraId="32687AA7" w14:textId="77777777" w:rsidR="007754A1" w:rsidRDefault="009F32C0" w:rsidP="007754A1">
      <w:pPr>
        <w:pStyle w:val="NL"/>
      </w:pPr>
      <w:r w:rsidRPr="009F32C0">
        <w:rPr>
          <w:b/>
        </w:rPr>
        <w:t>9.</w:t>
      </w:r>
      <w:r w:rsidR="007754A1">
        <w:tab/>
        <w:t xml:space="preserve">On the Security page, select the </w:t>
      </w:r>
      <w:r w:rsidRPr="009F32C0">
        <w:t>Password</w:t>
      </w:r>
      <w:r w:rsidR="007754A1">
        <w:t xml:space="preserve"> check</w:t>
      </w:r>
      <w:r w:rsidR="00027AFA">
        <w:t xml:space="preserve"> </w:t>
      </w:r>
      <w:r w:rsidR="007754A1">
        <w:t xml:space="preserve">box, and type in the password of </w:t>
      </w:r>
      <w:r w:rsidR="007754A1" w:rsidRPr="007754A1">
        <w:rPr>
          <w:b/>
        </w:rPr>
        <w:t>Password01</w:t>
      </w:r>
      <w:r w:rsidR="007754A1">
        <w:t xml:space="preserve"> in the Password and Confirm password text boxes. Click </w:t>
      </w:r>
      <w:r w:rsidRPr="009F32C0">
        <w:t>Next</w:t>
      </w:r>
      <w:r w:rsidR="007754A1">
        <w:t xml:space="preserve">. </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98202D" w14:paraId="34682358" w14:textId="77777777">
        <w:tc>
          <w:tcPr>
            <w:tcW w:w="1440" w:type="dxa"/>
            <w:shd w:val="clear" w:color="auto" w:fill="808080"/>
            <w:vAlign w:val="center"/>
          </w:tcPr>
          <w:p w14:paraId="6D362744" w14:textId="77777777" w:rsidR="0098202D" w:rsidRPr="00296AA8" w:rsidRDefault="0098202D" w:rsidP="0098202D">
            <w:pPr>
              <w:pStyle w:val="QuestionHead"/>
            </w:pPr>
            <w:r w:rsidRPr="00296AA8">
              <w:t>Question</w:t>
            </w:r>
            <w:r>
              <w:t xml:space="preserve"> 11</w:t>
            </w:r>
          </w:p>
        </w:tc>
        <w:tc>
          <w:tcPr>
            <w:tcW w:w="6300" w:type="dxa"/>
            <w:vAlign w:val="center"/>
          </w:tcPr>
          <w:p w14:paraId="518D4A4C" w14:textId="77777777" w:rsidR="0098202D" w:rsidRPr="00027AFA" w:rsidRDefault="0098202D" w:rsidP="004F6E31">
            <w:pPr>
              <w:pStyle w:val="NoteText"/>
              <w:rPr>
                <w:b/>
              </w:rPr>
            </w:pPr>
            <w:r>
              <w:t>What is the difference between the cer and the pfx format when backing up digital certificates?</w:t>
            </w:r>
          </w:p>
        </w:tc>
      </w:tr>
    </w:tbl>
    <w:p w14:paraId="1A20C9BA" w14:textId="77777777" w:rsidR="0098202D" w:rsidRDefault="0098202D" w:rsidP="007754A1">
      <w:pPr>
        <w:pStyle w:val="NL"/>
      </w:pPr>
    </w:p>
    <w:p w14:paraId="76E7A77A" w14:textId="77777777" w:rsidR="007754A1" w:rsidRDefault="009F32C0" w:rsidP="007754A1">
      <w:pPr>
        <w:pStyle w:val="NL"/>
      </w:pPr>
      <w:r w:rsidRPr="009F32C0">
        <w:rPr>
          <w:b/>
        </w:rPr>
        <w:t>10.</w:t>
      </w:r>
      <w:r w:rsidR="007754A1">
        <w:tab/>
        <w:t xml:space="preserve">On the File to Export page, type </w:t>
      </w:r>
      <w:r w:rsidR="007754A1" w:rsidRPr="0014668E">
        <w:rPr>
          <w:b/>
        </w:rPr>
        <w:t>C:\Cert.bak</w:t>
      </w:r>
      <w:r w:rsidR="007754A1">
        <w:t xml:space="preserve"> in the File name text box, Click </w:t>
      </w:r>
      <w:r w:rsidRPr="009F32C0">
        <w:t>Next</w:t>
      </w:r>
      <w:r w:rsidR="007754A1">
        <w:t>.</w:t>
      </w:r>
    </w:p>
    <w:p w14:paraId="3010FB64" w14:textId="77777777" w:rsidR="00C75232" w:rsidRPr="00740ECF" w:rsidRDefault="009F32C0" w:rsidP="00740ECF">
      <w:pPr>
        <w:pStyle w:val="NL"/>
        <w:rPr>
          <w:noProof w:val="0"/>
        </w:rPr>
      </w:pPr>
      <w:r w:rsidRPr="009F32C0">
        <w:rPr>
          <w:b/>
        </w:rPr>
        <w:t>11.</w:t>
      </w:r>
      <w:r w:rsidR="00C75232">
        <w:tab/>
      </w:r>
      <w:r w:rsidR="00C75232">
        <w:rPr>
          <w:noProof w:val="0"/>
        </w:rPr>
        <w:t>Take a screen shot of the Certificate Export wizard by pressing Alt+Prt Scr and then paste it into your Lab08_worksheet file in the page provided by pressing Ctrl+V.</w:t>
      </w:r>
    </w:p>
    <w:p w14:paraId="1688FFC6" w14:textId="77777777" w:rsidR="007754A1" w:rsidRDefault="009F32C0" w:rsidP="007754A1">
      <w:pPr>
        <w:pStyle w:val="NL"/>
      </w:pPr>
      <w:r w:rsidRPr="009F32C0">
        <w:rPr>
          <w:b/>
        </w:rPr>
        <w:t>1</w:t>
      </w:r>
      <w:r w:rsidR="00C75232">
        <w:rPr>
          <w:b/>
        </w:rPr>
        <w:t>2</w:t>
      </w:r>
      <w:r w:rsidRPr="009F32C0">
        <w:rPr>
          <w:b/>
        </w:rPr>
        <w:t>.</w:t>
      </w:r>
      <w:r w:rsidR="007754A1">
        <w:tab/>
      </w:r>
      <w:r w:rsidR="00A67D17">
        <w:t xml:space="preserve">When the wizard is complete, click </w:t>
      </w:r>
      <w:r w:rsidRPr="009F32C0">
        <w:t>Finish</w:t>
      </w:r>
      <w:r w:rsidR="007754A1">
        <w:t>.</w:t>
      </w:r>
    </w:p>
    <w:p w14:paraId="20C91D9B" w14:textId="77777777" w:rsidR="00834128" w:rsidRDefault="009F32C0" w:rsidP="007754A1">
      <w:pPr>
        <w:pStyle w:val="NL"/>
      </w:pPr>
      <w:r w:rsidRPr="009F32C0">
        <w:rPr>
          <w:b/>
        </w:rPr>
        <w:t>1</w:t>
      </w:r>
      <w:r w:rsidR="00C75232">
        <w:rPr>
          <w:b/>
        </w:rPr>
        <w:t>3</w:t>
      </w:r>
      <w:r w:rsidRPr="009F32C0">
        <w:rPr>
          <w:b/>
        </w:rPr>
        <w:t>.</w:t>
      </w:r>
      <w:r w:rsidR="007754A1">
        <w:tab/>
        <w:t xml:space="preserve">When the export is successful, click </w:t>
      </w:r>
      <w:r w:rsidRPr="009F32C0">
        <w:t>OK</w:t>
      </w:r>
      <w:r w:rsidR="007754A1">
        <w:t>.</w:t>
      </w:r>
    </w:p>
    <w:p w14:paraId="5E819282" w14:textId="77777777" w:rsidR="007E2448" w:rsidRDefault="007E2448" w:rsidP="007754A1">
      <w:pPr>
        <w:pStyle w:val="NL"/>
      </w:pPr>
    </w:p>
    <w:p w14:paraId="2BDE5ED8" w14:textId="77777777" w:rsidR="00834128" w:rsidRDefault="00A67D17" w:rsidP="00A67D17">
      <w:pPr>
        <w:pStyle w:val="Heading1"/>
      </w:pPr>
      <w:r>
        <w:lastRenderedPageBreak/>
        <w:t>Restoring the EFS Certificate</w:t>
      </w:r>
    </w:p>
    <w:p w14:paraId="0CE9413D" w14:textId="77777777" w:rsidR="00A67D17" w:rsidRPr="00834128" w:rsidRDefault="00A67D17" w:rsidP="00834128"/>
    <w:p w14:paraId="6B78808C" w14:textId="77777777" w:rsidR="00A67D17" w:rsidRDefault="009F32C0" w:rsidP="007754A1">
      <w:pPr>
        <w:pStyle w:val="NL"/>
      </w:pPr>
      <w:r w:rsidRPr="009F32C0">
        <w:rPr>
          <w:b/>
        </w:rPr>
        <w:t>1.</w:t>
      </w:r>
      <w:r w:rsidR="00A67D17">
        <w:tab/>
        <w:t xml:space="preserve">Right-click the </w:t>
      </w:r>
      <w:r w:rsidRPr="009F32C0">
        <w:t>Administrator</w:t>
      </w:r>
      <w:r w:rsidR="00A67D17" w:rsidRPr="00FD3747">
        <w:t xml:space="preserve"> certificate and click </w:t>
      </w:r>
      <w:r w:rsidRPr="009F32C0">
        <w:t>Delete</w:t>
      </w:r>
      <w:r w:rsidR="00A67D17">
        <w:t>. When it asks if you want to delete the certificate, read the warning and click Yes.</w:t>
      </w:r>
    </w:p>
    <w:p w14:paraId="08E86E54" w14:textId="77777777" w:rsidR="00A67D17" w:rsidRDefault="009F32C0" w:rsidP="00A67D17">
      <w:pPr>
        <w:pStyle w:val="NL"/>
      </w:pPr>
      <w:r w:rsidRPr="009F32C0">
        <w:rPr>
          <w:b/>
        </w:rPr>
        <w:t>2.</w:t>
      </w:r>
      <w:r w:rsidR="00A67D17">
        <w:tab/>
        <w:t xml:space="preserve">Right-click </w:t>
      </w:r>
      <w:r w:rsidRPr="009F32C0">
        <w:t>Certificates</w:t>
      </w:r>
      <w:r w:rsidR="00A67D17" w:rsidRPr="00FD3747">
        <w:t xml:space="preserve">, select </w:t>
      </w:r>
      <w:r w:rsidRPr="009F32C0">
        <w:t>All Tasks</w:t>
      </w:r>
      <w:r w:rsidR="00A67D17" w:rsidRPr="00FD3747">
        <w:t xml:space="preserve">, and then select </w:t>
      </w:r>
      <w:r w:rsidRPr="009F32C0">
        <w:t>Import</w:t>
      </w:r>
      <w:r w:rsidR="00A67D17">
        <w:t>.</w:t>
      </w:r>
    </w:p>
    <w:p w14:paraId="57DD3C8B" w14:textId="77777777" w:rsidR="00A67D17" w:rsidRDefault="009F32C0" w:rsidP="00A67D17">
      <w:pPr>
        <w:pStyle w:val="NL"/>
      </w:pPr>
      <w:r w:rsidRPr="009F32C0">
        <w:rPr>
          <w:b/>
        </w:rPr>
        <w:t>3.</w:t>
      </w:r>
      <w:r w:rsidR="00A67D17">
        <w:tab/>
        <w:t xml:space="preserve">When the Certificate Import Wizard starts, click </w:t>
      </w:r>
      <w:r w:rsidRPr="009F32C0">
        <w:t>Next</w:t>
      </w:r>
      <w:r w:rsidR="00A67D17">
        <w:t>.</w:t>
      </w:r>
    </w:p>
    <w:p w14:paraId="5D688AE5" w14:textId="77777777" w:rsidR="00A67D17" w:rsidRDefault="009F32C0" w:rsidP="00A67D17">
      <w:pPr>
        <w:pStyle w:val="NL"/>
      </w:pPr>
      <w:r w:rsidRPr="009F32C0">
        <w:rPr>
          <w:b/>
        </w:rPr>
        <w:t>4.</w:t>
      </w:r>
      <w:r w:rsidR="00A67D17">
        <w:tab/>
        <w:t xml:space="preserve">On the File to Import page, type </w:t>
      </w:r>
      <w:r w:rsidR="00A67D17" w:rsidRPr="0014668E">
        <w:rPr>
          <w:b/>
        </w:rPr>
        <w:t>c:\cert.bak.pfx</w:t>
      </w:r>
      <w:r w:rsidR="00A67D17">
        <w:t xml:space="preserve">, and click then </w:t>
      </w:r>
      <w:r w:rsidRPr="009F32C0">
        <w:t>Next</w:t>
      </w:r>
      <w:r w:rsidR="00A67D17">
        <w:t>.</w:t>
      </w:r>
    </w:p>
    <w:p w14:paraId="0EA54A56" w14:textId="77777777" w:rsidR="00A67D17" w:rsidRDefault="009F32C0" w:rsidP="00A67D17">
      <w:pPr>
        <w:pStyle w:val="NL"/>
      </w:pPr>
      <w:r w:rsidRPr="009F32C0">
        <w:rPr>
          <w:b/>
        </w:rPr>
        <w:t>5.</w:t>
      </w:r>
      <w:r w:rsidR="00A67D17">
        <w:tab/>
        <w:t xml:space="preserve">If it asks for a password, type </w:t>
      </w:r>
      <w:r w:rsidR="00A67D17" w:rsidRPr="0014668E">
        <w:rPr>
          <w:b/>
        </w:rPr>
        <w:t>Password01</w:t>
      </w:r>
      <w:r w:rsidR="00A67D17">
        <w:t xml:space="preserve"> in the Password text box and click </w:t>
      </w:r>
      <w:r w:rsidRPr="009F32C0">
        <w:t>Next</w:t>
      </w:r>
      <w:r w:rsidR="00A67D17">
        <w:t>.</w:t>
      </w:r>
    </w:p>
    <w:p w14:paraId="7621823B" w14:textId="77777777" w:rsidR="00A67D17" w:rsidRDefault="009F32C0" w:rsidP="00A67D17">
      <w:pPr>
        <w:pStyle w:val="NL"/>
      </w:pPr>
      <w:r w:rsidRPr="009F32C0">
        <w:rPr>
          <w:b/>
        </w:rPr>
        <w:t>6.</w:t>
      </w:r>
      <w:r w:rsidR="00A67D17">
        <w:tab/>
        <w:t xml:space="preserve">On the Certificate Store page, click </w:t>
      </w:r>
      <w:r w:rsidRPr="009F32C0">
        <w:t>Next</w:t>
      </w:r>
      <w:r w:rsidR="00A67D17">
        <w:t>.</w:t>
      </w:r>
    </w:p>
    <w:p w14:paraId="7E8E0C16" w14:textId="77777777" w:rsidR="00A67D17" w:rsidRDefault="009F32C0" w:rsidP="00A67D17">
      <w:pPr>
        <w:pStyle w:val="NL"/>
      </w:pPr>
      <w:r w:rsidRPr="009F32C0">
        <w:rPr>
          <w:b/>
        </w:rPr>
        <w:t>7.</w:t>
      </w:r>
      <w:r w:rsidR="00A67D17">
        <w:tab/>
        <w:t xml:space="preserve">On the Completing the Certificate Import Wizard page, click </w:t>
      </w:r>
      <w:r w:rsidRPr="009F32C0">
        <w:t>Finish</w:t>
      </w:r>
      <w:r w:rsidR="00A67D17">
        <w:t>.</w:t>
      </w:r>
    </w:p>
    <w:p w14:paraId="2A72B589" w14:textId="77777777" w:rsidR="00A67D17" w:rsidRDefault="009F32C0" w:rsidP="00A67D17">
      <w:pPr>
        <w:pStyle w:val="NL"/>
      </w:pPr>
      <w:r w:rsidRPr="009F32C0">
        <w:rPr>
          <w:b/>
        </w:rPr>
        <w:t>8.</w:t>
      </w:r>
      <w:r w:rsidR="00A67D17">
        <w:tab/>
        <w:t xml:space="preserve">When the import is successful, click </w:t>
      </w:r>
      <w:r w:rsidRPr="009F32C0">
        <w:t>OK</w:t>
      </w:r>
      <w:r w:rsidR="00A67D17">
        <w:t>.</w:t>
      </w:r>
    </w:p>
    <w:p w14:paraId="0DAB00E5" w14:textId="77777777" w:rsidR="00EF5377" w:rsidRDefault="009F32C0" w:rsidP="00740ECF">
      <w:pPr>
        <w:pStyle w:val="NL"/>
        <w:rPr>
          <w:noProof w:val="0"/>
        </w:rPr>
      </w:pPr>
      <w:r w:rsidRPr="009F32C0">
        <w:rPr>
          <w:b/>
        </w:rPr>
        <w:t>9.</w:t>
      </w:r>
      <w:r w:rsidR="00C75232">
        <w:tab/>
      </w:r>
      <w:r w:rsidR="00C75232">
        <w:rPr>
          <w:noProof w:val="0"/>
        </w:rPr>
        <w:t>Take a screen shot of the Certificates console by pressing Alt+Prt Scr and then paste it into your Lab06_worksheet file in the page provided by pressing Ctrl+V.</w:t>
      </w:r>
    </w:p>
    <w:p w14:paraId="744E068A" w14:textId="77777777" w:rsidR="00F069C1" w:rsidRDefault="00F069C1" w:rsidP="00A67D17">
      <w:pPr>
        <w:pStyle w:val="NL"/>
      </w:pPr>
      <w:r>
        <w:rPr>
          <w:b/>
        </w:rPr>
        <w:t>10</w:t>
      </w:r>
      <w:r w:rsidR="009F32C0" w:rsidRPr="009F32C0">
        <w:rPr>
          <w:b/>
        </w:rPr>
        <w:t>.</w:t>
      </w:r>
      <w:r w:rsidR="00F96E30">
        <w:tab/>
        <w:t>Close Certificate Manager and close the Command Prompt.</w:t>
      </w:r>
    </w:p>
    <w:p w14:paraId="705DC28F" w14:textId="77777777" w:rsidR="00F069C1" w:rsidRPr="00EA7434" w:rsidRDefault="00F069C1" w:rsidP="00F069C1">
      <w:pPr>
        <w:pStyle w:val="BodyText"/>
        <w:ind w:left="360"/>
      </w:pPr>
      <w:r w:rsidRPr="00EA7434">
        <w:t>End of exercise. You can leave the windows open for the next exercise.</w:t>
      </w:r>
    </w:p>
    <w:p w14:paraId="57FDCD7A" w14:textId="77777777" w:rsidR="00F96E30" w:rsidRDefault="00F96E30" w:rsidP="00A67D17">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870"/>
        <w:gridCol w:w="6626"/>
      </w:tblGrid>
      <w:tr w:rsidR="007E2448" w:rsidRPr="00296AA8" w14:paraId="6FCD1E11" w14:textId="77777777">
        <w:tc>
          <w:tcPr>
            <w:tcW w:w="1870" w:type="dxa"/>
            <w:shd w:val="solid" w:color="000000" w:fill="FFFFFF"/>
            <w:vAlign w:val="bottom"/>
          </w:tcPr>
          <w:p w14:paraId="3EC09FF5" w14:textId="77777777" w:rsidR="007E2448" w:rsidRPr="00296AA8" w:rsidRDefault="007E2448" w:rsidP="00E53319">
            <w:pPr>
              <w:pStyle w:val="TBH"/>
              <w:jc w:val="left"/>
              <w:rPr>
                <w:b w:val="0"/>
                <w:bCs w:val="0"/>
              </w:rPr>
            </w:pPr>
            <w:r w:rsidRPr="00296AA8">
              <w:rPr>
                <w:b w:val="0"/>
                <w:bCs w:val="0"/>
              </w:rPr>
              <w:t>Exercise</w:t>
            </w:r>
            <w:r>
              <w:rPr>
                <w:b w:val="0"/>
                <w:bCs w:val="0"/>
              </w:rPr>
              <w:t xml:space="preserve"> </w:t>
            </w:r>
            <w:r w:rsidR="00E53319">
              <w:rPr>
                <w:b w:val="0"/>
                <w:bCs w:val="0"/>
              </w:rPr>
              <w:t>6</w:t>
            </w:r>
            <w:r>
              <w:rPr>
                <w:b w:val="0"/>
                <w:bCs w:val="0"/>
              </w:rPr>
              <w:t>.</w:t>
            </w:r>
            <w:r w:rsidR="00E53319">
              <w:rPr>
                <w:b w:val="0"/>
                <w:bCs w:val="0"/>
              </w:rPr>
              <w:t>4</w:t>
            </w:r>
          </w:p>
        </w:tc>
        <w:tc>
          <w:tcPr>
            <w:tcW w:w="6626" w:type="dxa"/>
            <w:shd w:val="solid" w:color="000000" w:fill="FFFFFF"/>
            <w:vAlign w:val="bottom"/>
          </w:tcPr>
          <w:p w14:paraId="7EC53D49" w14:textId="77777777" w:rsidR="007E2448" w:rsidRPr="00296AA8" w:rsidRDefault="00E53319" w:rsidP="007E2448">
            <w:pPr>
              <w:pStyle w:val="TBH"/>
              <w:jc w:val="left"/>
              <w:rPr>
                <w:b w:val="0"/>
                <w:bCs w:val="0"/>
              </w:rPr>
            </w:pPr>
            <w:r>
              <w:rPr>
                <w:b w:val="0"/>
                <w:bCs w:val="0"/>
              </w:rPr>
              <w:t>Encrypting a Volume with BitLocker</w:t>
            </w:r>
          </w:p>
        </w:tc>
      </w:tr>
      <w:tr w:rsidR="007E2448" w14:paraId="49C3433A" w14:textId="77777777">
        <w:tc>
          <w:tcPr>
            <w:tcW w:w="1870" w:type="dxa"/>
            <w:shd w:val="clear" w:color="auto" w:fill="auto"/>
          </w:tcPr>
          <w:p w14:paraId="2B075874" w14:textId="77777777" w:rsidR="007E2448" w:rsidRDefault="007E2448" w:rsidP="007E2448">
            <w:pPr>
              <w:pStyle w:val="TB"/>
            </w:pPr>
            <w:r>
              <w:t>Overview</w:t>
            </w:r>
          </w:p>
          <w:p w14:paraId="53D931BB" w14:textId="77777777" w:rsidR="007E2448" w:rsidRDefault="007E2448" w:rsidP="007E2448">
            <w:pPr>
              <w:spacing w:after="120"/>
            </w:pPr>
          </w:p>
        </w:tc>
        <w:tc>
          <w:tcPr>
            <w:tcW w:w="6626" w:type="dxa"/>
            <w:shd w:val="clear" w:color="auto" w:fill="auto"/>
          </w:tcPr>
          <w:p w14:paraId="4E55B9BC" w14:textId="77777777" w:rsidR="007E2448" w:rsidRDefault="007E2448" w:rsidP="00FD3747">
            <w:pPr>
              <w:pStyle w:val="StyleTBLLeft-001Hanging001"/>
            </w:pPr>
            <w:r w:rsidRPr="0086384A">
              <w:t xml:space="preserve">In this exercise, </w:t>
            </w:r>
            <w:r w:rsidR="00FD3747">
              <w:t xml:space="preserve">you </w:t>
            </w:r>
            <w:r w:rsidR="00665BB8">
              <w:t xml:space="preserve">create a new volume and then use BitLocker to encrypt the entire volume. </w:t>
            </w:r>
            <w:r w:rsidRPr="0086384A">
              <w:t xml:space="preserve"> </w:t>
            </w:r>
          </w:p>
        </w:tc>
      </w:tr>
      <w:tr w:rsidR="007E2448" w14:paraId="133B9130" w14:textId="77777777">
        <w:tc>
          <w:tcPr>
            <w:tcW w:w="1870" w:type="dxa"/>
            <w:shd w:val="clear" w:color="auto" w:fill="auto"/>
          </w:tcPr>
          <w:p w14:paraId="62F6F16B" w14:textId="77777777" w:rsidR="007E2448" w:rsidRDefault="007E2448" w:rsidP="007E2448">
            <w:pPr>
              <w:pStyle w:val="TB"/>
            </w:pPr>
            <w:r>
              <w:t>Completion time</w:t>
            </w:r>
          </w:p>
        </w:tc>
        <w:tc>
          <w:tcPr>
            <w:tcW w:w="6626" w:type="dxa"/>
            <w:shd w:val="clear" w:color="auto" w:fill="auto"/>
          </w:tcPr>
          <w:p w14:paraId="36987E8C" w14:textId="77777777" w:rsidR="007E2448" w:rsidRDefault="007E2448" w:rsidP="007E2448">
            <w:pPr>
              <w:pStyle w:val="TB"/>
            </w:pPr>
            <w:r>
              <w:t>10 minutes</w:t>
            </w:r>
          </w:p>
        </w:tc>
      </w:tr>
    </w:tbl>
    <w:p w14:paraId="6F3D871F" w14:textId="77777777" w:rsidR="007E2448" w:rsidRDefault="007E2448" w:rsidP="007E2448">
      <w:pPr>
        <w:pStyle w:val="NL"/>
      </w:pPr>
    </w:p>
    <w:p w14:paraId="2675A24E" w14:textId="77777777" w:rsidR="00F10DDD" w:rsidRDefault="00834128" w:rsidP="00F10DDD">
      <w:pPr>
        <w:widowControl w:val="0"/>
        <w:spacing w:line="263" w:lineRule="exact"/>
        <w:ind w:left="2160" w:hanging="2160"/>
        <w:rPr>
          <w:b/>
        </w:rPr>
      </w:pPr>
      <w:r>
        <w:rPr>
          <w:b/>
        </w:rPr>
        <w:t>Mindset Question</w:t>
      </w:r>
      <w:r w:rsidR="00F10DDD" w:rsidRPr="00351A8B">
        <w:rPr>
          <w:b/>
        </w:rPr>
        <w:t>:</w:t>
      </w:r>
      <w:r w:rsidR="00F10DDD" w:rsidRPr="00351A8B">
        <w:rPr>
          <w:b/>
        </w:rPr>
        <w:tab/>
      </w:r>
      <w:r w:rsidR="00665BB8">
        <w:rPr>
          <w:b/>
        </w:rPr>
        <w:t>How does EFS and BitLocker differ</w:t>
      </w:r>
      <w:r w:rsidR="00A104D9">
        <w:rPr>
          <w:b/>
        </w:rPr>
        <w:t>?</w:t>
      </w:r>
    </w:p>
    <w:p w14:paraId="09E04F80" w14:textId="77777777" w:rsidR="00D86F6A" w:rsidRDefault="00D86F6A" w:rsidP="00740ECF">
      <w:pPr>
        <w:pStyle w:val="NL"/>
        <w:ind w:left="0" w:firstLine="0"/>
      </w:pPr>
    </w:p>
    <w:p w14:paraId="7D5687B6" w14:textId="77777777" w:rsidR="004905CC" w:rsidRPr="000B1D97" w:rsidRDefault="009F32C0" w:rsidP="004905CC">
      <w:pPr>
        <w:pStyle w:val="NL"/>
      </w:pPr>
      <w:r w:rsidRPr="009F32C0">
        <w:rPr>
          <w:b/>
        </w:rPr>
        <w:t>1.</w:t>
      </w:r>
      <w:r w:rsidR="004905CC">
        <w:tab/>
        <w:t>Log</w:t>
      </w:r>
      <w:r w:rsidR="00FD3747">
        <w:t xml:space="preserve"> </w:t>
      </w:r>
      <w:r w:rsidR="004905CC">
        <w:t xml:space="preserve">in </w:t>
      </w:r>
      <w:r w:rsidR="00974918">
        <w:t xml:space="preserve">to </w:t>
      </w:r>
      <w:r>
        <w:t>Server02</w:t>
      </w:r>
      <w:r w:rsidR="004905CC">
        <w:t xml:space="preserve"> as the </w:t>
      </w:r>
      <w:r w:rsidR="004905CC" w:rsidRPr="00932F8E">
        <w:rPr>
          <w:b/>
        </w:rPr>
        <w:t>Contoso\</w:t>
      </w:r>
      <w:r w:rsidR="002E1874">
        <w:rPr>
          <w:b/>
        </w:rPr>
        <w:t>A</w:t>
      </w:r>
      <w:r w:rsidR="004905CC" w:rsidRPr="00932F8E">
        <w:rPr>
          <w:b/>
        </w:rPr>
        <w:t>dministrator</w:t>
      </w:r>
      <w:r w:rsidR="004905CC">
        <w:t xml:space="preserve"> user account. </w:t>
      </w:r>
      <w:r w:rsidR="004905CC" w:rsidRPr="000B1D97">
        <w:t xml:space="preserve">The </w:t>
      </w:r>
      <w:r w:rsidR="004905CC">
        <w:t>Server Manager console opens</w:t>
      </w:r>
      <w:r w:rsidR="004905CC" w:rsidRPr="000B1D97">
        <w:t>.</w:t>
      </w:r>
    </w:p>
    <w:p w14:paraId="7BA14361" w14:textId="77777777" w:rsidR="00E53319" w:rsidRDefault="009F32C0" w:rsidP="00F96E30">
      <w:pPr>
        <w:pStyle w:val="NL"/>
      </w:pPr>
      <w:r w:rsidRPr="009F32C0">
        <w:rPr>
          <w:b/>
        </w:rPr>
        <w:t>2.</w:t>
      </w:r>
      <w:r w:rsidR="007E2448" w:rsidRPr="000B1D97">
        <w:tab/>
      </w:r>
      <w:r w:rsidR="00F96E30">
        <w:t xml:space="preserve">On </w:t>
      </w:r>
      <w:r w:rsidR="004905CC">
        <w:t>Server02</w:t>
      </w:r>
      <w:r w:rsidR="00F96E30">
        <w:t>, on Server Manager, click</w:t>
      </w:r>
      <w:r w:rsidR="00E53319">
        <w:t xml:space="preserve"> </w:t>
      </w:r>
      <w:r w:rsidRPr="009F32C0">
        <w:t>Manage</w:t>
      </w:r>
      <w:r w:rsidR="00E53319" w:rsidRPr="00FD3747">
        <w:t xml:space="preserve"> and click </w:t>
      </w:r>
      <w:r w:rsidRPr="009F32C0">
        <w:t>Add Roles and Features</w:t>
      </w:r>
      <w:r w:rsidR="00E53319">
        <w:t>. The Add Roles and Feature Wizard opens.</w:t>
      </w:r>
    </w:p>
    <w:p w14:paraId="74A2E096" w14:textId="77777777" w:rsidR="00E53319" w:rsidRDefault="009F32C0" w:rsidP="00E53319">
      <w:pPr>
        <w:pStyle w:val="NL"/>
      </w:pPr>
      <w:r w:rsidRPr="009F32C0">
        <w:rPr>
          <w:b/>
        </w:rPr>
        <w:t>3.</w:t>
      </w:r>
      <w:r w:rsidR="00E53319">
        <w:tab/>
        <w:t xml:space="preserve">On the Before you begin page, click </w:t>
      </w:r>
      <w:r w:rsidRPr="009F32C0">
        <w:t>Next</w:t>
      </w:r>
      <w:r w:rsidR="00E53319">
        <w:t>.</w:t>
      </w:r>
    </w:p>
    <w:p w14:paraId="278EE08A" w14:textId="77777777" w:rsidR="00E53319" w:rsidRDefault="009F32C0" w:rsidP="00E53319">
      <w:pPr>
        <w:pStyle w:val="NL"/>
      </w:pPr>
      <w:r w:rsidRPr="009F32C0">
        <w:rPr>
          <w:b/>
        </w:rPr>
        <w:t>4.</w:t>
      </w:r>
      <w:r w:rsidR="00E53319">
        <w:tab/>
        <w:t xml:space="preserve">Select </w:t>
      </w:r>
      <w:r w:rsidRPr="009F32C0">
        <w:t>Role-based or feature-based installation</w:t>
      </w:r>
      <w:r w:rsidR="00E53319" w:rsidRPr="00FD3747">
        <w:t xml:space="preserve"> and then click </w:t>
      </w:r>
      <w:r w:rsidRPr="009F32C0">
        <w:t>Next</w:t>
      </w:r>
      <w:r w:rsidR="00E53319">
        <w:t>.</w:t>
      </w:r>
    </w:p>
    <w:p w14:paraId="2F48E653" w14:textId="77777777" w:rsidR="00E53319" w:rsidRDefault="009F32C0" w:rsidP="00E53319">
      <w:pPr>
        <w:pStyle w:val="NL"/>
      </w:pPr>
      <w:r w:rsidRPr="009F32C0">
        <w:rPr>
          <w:b/>
        </w:rPr>
        <w:t>5.</w:t>
      </w:r>
      <w:r w:rsidR="00E53319">
        <w:tab/>
      </w:r>
      <w:r w:rsidR="00F96E30">
        <w:t xml:space="preserve">On the Select destination server page, click </w:t>
      </w:r>
      <w:r w:rsidRPr="009F32C0">
        <w:t>Next</w:t>
      </w:r>
      <w:r w:rsidR="00E53319">
        <w:t xml:space="preserve">. </w:t>
      </w:r>
    </w:p>
    <w:p w14:paraId="1AB8CFFA" w14:textId="77777777" w:rsidR="00E53319" w:rsidRDefault="009F32C0" w:rsidP="00E53319">
      <w:pPr>
        <w:pStyle w:val="NL"/>
      </w:pPr>
      <w:r w:rsidRPr="009F32C0">
        <w:rPr>
          <w:b/>
        </w:rPr>
        <w:lastRenderedPageBreak/>
        <w:t>6.</w:t>
      </w:r>
      <w:r w:rsidR="00E53319">
        <w:tab/>
        <w:t xml:space="preserve">On the Select server roles page, click </w:t>
      </w:r>
      <w:r w:rsidRPr="009F32C0">
        <w:t>Next</w:t>
      </w:r>
      <w:r w:rsidR="00E53319">
        <w:t>.</w:t>
      </w:r>
    </w:p>
    <w:p w14:paraId="3F0F6AC9" w14:textId="77777777" w:rsidR="00E53319" w:rsidRDefault="009F32C0" w:rsidP="00E53319">
      <w:pPr>
        <w:pStyle w:val="NL"/>
      </w:pPr>
      <w:r w:rsidRPr="009F32C0">
        <w:rPr>
          <w:b/>
        </w:rPr>
        <w:t>7.</w:t>
      </w:r>
      <w:r w:rsidR="00E53319">
        <w:tab/>
        <w:t xml:space="preserve">On the Select features page, select </w:t>
      </w:r>
      <w:r w:rsidRPr="009F32C0">
        <w:t>BitLocker Drive Encryption</w:t>
      </w:r>
      <w:r w:rsidR="00E53319">
        <w:t>.</w:t>
      </w:r>
    </w:p>
    <w:p w14:paraId="4D806701" w14:textId="77777777" w:rsidR="00E53319" w:rsidRDefault="009F32C0" w:rsidP="00E53319">
      <w:pPr>
        <w:pStyle w:val="NL"/>
      </w:pPr>
      <w:r w:rsidRPr="009F32C0">
        <w:rPr>
          <w:b/>
        </w:rPr>
        <w:t>8.</w:t>
      </w:r>
      <w:r w:rsidR="00E53319">
        <w:tab/>
        <w:t xml:space="preserve">When the Add Roles and Features Wizard dialog box displays, click </w:t>
      </w:r>
      <w:r w:rsidRPr="009F32C0">
        <w:t>Add Features</w:t>
      </w:r>
      <w:r w:rsidR="00E53319">
        <w:t>.</w:t>
      </w:r>
    </w:p>
    <w:p w14:paraId="51FC5DDD" w14:textId="77777777" w:rsidR="00E53319" w:rsidRDefault="009F32C0" w:rsidP="00E53319">
      <w:pPr>
        <w:pStyle w:val="NL"/>
      </w:pPr>
      <w:r w:rsidRPr="009F32C0">
        <w:rPr>
          <w:b/>
        </w:rPr>
        <w:t>9.</w:t>
      </w:r>
      <w:r w:rsidR="00E53319">
        <w:tab/>
        <w:t xml:space="preserve">On the Select Features page, click </w:t>
      </w:r>
      <w:r w:rsidRPr="009F32C0">
        <w:t>Next</w:t>
      </w:r>
      <w:r w:rsidR="00E53319">
        <w:t>.</w:t>
      </w:r>
    </w:p>
    <w:p w14:paraId="59A9D295" w14:textId="77777777" w:rsidR="00E53319" w:rsidRDefault="009F32C0" w:rsidP="00E53319">
      <w:pPr>
        <w:pStyle w:val="NL"/>
      </w:pPr>
      <w:r w:rsidRPr="009F32C0">
        <w:rPr>
          <w:b/>
        </w:rPr>
        <w:t>10.</w:t>
      </w:r>
      <w:r w:rsidR="00E53319">
        <w:tab/>
        <w:t xml:space="preserve">On the Confirm installation selections page, click </w:t>
      </w:r>
      <w:r w:rsidRPr="009F32C0">
        <w:t>Install</w:t>
      </w:r>
      <w:r w:rsidR="00E53319">
        <w:t>.</w:t>
      </w:r>
    </w:p>
    <w:p w14:paraId="63007C29" w14:textId="77777777" w:rsidR="00E53319" w:rsidRDefault="009F32C0" w:rsidP="00E53319">
      <w:pPr>
        <w:pStyle w:val="NL"/>
      </w:pPr>
      <w:r w:rsidRPr="009F32C0">
        <w:rPr>
          <w:b/>
        </w:rPr>
        <w:t>11.</w:t>
      </w:r>
      <w:r w:rsidR="00E53319">
        <w:tab/>
        <w:t xml:space="preserve">When BitLocker is installed, click </w:t>
      </w:r>
      <w:r w:rsidRPr="009F32C0">
        <w:t>Close</w:t>
      </w:r>
      <w:r w:rsidR="00E53319">
        <w:t>.</w:t>
      </w:r>
    </w:p>
    <w:p w14:paraId="24A82F86" w14:textId="77777777" w:rsidR="00D85A8A" w:rsidRDefault="009F32C0" w:rsidP="00E53319">
      <w:pPr>
        <w:pStyle w:val="NL"/>
      </w:pPr>
      <w:r w:rsidRPr="009F32C0">
        <w:rPr>
          <w:b/>
        </w:rPr>
        <w:t>12.</w:t>
      </w:r>
      <w:r w:rsidR="00D85A8A">
        <w:tab/>
        <w:t>Reboot the Server02.</w:t>
      </w:r>
    </w:p>
    <w:p w14:paraId="63340078" w14:textId="77777777" w:rsidR="00D85A8A" w:rsidRPr="000B1D97" w:rsidRDefault="009F32C0" w:rsidP="00D85A8A">
      <w:pPr>
        <w:pStyle w:val="NL"/>
      </w:pPr>
      <w:r w:rsidRPr="009F32C0">
        <w:rPr>
          <w:b/>
        </w:rPr>
        <w:t>13.</w:t>
      </w:r>
      <w:r w:rsidR="00D85A8A">
        <w:tab/>
        <w:t>Log</w:t>
      </w:r>
      <w:r w:rsidR="00FD3747">
        <w:t xml:space="preserve"> </w:t>
      </w:r>
      <w:r w:rsidR="00D85A8A">
        <w:t xml:space="preserve">in </w:t>
      </w:r>
      <w:r w:rsidR="00974918">
        <w:t xml:space="preserve">to </w:t>
      </w:r>
      <w:r>
        <w:t>Server02</w:t>
      </w:r>
      <w:r w:rsidR="00D85A8A">
        <w:t xml:space="preserve"> as the </w:t>
      </w:r>
      <w:r w:rsidR="00D85A8A" w:rsidRPr="00932F8E">
        <w:rPr>
          <w:b/>
        </w:rPr>
        <w:t>Contoso\</w:t>
      </w:r>
      <w:r w:rsidR="002E1874">
        <w:rPr>
          <w:b/>
        </w:rPr>
        <w:t>A</w:t>
      </w:r>
      <w:r w:rsidR="00D85A8A" w:rsidRPr="00932F8E">
        <w:rPr>
          <w:b/>
        </w:rPr>
        <w:t>dministrator</w:t>
      </w:r>
      <w:r w:rsidR="00D85A8A">
        <w:t xml:space="preserve">. </w:t>
      </w:r>
      <w:r w:rsidR="00D85A8A" w:rsidRPr="000B1D97">
        <w:t xml:space="preserve">The </w:t>
      </w:r>
      <w:r w:rsidR="00D85A8A">
        <w:t>Server Manager console opens</w:t>
      </w:r>
      <w:r w:rsidR="00D85A8A" w:rsidRPr="000B1D97">
        <w:t>.</w:t>
      </w:r>
    </w:p>
    <w:p w14:paraId="5D02DECC" w14:textId="77777777" w:rsidR="00C73673" w:rsidRDefault="009F32C0" w:rsidP="00E53319">
      <w:pPr>
        <w:pStyle w:val="NL"/>
      </w:pPr>
      <w:r w:rsidRPr="009F32C0">
        <w:rPr>
          <w:b/>
        </w:rPr>
        <w:t>14.</w:t>
      </w:r>
      <w:r w:rsidR="00C73673">
        <w:tab/>
      </w:r>
      <w:r w:rsidR="00E660D9">
        <w:t xml:space="preserve">Using Server Manager, </w:t>
      </w:r>
      <w:r w:rsidR="00C73673">
        <w:t xml:space="preserve">open the </w:t>
      </w:r>
      <w:r w:rsidRPr="009F32C0">
        <w:t>Tools</w:t>
      </w:r>
      <w:r w:rsidR="00C73673" w:rsidRPr="00FD3747">
        <w:t xml:space="preserve"> menu and click </w:t>
      </w:r>
      <w:r w:rsidRPr="009F32C0">
        <w:t>Computer Management</w:t>
      </w:r>
      <w:r w:rsidR="00C73673">
        <w:t>. The Computer Management console opens.</w:t>
      </w:r>
    </w:p>
    <w:p w14:paraId="522A24D4" w14:textId="77777777" w:rsidR="00C73673" w:rsidRDefault="009F32C0" w:rsidP="00E53319">
      <w:pPr>
        <w:pStyle w:val="NL"/>
      </w:pPr>
      <w:r w:rsidRPr="009F32C0">
        <w:rPr>
          <w:b/>
        </w:rPr>
        <w:t>15.</w:t>
      </w:r>
      <w:r w:rsidR="00C73673">
        <w:tab/>
        <w:t xml:space="preserve">Expand the Storage node and click </w:t>
      </w:r>
      <w:r w:rsidRPr="009F32C0">
        <w:t>Disk Management</w:t>
      </w:r>
      <w:r w:rsidR="00C73673">
        <w:t>.</w:t>
      </w:r>
    </w:p>
    <w:p w14:paraId="35D3C85C" w14:textId="77777777" w:rsidR="00E660D9" w:rsidRDefault="009F32C0" w:rsidP="00E53319">
      <w:pPr>
        <w:pStyle w:val="NL"/>
      </w:pPr>
      <w:r w:rsidRPr="009F32C0">
        <w:rPr>
          <w:b/>
        </w:rPr>
        <w:t>16.</w:t>
      </w:r>
      <w:r w:rsidR="00E660D9">
        <w:tab/>
        <w:t>Right-</w:t>
      </w:r>
      <w:r w:rsidR="00E660D9" w:rsidRPr="009902B7">
        <w:t xml:space="preserve">click </w:t>
      </w:r>
      <w:r>
        <w:t xml:space="preserve">the </w:t>
      </w:r>
      <w:r w:rsidRPr="009F32C0">
        <w:t>C</w:t>
      </w:r>
      <w:r>
        <w:t xml:space="preserve"> drive and click </w:t>
      </w:r>
      <w:r w:rsidRPr="009F32C0">
        <w:t>Shrink Volume</w:t>
      </w:r>
      <w:r w:rsidR="00E660D9">
        <w:t>.</w:t>
      </w:r>
    </w:p>
    <w:p w14:paraId="18BA481E" w14:textId="77777777" w:rsidR="00E660D9" w:rsidRDefault="009F32C0" w:rsidP="00E53319">
      <w:pPr>
        <w:pStyle w:val="NL"/>
      </w:pPr>
      <w:r w:rsidRPr="009F32C0">
        <w:rPr>
          <w:b/>
        </w:rPr>
        <w:t>17.</w:t>
      </w:r>
      <w:r w:rsidR="00E660D9">
        <w:tab/>
        <w:t xml:space="preserve">In the </w:t>
      </w:r>
      <w:r w:rsidR="00E660D9" w:rsidRPr="00B820F5">
        <w:rPr>
          <w:i/>
        </w:rPr>
        <w:t>Enter the amount of space to shrink in MB</w:t>
      </w:r>
      <w:r w:rsidR="00E660D9">
        <w:t xml:space="preserve"> text box, type </w:t>
      </w:r>
      <w:r w:rsidR="00E660D9" w:rsidRPr="00B820F5">
        <w:rPr>
          <w:b/>
        </w:rPr>
        <w:t>3000</w:t>
      </w:r>
      <w:r w:rsidR="00E660D9">
        <w:t xml:space="preserve"> and click </w:t>
      </w:r>
      <w:r w:rsidRPr="009F32C0">
        <w:t>Shrink</w:t>
      </w:r>
      <w:r w:rsidR="00E660D9">
        <w:t>.</w:t>
      </w:r>
    </w:p>
    <w:p w14:paraId="3D6D6072" w14:textId="77777777" w:rsidR="00C73673" w:rsidRDefault="009F32C0" w:rsidP="00E53319">
      <w:pPr>
        <w:pStyle w:val="NL"/>
      </w:pPr>
      <w:r w:rsidRPr="009F32C0">
        <w:rPr>
          <w:b/>
        </w:rPr>
        <w:t>18.</w:t>
      </w:r>
      <w:r w:rsidR="00C73673">
        <w:tab/>
        <w:t xml:space="preserve">Under Disk 0, right-click the unused space and click </w:t>
      </w:r>
      <w:r w:rsidRPr="009F32C0">
        <w:t>New Simple Volume</w:t>
      </w:r>
      <w:r w:rsidR="00C73673">
        <w:t>.</w:t>
      </w:r>
    </w:p>
    <w:p w14:paraId="2819BC13" w14:textId="77777777" w:rsidR="00C73673" w:rsidRDefault="009F32C0" w:rsidP="00E53319">
      <w:pPr>
        <w:pStyle w:val="NL"/>
      </w:pPr>
      <w:r w:rsidRPr="009F32C0">
        <w:rPr>
          <w:b/>
        </w:rPr>
        <w:t>19.</w:t>
      </w:r>
      <w:r w:rsidR="00C73673">
        <w:tab/>
        <w:t xml:space="preserve">When the Welcome to the New Simple Volume Wizard starts, click </w:t>
      </w:r>
      <w:r w:rsidRPr="009F32C0">
        <w:t>Next</w:t>
      </w:r>
      <w:r w:rsidR="00C73673">
        <w:t>.</w:t>
      </w:r>
    </w:p>
    <w:p w14:paraId="7E50E364" w14:textId="77777777" w:rsidR="00C73673" w:rsidRDefault="009F32C0" w:rsidP="00E53319">
      <w:pPr>
        <w:pStyle w:val="NL"/>
      </w:pPr>
      <w:r w:rsidRPr="009F32C0">
        <w:rPr>
          <w:b/>
        </w:rPr>
        <w:t>20.</w:t>
      </w:r>
      <w:r w:rsidR="00C73673">
        <w:tab/>
        <w:t xml:space="preserve">On the Specify Volume Size page, click </w:t>
      </w:r>
      <w:r w:rsidRPr="009F32C0">
        <w:t>Next</w:t>
      </w:r>
      <w:r w:rsidR="00C73673">
        <w:t>.</w:t>
      </w:r>
    </w:p>
    <w:p w14:paraId="00305FE7" w14:textId="77777777" w:rsidR="00C73673" w:rsidRDefault="009F32C0" w:rsidP="00E53319">
      <w:pPr>
        <w:pStyle w:val="NL"/>
      </w:pPr>
      <w:r w:rsidRPr="009F32C0">
        <w:rPr>
          <w:b/>
        </w:rPr>
        <w:t>21.</w:t>
      </w:r>
      <w:r w:rsidR="00C73673">
        <w:tab/>
        <w:t xml:space="preserve">On the Assign Drive Letter or Path page, click </w:t>
      </w:r>
      <w:r w:rsidRPr="009F32C0">
        <w:t>Next</w:t>
      </w:r>
      <w:r w:rsidR="00C73673">
        <w:t>.</w:t>
      </w:r>
    </w:p>
    <w:p w14:paraId="5ADBDC09" w14:textId="77777777" w:rsidR="00C73673" w:rsidRDefault="009F32C0" w:rsidP="00E53319">
      <w:pPr>
        <w:pStyle w:val="NL"/>
      </w:pPr>
      <w:r w:rsidRPr="009F32C0">
        <w:rPr>
          <w:b/>
        </w:rPr>
        <w:t>22.</w:t>
      </w:r>
      <w:r w:rsidR="00C73673">
        <w:tab/>
        <w:t xml:space="preserve">On the Format Partition page, click </w:t>
      </w:r>
      <w:r w:rsidRPr="009F32C0">
        <w:t>Next</w:t>
      </w:r>
      <w:r w:rsidR="00C73673">
        <w:t>.</w:t>
      </w:r>
    </w:p>
    <w:p w14:paraId="3F952B2C" w14:textId="77777777" w:rsidR="00C73673" w:rsidRDefault="009F32C0" w:rsidP="00E53319">
      <w:pPr>
        <w:pStyle w:val="NL"/>
      </w:pPr>
      <w:r w:rsidRPr="009F32C0">
        <w:rPr>
          <w:b/>
        </w:rPr>
        <w:t>23.</w:t>
      </w:r>
      <w:r w:rsidR="00C73673">
        <w:tab/>
        <w:t xml:space="preserve">When the wizard is complete, click </w:t>
      </w:r>
      <w:r w:rsidRPr="009F32C0">
        <w:t>Finish</w:t>
      </w:r>
      <w:r w:rsidR="00C73673">
        <w:t>.</w:t>
      </w:r>
    </w:p>
    <w:p w14:paraId="58A62068" w14:textId="77777777" w:rsidR="00C73673" w:rsidRDefault="009F32C0" w:rsidP="00E53319">
      <w:pPr>
        <w:pStyle w:val="NL"/>
      </w:pPr>
      <w:r w:rsidRPr="009F32C0">
        <w:rPr>
          <w:b/>
        </w:rPr>
        <w:t>24.</w:t>
      </w:r>
      <w:r w:rsidR="00C73673">
        <w:tab/>
        <w:t>Close Computer Management.</w:t>
      </w:r>
    </w:p>
    <w:p w14:paraId="7836256C" w14:textId="77777777" w:rsidR="00E53319" w:rsidRDefault="009F32C0" w:rsidP="00E53319">
      <w:pPr>
        <w:pStyle w:val="NL"/>
      </w:pPr>
      <w:r w:rsidRPr="009F32C0">
        <w:rPr>
          <w:b/>
        </w:rPr>
        <w:t>25.</w:t>
      </w:r>
      <w:r w:rsidR="00C73673">
        <w:tab/>
      </w:r>
      <w:r w:rsidR="00E53319">
        <w:t xml:space="preserve">Click the Start button, and then click the </w:t>
      </w:r>
      <w:r w:rsidRPr="009F32C0">
        <w:t>Control Panel</w:t>
      </w:r>
      <w:r w:rsidR="00E53319">
        <w:t>.</w:t>
      </w:r>
    </w:p>
    <w:p w14:paraId="504692CD" w14:textId="77777777" w:rsidR="00D23802" w:rsidRDefault="009F32C0" w:rsidP="00E53319">
      <w:pPr>
        <w:pStyle w:val="NL"/>
      </w:pPr>
      <w:r w:rsidRPr="009F32C0">
        <w:rPr>
          <w:b/>
        </w:rPr>
        <w:t>26.</w:t>
      </w:r>
      <w:r w:rsidR="00E53319">
        <w:tab/>
        <w:t xml:space="preserve">Click </w:t>
      </w:r>
      <w:r w:rsidRPr="009F32C0">
        <w:t>BitLocker Drive Encryption</w:t>
      </w:r>
      <w:r w:rsidR="00E53319">
        <w:t>. The BitLocker Drive Encryption window opens</w:t>
      </w:r>
      <w:r w:rsidR="00D23802">
        <w:t xml:space="preserve"> as shown in </w:t>
      </w:r>
      <w:r w:rsidR="00FD3747">
        <w:t xml:space="preserve">Figure </w:t>
      </w:r>
      <w:r w:rsidR="00D23802">
        <w:t>6-10.</w:t>
      </w:r>
    </w:p>
    <w:p w14:paraId="3E7A91F9" w14:textId="77777777" w:rsidR="00D23802" w:rsidRDefault="00EF5377" w:rsidP="00D23802">
      <w:pPr>
        <w:pStyle w:val="ProdNote"/>
      </w:pPr>
      <w:r>
        <w:rPr>
          <w:noProof/>
        </w:rPr>
        <w:lastRenderedPageBreak/>
        <w:drawing>
          <wp:inline distT="0" distB="0" distL="0" distR="0" wp14:anchorId="213B7A99" wp14:editId="01DAFCCD">
            <wp:extent cx="5486400" cy="4114800"/>
            <wp:effectExtent l="25400" t="0" r="0" b="0"/>
            <wp:docPr id="10" name="Picture 9" descr="Fig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10.jpg"/>
                    <pic:cNvPicPr/>
                  </pic:nvPicPr>
                  <pic:blipFill>
                    <a:blip r:embed="rId18" cstate="print"/>
                    <a:stretch>
                      <a:fillRect/>
                    </a:stretch>
                  </pic:blipFill>
                  <pic:spPr>
                    <a:xfrm>
                      <a:off x="0" y="0"/>
                      <a:ext cx="5486400" cy="4114800"/>
                    </a:xfrm>
                    <a:prstGeom prst="rect">
                      <a:avLst/>
                    </a:prstGeom>
                  </pic:spPr>
                </pic:pic>
              </a:graphicData>
            </a:graphic>
          </wp:inline>
        </w:drawing>
      </w:r>
    </w:p>
    <w:p w14:paraId="7F3ECC94" w14:textId="77777777" w:rsidR="00D23802" w:rsidRDefault="00D23802" w:rsidP="00D23802">
      <w:pPr>
        <w:pStyle w:val="FigureNumber"/>
      </w:pPr>
      <w:r>
        <w:t>Figure 6-10</w:t>
      </w:r>
    </w:p>
    <w:p w14:paraId="273B42C7" w14:textId="77777777" w:rsidR="00D23802" w:rsidRDefault="00834044" w:rsidP="00D23802">
      <w:pPr>
        <w:pStyle w:val="FigureCaption"/>
      </w:pPr>
      <w:r>
        <w:t>Opening the BitLocker settings</w:t>
      </w:r>
    </w:p>
    <w:p w14:paraId="277D8D42" w14:textId="77777777" w:rsidR="00D23802" w:rsidRDefault="00D23802" w:rsidP="00E53319">
      <w:pPr>
        <w:pStyle w:val="NL"/>
      </w:pPr>
    </w:p>
    <w:p w14:paraId="16A0E2F6" w14:textId="77777777" w:rsidR="00E53319" w:rsidRDefault="009F32C0" w:rsidP="00E53319">
      <w:pPr>
        <w:pStyle w:val="NL"/>
      </w:pPr>
      <w:r w:rsidRPr="009F32C0">
        <w:rPr>
          <w:b/>
        </w:rPr>
        <w:t>27.</w:t>
      </w:r>
      <w:r w:rsidR="00E53319">
        <w:tab/>
        <w:t xml:space="preserve">Click </w:t>
      </w:r>
      <w:r w:rsidR="006D60C7">
        <w:t xml:space="preserve">the down arrow next to the E drive. Then click </w:t>
      </w:r>
      <w:r w:rsidRPr="009F32C0">
        <w:t>Turn on BitLocker</w:t>
      </w:r>
      <w:r w:rsidR="00E53319">
        <w:t>. A BitLocker Drive Encryption (</w:t>
      </w:r>
      <w:r w:rsidR="006D60C7">
        <w:t>E</w:t>
      </w:r>
      <w:r w:rsidR="00E53319">
        <w:t>:) window opens.</w:t>
      </w:r>
    </w:p>
    <w:p w14:paraId="352FC3DF" w14:textId="77777777" w:rsidR="00E53319" w:rsidRDefault="009F32C0" w:rsidP="00E53319">
      <w:pPr>
        <w:pStyle w:val="NL"/>
      </w:pPr>
      <w:r w:rsidRPr="009F32C0">
        <w:rPr>
          <w:b/>
        </w:rPr>
        <w:t>28.</w:t>
      </w:r>
      <w:r w:rsidR="00E53319">
        <w:tab/>
        <w:t xml:space="preserve">On the </w:t>
      </w:r>
      <w:r w:rsidRPr="009F32C0">
        <w:rPr>
          <w:i/>
        </w:rPr>
        <w:t>Choose how you want to unlock this drive</w:t>
      </w:r>
      <w:r w:rsidR="00E53319">
        <w:t xml:space="preserve"> page, </w:t>
      </w:r>
      <w:r w:rsidR="006D60C7">
        <w:t xml:space="preserve">click to </w:t>
      </w:r>
      <w:r w:rsidR="00E53319">
        <w:t xml:space="preserve">select the </w:t>
      </w:r>
      <w:r w:rsidRPr="009F32C0">
        <w:rPr>
          <w:i/>
        </w:rPr>
        <w:t>Use a password to unlock the drive</w:t>
      </w:r>
      <w:r w:rsidR="00E53319">
        <w:t xml:space="preserve">. Type a password </w:t>
      </w:r>
      <w:r w:rsidR="006D60C7">
        <w:t xml:space="preserve">of </w:t>
      </w:r>
      <w:r w:rsidR="006D60C7" w:rsidRPr="006D60C7">
        <w:rPr>
          <w:b/>
        </w:rPr>
        <w:t>Password01</w:t>
      </w:r>
      <w:r w:rsidR="006D60C7">
        <w:t xml:space="preserve"> </w:t>
      </w:r>
      <w:r w:rsidR="00E53319">
        <w:t xml:space="preserve">in the </w:t>
      </w:r>
      <w:r w:rsidRPr="009F32C0">
        <w:rPr>
          <w:i/>
        </w:rPr>
        <w:t>Enter your password and Reenter your password</w:t>
      </w:r>
      <w:r w:rsidR="00E53319">
        <w:t xml:space="preserve"> text boxes, and then click </w:t>
      </w:r>
      <w:r w:rsidRPr="009F32C0">
        <w:t>Next</w:t>
      </w:r>
      <w:r w:rsidR="00E53319">
        <w:t>.</w:t>
      </w:r>
    </w:p>
    <w:p w14:paraId="047A06F3" w14:textId="77777777" w:rsidR="006D60C7" w:rsidRDefault="009F32C0" w:rsidP="00E53319">
      <w:pPr>
        <w:pStyle w:val="NL"/>
      </w:pPr>
      <w:r w:rsidRPr="009F32C0">
        <w:rPr>
          <w:b/>
        </w:rPr>
        <w:t>29.</w:t>
      </w:r>
      <w:r w:rsidR="00E53319">
        <w:tab/>
        <w:t xml:space="preserve">On the </w:t>
      </w:r>
      <w:r w:rsidRPr="009F32C0">
        <w:rPr>
          <w:i/>
        </w:rPr>
        <w:t>How do you want to back up your recovery key?</w:t>
      </w:r>
      <w:r w:rsidR="00E53319">
        <w:t xml:space="preserve"> page, click </w:t>
      </w:r>
      <w:r w:rsidRPr="009F32C0">
        <w:t>Save to a file</w:t>
      </w:r>
      <w:r w:rsidR="00E53319">
        <w:t xml:space="preserve"> option.</w:t>
      </w:r>
      <w:r w:rsidR="006D60C7">
        <w:t xml:space="preserve"> </w:t>
      </w:r>
    </w:p>
    <w:p w14:paraId="58694FF3" w14:textId="77777777" w:rsidR="00E53319" w:rsidRDefault="009F32C0" w:rsidP="00E53319">
      <w:pPr>
        <w:pStyle w:val="NL"/>
      </w:pPr>
      <w:r w:rsidRPr="009F32C0">
        <w:rPr>
          <w:b/>
        </w:rPr>
        <w:t>30.</w:t>
      </w:r>
      <w:r w:rsidR="006D60C7">
        <w:tab/>
        <w:t xml:space="preserve">When the </w:t>
      </w:r>
      <w:r w:rsidRPr="009F32C0">
        <w:rPr>
          <w:i/>
        </w:rPr>
        <w:t>Save BitLocker recovery key as dialog box</w:t>
      </w:r>
      <w:r w:rsidR="006D60C7">
        <w:t xml:space="preserve"> opens, type </w:t>
      </w:r>
      <w:r w:rsidR="006D60C7" w:rsidRPr="0014668E">
        <w:rPr>
          <w:b/>
        </w:rPr>
        <w:t>\\rwdc01\</w:t>
      </w:r>
      <w:r w:rsidR="00C873A0">
        <w:rPr>
          <w:b/>
        </w:rPr>
        <w:t>Software</w:t>
      </w:r>
      <w:r w:rsidR="006D60C7" w:rsidRPr="0014668E">
        <w:rPr>
          <w:b/>
        </w:rPr>
        <w:t>\</w:t>
      </w:r>
      <w:r w:rsidR="006D60C7">
        <w:t xml:space="preserve"> before BitLocker Recovery Key &lt;GUID&gt;.txt and click </w:t>
      </w:r>
      <w:r w:rsidRPr="009F32C0">
        <w:t>Save</w:t>
      </w:r>
      <w:r w:rsidR="006D60C7" w:rsidRPr="00FD3747">
        <w:t>.</w:t>
      </w:r>
      <w:r w:rsidR="00D85A8A" w:rsidRPr="00FD3747">
        <w:t xml:space="preserve"> Click </w:t>
      </w:r>
      <w:r w:rsidRPr="009F32C0">
        <w:t>Next</w:t>
      </w:r>
      <w:r w:rsidR="00D85A8A">
        <w:t>.</w:t>
      </w:r>
    </w:p>
    <w:p w14:paraId="5B2CF58B" w14:textId="77777777" w:rsidR="002E1874" w:rsidRDefault="009F32C0" w:rsidP="00E53319">
      <w:pPr>
        <w:pStyle w:val="NL"/>
      </w:pPr>
      <w:r w:rsidRPr="009F32C0">
        <w:rPr>
          <w:b/>
        </w:rPr>
        <w:t>31.</w:t>
      </w:r>
      <w:r w:rsidR="002E1874">
        <w:tab/>
        <w:t xml:space="preserve">On the BitLocker Drive Encryption (E:) page, select </w:t>
      </w:r>
      <w:r w:rsidRPr="009F32C0">
        <w:t xml:space="preserve">Encrypt entire drive </w:t>
      </w:r>
      <w:r w:rsidR="002E1874" w:rsidRPr="00FD3747">
        <w:t xml:space="preserve">radio button, and click </w:t>
      </w:r>
      <w:r w:rsidRPr="009F32C0">
        <w:t>Next</w:t>
      </w:r>
      <w:r w:rsidR="002E1874">
        <w:t>.</w:t>
      </w:r>
    </w:p>
    <w:p w14:paraId="66D4AE49" w14:textId="77777777" w:rsidR="00E53319" w:rsidRDefault="009F32C0" w:rsidP="00E53319">
      <w:pPr>
        <w:pStyle w:val="NL"/>
      </w:pPr>
      <w:r w:rsidRPr="009F32C0">
        <w:rPr>
          <w:b/>
        </w:rPr>
        <w:t>32.</w:t>
      </w:r>
      <w:r w:rsidR="00E53319">
        <w:tab/>
        <w:t xml:space="preserve">On the </w:t>
      </w:r>
      <w:r w:rsidRPr="009F32C0">
        <w:rPr>
          <w:i/>
        </w:rPr>
        <w:t>Are you ready to encrypt this drive?</w:t>
      </w:r>
      <w:r w:rsidR="00E53319">
        <w:t xml:space="preserve"> page, click </w:t>
      </w:r>
      <w:r w:rsidRPr="009F32C0">
        <w:t>Start encrypting</w:t>
      </w:r>
      <w:r w:rsidR="00E53319">
        <w:t>.</w:t>
      </w:r>
    </w:p>
    <w:p w14:paraId="082F09BA" w14:textId="77777777" w:rsidR="00744A0D" w:rsidRDefault="009F32C0" w:rsidP="00E53319">
      <w:pPr>
        <w:pStyle w:val="NL"/>
      </w:pPr>
      <w:r w:rsidRPr="009F32C0">
        <w:rPr>
          <w:b/>
        </w:rPr>
        <w:lastRenderedPageBreak/>
        <w:t>33.</w:t>
      </w:r>
      <w:r w:rsidR="00E53319">
        <w:tab/>
        <w:t>When the drive is encrypted,</w:t>
      </w:r>
      <w:r w:rsidR="00D45190">
        <w:t xml:space="preserve"> </w:t>
      </w:r>
      <w:r w:rsidR="00744A0D">
        <w:t>t</w:t>
      </w:r>
      <w:proofErr w:type="spellStart"/>
      <w:r w:rsidR="00744A0D">
        <w:rPr>
          <w:noProof w:val="0"/>
        </w:rPr>
        <w:t>ake</w:t>
      </w:r>
      <w:proofErr w:type="spellEnd"/>
      <w:r w:rsidR="00744A0D">
        <w:rPr>
          <w:noProof w:val="0"/>
        </w:rPr>
        <w:t xml:space="preserve"> a screen shot of the </w:t>
      </w:r>
      <w:proofErr w:type="spellStart"/>
      <w:r w:rsidR="00744A0D">
        <w:rPr>
          <w:noProof w:val="0"/>
        </w:rPr>
        <w:t>BitLocker</w:t>
      </w:r>
      <w:proofErr w:type="spellEnd"/>
      <w:r w:rsidR="00744A0D">
        <w:rPr>
          <w:noProof w:val="0"/>
        </w:rPr>
        <w:t xml:space="preserve"> window by pressing </w:t>
      </w:r>
      <w:proofErr w:type="spellStart"/>
      <w:r w:rsidR="00744A0D">
        <w:rPr>
          <w:noProof w:val="0"/>
        </w:rPr>
        <w:t>Alt+Prt</w:t>
      </w:r>
      <w:proofErr w:type="spellEnd"/>
      <w:r w:rsidR="00744A0D">
        <w:rPr>
          <w:noProof w:val="0"/>
        </w:rPr>
        <w:t xml:space="preserve"> </w:t>
      </w:r>
      <w:proofErr w:type="spellStart"/>
      <w:r w:rsidR="00744A0D">
        <w:rPr>
          <w:noProof w:val="0"/>
        </w:rPr>
        <w:t>Scr</w:t>
      </w:r>
      <w:proofErr w:type="spellEnd"/>
      <w:r w:rsidR="00744A0D">
        <w:rPr>
          <w:noProof w:val="0"/>
        </w:rPr>
        <w:t xml:space="preserve"> and then paste it into your Lab06_worksheet file in the page provided by pressing </w:t>
      </w:r>
      <w:proofErr w:type="spellStart"/>
      <w:r w:rsidR="00744A0D">
        <w:rPr>
          <w:noProof w:val="0"/>
        </w:rPr>
        <w:t>Ctrl+V</w:t>
      </w:r>
      <w:proofErr w:type="spellEnd"/>
    </w:p>
    <w:p w14:paraId="0F94EAEE" w14:textId="240DFEEE" w:rsidR="00E53319" w:rsidRDefault="00744A0D" w:rsidP="00E53319">
      <w:pPr>
        <w:pStyle w:val="NL"/>
      </w:pPr>
      <w:r w:rsidRPr="00F16B6E">
        <w:rPr>
          <w:b/>
        </w:rPr>
        <w:t>34.</w:t>
      </w:r>
      <w:r>
        <w:tab/>
      </w:r>
      <w:r w:rsidR="007A5400">
        <w:t>C</w:t>
      </w:r>
      <w:r w:rsidR="00D45190">
        <w:t>lose the BitLocker Drive Encryption window</w:t>
      </w:r>
      <w:r w:rsidR="00E53319">
        <w:t>.</w:t>
      </w:r>
    </w:p>
    <w:p w14:paraId="5F057571" w14:textId="7B9B130C" w:rsidR="00F069C1" w:rsidRDefault="00F069C1" w:rsidP="00740ECF">
      <w:pPr>
        <w:pStyle w:val="NL"/>
        <w:rPr>
          <w:noProof w:val="0"/>
        </w:rPr>
      </w:pPr>
    </w:p>
    <w:p w14:paraId="6F7746BE" w14:textId="77777777" w:rsidR="00EB715D" w:rsidRDefault="00EB715D" w:rsidP="00EB715D">
      <w:pPr>
        <w:pStyle w:val="H1"/>
      </w:pPr>
      <w:r>
        <w:t>Lab REview Questions</w:t>
      </w:r>
    </w:p>
    <w:tbl>
      <w:tblPr>
        <w:tblW w:w="0" w:type="auto"/>
        <w:tblInd w:w="108" w:type="dxa"/>
        <w:tblBorders>
          <w:top w:val="single" w:sz="12" w:space="0" w:color="000000"/>
          <w:left w:val="single" w:sz="12" w:space="0" w:color="000000"/>
          <w:bottom w:val="single" w:sz="12" w:space="0" w:color="000000"/>
          <w:right w:val="single" w:sz="12" w:space="0" w:color="000000"/>
        </w:tblBorders>
        <w:shd w:val="clear" w:color="000000" w:fill="auto"/>
        <w:tblLook w:val="01E0" w:firstRow="1" w:lastRow="1" w:firstColumn="1" w:lastColumn="1" w:noHBand="0" w:noVBand="0"/>
      </w:tblPr>
      <w:tblGrid>
        <w:gridCol w:w="1800"/>
        <w:gridCol w:w="6948"/>
      </w:tblGrid>
      <w:tr w:rsidR="0074188B" w14:paraId="41A2A48A" w14:textId="77777777">
        <w:tc>
          <w:tcPr>
            <w:tcW w:w="1800" w:type="dxa"/>
            <w:shd w:val="clear" w:color="000000" w:fill="auto"/>
          </w:tcPr>
          <w:p w14:paraId="4DE1C6EE" w14:textId="77777777" w:rsidR="0074188B" w:rsidRPr="00296AA8" w:rsidRDefault="0074188B" w:rsidP="001444C6">
            <w:pPr>
              <w:pStyle w:val="TB"/>
              <w:rPr>
                <w:b/>
                <w:bCs/>
              </w:rPr>
            </w:pPr>
            <w:r w:rsidRPr="00296AA8">
              <w:rPr>
                <w:b/>
                <w:bCs/>
              </w:rPr>
              <w:t>Completion time</w:t>
            </w:r>
          </w:p>
        </w:tc>
        <w:tc>
          <w:tcPr>
            <w:tcW w:w="6948" w:type="dxa"/>
            <w:shd w:val="clear" w:color="000000" w:fill="auto"/>
          </w:tcPr>
          <w:p w14:paraId="6999857B" w14:textId="77777777" w:rsidR="0074188B" w:rsidRPr="00296AA8" w:rsidRDefault="0074188B" w:rsidP="001444C6">
            <w:pPr>
              <w:pStyle w:val="TB"/>
              <w:rPr>
                <w:b/>
                <w:bCs/>
              </w:rPr>
            </w:pPr>
            <w:r w:rsidRPr="00296AA8">
              <w:rPr>
                <w:b/>
                <w:bCs/>
              </w:rPr>
              <w:t>1</w:t>
            </w:r>
            <w:r>
              <w:rPr>
                <w:b/>
                <w:bCs/>
              </w:rPr>
              <w:t>0</w:t>
            </w:r>
            <w:r w:rsidRPr="00296AA8">
              <w:rPr>
                <w:b/>
                <w:bCs/>
              </w:rPr>
              <w:t xml:space="preserve"> minutes</w:t>
            </w:r>
          </w:p>
        </w:tc>
      </w:tr>
    </w:tbl>
    <w:p w14:paraId="178F0858" w14:textId="77777777" w:rsidR="00F069C1" w:rsidRDefault="00F069C1">
      <w:pPr>
        <w:pStyle w:val="NL"/>
        <w:rPr>
          <w:b/>
        </w:rPr>
      </w:pPr>
    </w:p>
    <w:p w14:paraId="653FD303" w14:textId="77777777" w:rsidR="00EF5377" w:rsidRDefault="009F32C0">
      <w:pPr>
        <w:pStyle w:val="NL"/>
      </w:pPr>
      <w:r w:rsidRPr="009F32C0">
        <w:rPr>
          <w:b/>
        </w:rPr>
        <w:t>1.</w:t>
      </w:r>
      <w:r w:rsidRPr="009F32C0">
        <w:rPr>
          <w:b/>
        </w:rPr>
        <w:tab/>
      </w:r>
      <w:r w:rsidR="0074188B">
        <w:t>In Exercise 6.1, how do you enable EFS?</w:t>
      </w:r>
    </w:p>
    <w:p w14:paraId="5C8EF906" w14:textId="77777777" w:rsidR="00EF5377" w:rsidRDefault="00A96C78">
      <w:pPr>
        <w:pStyle w:val="NL"/>
      </w:pPr>
      <w:r>
        <w:rPr>
          <w:b/>
        </w:rPr>
        <w:t>2</w:t>
      </w:r>
      <w:r w:rsidRPr="00A96C78">
        <w:rPr>
          <w:b/>
        </w:rPr>
        <w:t>.</w:t>
      </w:r>
      <w:r w:rsidRPr="00A96C78">
        <w:rPr>
          <w:b/>
        </w:rPr>
        <w:tab/>
      </w:r>
      <w:r w:rsidR="0074188B">
        <w:t>In Exercise 6.1, how do you allow other users to view an EFS file that you encrypted?</w:t>
      </w:r>
    </w:p>
    <w:p w14:paraId="73F43A56" w14:textId="77777777" w:rsidR="00EF5377" w:rsidRDefault="00A96C78">
      <w:pPr>
        <w:pStyle w:val="NL"/>
      </w:pPr>
      <w:r>
        <w:rPr>
          <w:b/>
        </w:rPr>
        <w:t>3</w:t>
      </w:r>
      <w:r w:rsidRPr="00A96C78">
        <w:rPr>
          <w:b/>
        </w:rPr>
        <w:t>.</w:t>
      </w:r>
      <w:r w:rsidRPr="00A96C78">
        <w:rPr>
          <w:b/>
        </w:rPr>
        <w:tab/>
      </w:r>
      <w:r w:rsidR="0074188B">
        <w:t xml:space="preserve">In Exercise 6.2, </w:t>
      </w:r>
      <w:r w:rsidR="002E1874">
        <w:t>h</w:t>
      </w:r>
      <w:r w:rsidR="0074188B">
        <w:t>ow does a user get to be a</w:t>
      </w:r>
      <w:r w:rsidR="002E1874">
        <w:t>n</w:t>
      </w:r>
      <w:r w:rsidR="0074188B">
        <w:t xml:space="preserve"> EFS Recovery Agent?</w:t>
      </w:r>
    </w:p>
    <w:p w14:paraId="7B6EE94E" w14:textId="77777777" w:rsidR="00EF5377" w:rsidRDefault="00A96C78">
      <w:pPr>
        <w:pStyle w:val="NL"/>
      </w:pPr>
      <w:r>
        <w:rPr>
          <w:b/>
        </w:rPr>
        <w:t>4</w:t>
      </w:r>
      <w:r w:rsidRPr="00A96C78">
        <w:rPr>
          <w:b/>
        </w:rPr>
        <w:t>.</w:t>
      </w:r>
      <w:r w:rsidRPr="00A96C78">
        <w:rPr>
          <w:b/>
        </w:rPr>
        <w:tab/>
      </w:r>
      <w:r w:rsidR="0074188B">
        <w:t>In Exercise 6.3, what format did you use when backing up the certificates, so that it can also store the private and public keys?</w:t>
      </w:r>
    </w:p>
    <w:p w14:paraId="68F93D1C" w14:textId="77777777" w:rsidR="00EF5377" w:rsidRDefault="00A96C78">
      <w:pPr>
        <w:pStyle w:val="NL"/>
      </w:pPr>
      <w:r>
        <w:rPr>
          <w:b/>
        </w:rPr>
        <w:t>5</w:t>
      </w:r>
      <w:r w:rsidRPr="00A96C78">
        <w:rPr>
          <w:b/>
        </w:rPr>
        <w:t>.</w:t>
      </w:r>
      <w:r w:rsidRPr="00A96C78">
        <w:rPr>
          <w:b/>
        </w:rPr>
        <w:tab/>
      </w:r>
      <w:r w:rsidR="0074188B">
        <w:t>In Exercise 6.4, what did you use to encrypt an entire volume?</w:t>
      </w:r>
    </w:p>
    <w:p w14:paraId="3CAA4B0A" w14:textId="77777777" w:rsidR="00EF5377" w:rsidRDefault="00A96C78">
      <w:pPr>
        <w:pStyle w:val="NL"/>
      </w:pPr>
      <w:r>
        <w:rPr>
          <w:b/>
        </w:rPr>
        <w:t>6</w:t>
      </w:r>
      <w:r w:rsidRPr="00A96C78">
        <w:rPr>
          <w:b/>
        </w:rPr>
        <w:t>.</w:t>
      </w:r>
      <w:r w:rsidRPr="00A96C78">
        <w:rPr>
          <w:b/>
        </w:rPr>
        <w:tab/>
      </w:r>
      <w:r w:rsidR="0074188B">
        <w:t xml:space="preserve">In Exercise 6.4, </w:t>
      </w:r>
      <w:r w:rsidR="00FD3747">
        <w:t xml:space="preserve">from </w:t>
      </w:r>
      <w:r w:rsidR="0074188B">
        <w:t>where do you control BitLocker</w:t>
      </w:r>
      <w:r w:rsidR="00FD3747">
        <w:t>?</w:t>
      </w:r>
    </w:p>
    <w:p w14:paraId="6C0D9FBD" w14:textId="77777777" w:rsidR="0002199E" w:rsidRDefault="0002199E" w:rsidP="007E2448">
      <w:pPr>
        <w:pStyle w:val="TXTIND0"/>
        <w:rPr>
          <w:noProof w:val="0"/>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870"/>
        <w:gridCol w:w="6626"/>
      </w:tblGrid>
      <w:tr w:rsidR="0002199E" w:rsidRPr="00296AA8" w14:paraId="29380181" w14:textId="77777777">
        <w:tc>
          <w:tcPr>
            <w:tcW w:w="1870" w:type="dxa"/>
            <w:shd w:val="solid" w:color="000000" w:fill="FFFFFF"/>
            <w:vAlign w:val="bottom"/>
          </w:tcPr>
          <w:p w14:paraId="61B5FF15" w14:textId="77777777" w:rsidR="0002199E" w:rsidRPr="00296AA8" w:rsidRDefault="0002199E" w:rsidP="0002199E">
            <w:pPr>
              <w:pStyle w:val="TBH"/>
              <w:jc w:val="left"/>
              <w:rPr>
                <w:b w:val="0"/>
                <w:bCs w:val="0"/>
              </w:rPr>
            </w:pPr>
            <w:r>
              <w:rPr>
                <w:b w:val="0"/>
                <w:bCs w:val="0"/>
              </w:rPr>
              <w:t>Lab Challenge</w:t>
            </w:r>
          </w:p>
        </w:tc>
        <w:tc>
          <w:tcPr>
            <w:tcW w:w="6626" w:type="dxa"/>
            <w:shd w:val="solid" w:color="000000" w:fill="FFFFFF"/>
            <w:vAlign w:val="bottom"/>
          </w:tcPr>
          <w:p w14:paraId="1E07B859" w14:textId="77777777" w:rsidR="0002199E" w:rsidRPr="00296AA8" w:rsidRDefault="0002199E" w:rsidP="0002199E">
            <w:pPr>
              <w:pStyle w:val="TBH"/>
              <w:jc w:val="left"/>
              <w:rPr>
                <w:b w:val="0"/>
                <w:bCs w:val="0"/>
              </w:rPr>
            </w:pPr>
            <w:r>
              <w:rPr>
                <w:b w:val="0"/>
                <w:bCs w:val="0"/>
              </w:rPr>
              <w:t>Configuring Network Unlock</w:t>
            </w:r>
          </w:p>
        </w:tc>
      </w:tr>
      <w:tr w:rsidR="0002199E" w14:paraId="3FF1CEC8" w14:textId="77777777">
        <w:tc>
          <w:tcPr>
            <w:tcW w:w="1870" w:type="dxa"/>
            <w:shd w:val="clear" w:color="auto" w:fill="auto"/>
          </w:tcPr>
          <w:p w14:paraId="649E7D2A" w14:textId="77777777" w:rsidR="0002199E" w:rsidRDefault="0002199E" w:rsidP="0002199E">
            <w:pPr>
              <w:pStyle w:val="TB"/>
            </w:pPr>
            <w:r>
              <w:t>Overview</w:t>
            </w:r>
          </w:p>
          <w:p w14:paraId="2F34A327" w14:textId="77777777" w:rsidR="0002199E" w:rsidRDefault="0002199E" w:rsidP="0002199E">
            <w:pPr>
              <w:spacing w:after="120"/>
            </w:pPr>
          </w:p>
        </w:tc>
        <w:tc>
          <w:tcPr>
            <w:tcW w:w="6626" w:type="dxa"/>
            <w:shd w:val="clear" w:color="auto" w:fill="auto"/>
          </w:tcPr>
          <w:p w14:paraId="1163E26B" w14:textId="77777777" w:rsidR="0002199E" w:rsidRDefault="0002199E" w:rsidP="004F656C">
            <w:pPr>
              <w:pStyle w:val="StyleTBLLeft-001Hanging001"/>
            </w:pPr>
            <w:r>
              <w:t>To complete this challenge, you will demonstrate how to enable Network Unlock</w:t>
            </w:r>
            <w:r w:rsidR="004F656C">
              <w:t>.</w:t>
            </w:r>
          </w:p>
        </w:tc>
      </w:tr>
      <w:tr w:rsidR="0002199E" w14:paraId="0F9B4EDD" w14:textId="77777777">
        <w:tc>
          <w:tcPr>
            <w:tcW w:w="1870" w:type="dxa"/>
            <w:shd w:val="clear" w:color="auto" w:fill="auto"/>
          </w:tcPr>
          <w:p w14:paraId="3A969311" w14:textId="77777777" w:rsidR="0002199E" w:rsidRDefault="0002199E" w:rsidP="0002199E">
            <w:pPr>
              <w:pStyle w:val="TB"/>
            </w:pPr>
            <w:r>
              <w:t>Completion time</w:t>
            </w:r>
          </w:p>
        </w:tc>
        <w:tc>
          <w:tcPr>
            <w:tcW w:w="6626" w:type="dxa"/>
            <w:shd w:val="clear" w:color="auto" w:fill="auto"/>
          </w:tcPr>
          <w:p w14:paraId="3D94C6CC" w14:textId="77777777" w:rsidR="0002199E" w:rsidRDefault="0002199E" w:rsidP="0002199E">
            <w:pPr>
              <w:pStyle w:val="TB"/>
            </w:pPr>
            <w:r>
              <w:t>10 minutes</w:t>
            </w:r>
          </w:p>
        </w:tc>
      </w:tr>
    </w:tbl>
    <w:p w14:paraId="542D2417" w14:textId="77777777" w:rsidR="0002199E" w:rsidRDefault="0002199E" w:rsidP="007E2448">
      <w:pPr>
        <w:pStyle w:val="TXTIND0"/>
        <w:rPr>
          <w:noProof w:val="0"/>
        </w:rPr>
      </w:pPr>
    </w:p>
    <w:p w14:paraId="62CE5BD9" w14:textId="77777777" w:rsidR="00703855" w:rsidRDefault="003D600B" w:rsidP="007E2448">
      <w:pPr>
        <w:pStyle w:val="TXTIND0"/>
        <w:rPr>
          <w:noProof w:val="0"/>
        </w:rPr>
      </w:pPr>
      <w:r>
        <w:rPr>
          <w:noProof w:val="0"/>
        </w:rPr>
        <w:t>Starting with Windows Server 2012, Windows supports a Network Unlock feature, whereas when a computer connects to an organization domain, volumes that are encrypted with BitLocker will automatically be decrypted. What are the hardware and software components for Network Unlock and where is the Unlock key stored?</w:t>
      </w:r>
    </w:p>
    <w:p w14:paraId="21A67757" w14:textId="77777777" w:rsidR="007E2448" w:rsidRPr="00C14D0D" w:rsidRDefault="007E2448" w:rsidP="007E2448">
      <w:pPr>
        <w:pStyle w:val="TXTIND0"/>
        <w:rPr>
          <w:noProof w:val="0"/>
        </w:rPr>
      </w:pPr>
    </w:p>
    <w:p w14:paraId="0A3D007A" w14:textId="77777777" w:rsidR="003D600B" w:rsidRPr="00F069C1" w:rsidRDefault="00F069C1" w:rsidP="00F069C1">
      <w:pPr>
        <w:pStyle w:val="TXTIND0"/>
        <w:rPr>
          <w:noProof w:val="0"/>
        </w:rPr>
      </w:pPr>
      <w:r w:rsidRPr="00EA7434">
        <w:rPr>
          <w:noProof w:val="0"/>
        </w:rPr>
        <w:t>End of lab. You can log off or start a different lab. If you want to restart this lab, you’ll need to click the End Lab button in order for the lab to be reset.</w:t>
      </w:r>
    </w:p>
    <w:sectPr w:rsidR="003D600B" w:rsidRPr="00F069C1" w:rsidSect="00E97E5A">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7E40FB" w14:textId="77777777" w:rsidR="00710223" w:rsidRDefault="00710223">
      <w:r>
        <w:separator/>
      </w:r>
    </w:p>
  </w:endnote>
  <w:endnote w:type="continuationSeparator" w:id="0">
    <w:p w14:paraId="256AD583" w14:textId="77777777" w:rsidR="00710223" w:rsidRDefault="00710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erkeleyOldMdITC">
    <w:altName w:val="Cambria"/>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6C2B5" w14:textId="77777777" w:rsidR="00EF5377" w:rsidRPr="001E7A6A" w:rsidRDefault="00EF5377">
    <w:pPr>
      <w:pStyle w:val="Footer"/>
      <w:rPr>
        <w:rFonts w:ascii="Arial" w:hAnsi="Arial" w:cs="Arial"/>
        <w:i/>
        <w:sz w:val="20"/>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DE1E1E" w14:textId="77777777" w:rsidR="00710223" w:rsidRDefault="00710223">
      <w:r>
        <w:separator/>
      </w:r>
    </w:p>
  </w:footnote>
  <w:footnote w:type="continuationSeparator" w:id="0">
    <w:p w14:paraId="160B9393" w14:textId="77777777" w:rsidR="00710223" w:rsidRDefault="007102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68860" w14:textId="77777777" w:rsidR="00EF5377" w:rsidRPr="00127F58" w:rsidRDefault="00EF5377">
    <w:pPr>
      <w:pStyle w:val="Header"/>
      <w:rPr>
        <w:rFonts w:ascii="Arial" w:hAnsi="Arial" w:cs="Arial"/>
        <w:sz w:val="20"/>
      </w:rPr>
    </w:pPr>
    <w:r>
      <w:rPr>
        <w:rFonts w:ascii="Arial" w:hAnsi="Arial" w:cs="Arial"/>
        <w:sz w:val="20"/>
      </w:rPr>
      <w:t>70-411 Administering Windows Server 2012</w:t>
    </w:r>
    <w:r>
      <w:rPr>
        <w:rFonts w:ascii="Arial" w:hAnsi="Arial" w:cs="Arial"/>
        <w:i/>
        <w:sz w:val="20"/>
      </w:rPr>
      <w:tab/>
    </w:r>
    <w:r>
      <w:rPr>
        <w:rFonts w:ascii="Arial" w:hAnsi="Arial" w:cs="Arial"/>
        <w:i/>
        <w:sz w:val="20"/>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nsid w:val="1368375E"/>
    <w:multiLevelType w:val="hybridMultilevel"/>
    <w:tmpl w:val="7AE8954C"/>
    <w:lvl w:ilvl="0" w:tplc="094055FE">
      <w:start w:val="1"/>
      <w:numFmt w:val="bullet"/>
      <w:pStyle w:val="ObjBL"/>
      <w:lvlText w:val=""/>
      <w:lvlJc w:val="left"/>
      <w:pPr>
        <w:ind w:left="1080" w:hanging="360"/>
      </w:pPr>
      <w:rPr>
        <w:rFonts w:ascii="Wingdings" w:hAnsi="Wingdings" w:cs="Calibri" w:hint="default"/>
        <w:position w:val="-6"/>
        <w:sz w:val="40"/>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4C10F1"/>
    <w:multiLevelType w:val="hybridMultilevel"/>
    <w:tmpl w:val="4E662A60"/>
    <w:lvl w:ilvl="0" w:tplc="1ECCC542">
      <w:start w:val="1"/>
      <w:numFmt w:val="bullet"/>
      <w:pStyle w:val="BL"/>
      <w:lvlText w:val=""/>
      <w:lvlJc w:val="left"/>
      <w:pPr>
        <w:tabs>
          <w:tab w:val="num" w:pos="1350"/>
        </w:tabs>
        <w:ind w:left="1350" w:hanging="360"/>
      </w:pPr>
      <w:rPr>
        <w:rFonts w:ascii="Symbol" w:hAnsi="Symbol" w:hint="default"/>
        <w:sz w:val="24"/>
        <w:szCs w:val="24"/>
      </w:rPr>
    </w:lvl>
    <w:lvl w:ilvl="1" w:tplc="EA7416FA">
      <w:start w:val="1"/>
      <w:numFmt w:val="lowerLetter"/>
      <w:lvlText w:val="%2."/>
      <w:lvlJc w:val="left"/>
      <w:pPr>
        <w:tabs>
          <w:tab w:val="num" w:pos="2070"/>
        </w:tabs>
        <w:ind w:left="2070" w:hanging="360"/>
      </w:pPr>
    </w:lvl>
    <w:lvl w:ilvl="2" w:tplc="E6F87FA0" w:tentative="1">
      <w:start w:val="1"/>
      <w:numFmt w:val="lowerRoman"/>
      <w:lvlText w:val="%3."/>
      <w:lvlJc w:val="right"/>
      <w:pPr>
        <w:tabs>
          <w:tab w:val="num" w:pos="2790"/>
        </w:tabs>
        <w:ind w:left="2790" w:hanging="180"/>
      </w:pPr>
    </w:lvl>
    <w:lvl w:ilvl="3" w:tplc="BA1EBBAE" w:tentative="1">
      <w:start w:val="1"/>
      <w:numFmt w:val="decimal"/>
      <w:lvlText w:val="%4."/>
      <w:lvlJc w:val="left"/>
      <w:pPr>
        <w:tabs>
          <w:tab w:val="num" w:pos="3510"/>
        </w:tabs>
        <w:ind w:left="3510" w:hanging="360"/>
      </w:pPr>
    </w:lvl>
    <w:lvl w:ilvl="4" w:tplc="8EFA9356" w:tentative="1">
      <w:start w:val="1"/>
      <w:numFmt w:val="lowerLetter"/>
      <w:lvlText w:val="%5."/>
      <w:lvlJc w:val="left"/>
      <w:pPr>
        <w:tabs>
          <w:tab w:val="num" w:pos="4230"/>
        </w:tabs>
        <w:ind w:left="4230" w:hanging="360"/>
      </w:pPr>
    </w:lvl>
    <w:lvl w:ilvl="5" w:tplc="AD701570" w:tentative="1">
      <w:start w:val="1"/>
      <w:numFmt w:val="lowerRoman"/>
      <w:lvlText w:val="%6."/>
      <w:lvlJc w:val="right"/>
      <w:pPr>
        <w:tabs>
          <w:tab w:val="num" w:pos="4950"/>
        </w:tabs>
        <w:ind w:left="4950" w:hanging="180"/>
      </w:pPr>
    </w:lvl>
    <w:lvl w:ilvl="6" w:tplc="DBB40FE2" w:tentative="1">
      <w:start w:val="1"/>
      <w:numFmt w:val="decimal"/>
      <w:lvlText w:val="%7."/>
      <w:lvlJc w:val="left"/>
      <w:pPr>
        <w:tabs>
          <w:tab w:val="num" w:pos="5670"/>
        </w:tabs>
        <w:ind w:left="5670" w:hanging="360"/>
      </w:pPr>
    </w:lvl>
    <w:lvl w:ilvl="7" w:tplc="CA3CE744" w:tentative="1">
      <w:start w:val="1"/>
      <w:numFmt w:val="lowerLetter"/>
      <w:lvlText w:val="%8."/>
      <w:lvlJc w:val="left"/>
      <w:pPr>
        <w:tabs>
          <w:tab w:val="num" w:pos="6390"/>
        </w:tabs>
        <w:ind w:left="6390" w:hanging="360"/>
      </w:pPr>
    </w:lvl>
    <w:lvl w:ilvl="8" w:tplc="B120B676" w:tentative="1">
      <w:start w:val="1"/>
      <w:numFmt w:val="lowerRoman"/>
      <w:lvlText w:val="%9."/>
      <w:lvlJc w:val="right"/>
      <w:pPr>
        <w:tabs>
          <w:tab w:val="num" w:pos="7110"/>
        </w:tabs>
        <w:ind w:left="7110" w:hanging="180"/>
      </w:pPr>
    </w:lvl>
  </w:abstractNum>
  <w:abstractNum w:abstractNumId="3">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5F784B61"/>
    <w:multiLevelType w:val="hybridMultilevel"/>
    <w:tmpl w:val="425C444E"/>
    <w:lvl w:ilvl="0" w:tplc="15E08F3A">
      <w:start w:val="1"/>
      <w:numFmt w:val="bullet"/>
      <w:pStyle w:val="ObjBL0"/>
      <w:lvlText w:val=""/>
      <w:lvlJc w:val="left"/>
      <w:pPr>
        <w:ind w:left="1080" w:hanging="360"/>
      </w:pPr>
      <w:rPr>
        <w:rFonts w:ascii="Wingdings" w:hAnsi="Wingdings" w:cs="Calibri" w:hint="default"/>
        <w:position w:val="-6"/>
        <w:sz w:val="40"/>
      </w:rPr>
    </w:lvl>
    <w:lvl w:ilvl="1" w:tplc="4212362A" w:tentative="1">
      <w:start w:val="1"/>
      <w:numFmt w:val="bullet"/>
      <w:lvlText w:val="o"/>
      <w:lvlJc w:val="left"/>
      <w:pPr>
        <w:ind w:left="1800" w:hanging="360"/>
      </w:pPr>
      <w:rPr>
        <w:rFonts w:ascii="Courier New" w:hAnsi="Courier New" w:cs="Arial" w:hint="default"/>
      </w:rPr>
    </w:lvl>
    <w:lvl w:ilvl="2" w:tplc="73888CCC" w:tentative="1">
      <w:start w:val="1"/>
      <w:numFmt w:val="bullet"/>
      <w:lvlText w:val=""/>
      <w:lvlJc w:val="left"/>
      <w:pPr>
        <w:ind w:left="2520" w:hanging="360"/>
      </w:pPr>
      <w:rPr>
        <w:rFonts w:ascii="Wingdings" w:hAnsi="Wingdings" w:hint="default"/>
      </w:rPr>
    </w:lvl>
    <w:lvl w:ilvl="3" w:tplc="E35823AC" w:tentative="1">
      <w:start w:val="1"/>
      <w:numFmt w:val="bullet"/>
      <w:lvlText w:val=""/>
      <w:lvlJc w:val="left"/>
      <w:pPr>
        <w:ind w:left="3240" w:hanging="360"/>
      </w:pPr>
      <w:rPr>
        <w:rFonts w:ascii="Symbol" w:hAnsi="Symbol" w:hint="default"/>
      </w:rPr>
    </w:lvl>
    <w:lvl w:ilvl="4" w:tplc="0A62C836" w:tentative="1">
      <w:start w:val="1"/>
      <w:numFmt w:val="bullet"/>
      <w:lvlText w:val="o"/>
      <w:lvlJc w:val="left"/>
      <w:pPr>
        <w:ind w:left="3960" w:hanging="360"/>
      </w:pPr>
      <w:rPr>
        <w:rFonts w:ascii="Courier New" w:hAnsi="Courier New" w:cs="Arial" w:hint="default"/>
      </w:rPr>
    </w:lvl>
    <w:lvl w:ilvl="5" w:tplc="3736800C" w:tentative="1">
      <w:start w:val="1"/>
      <w:numFmt w:val="bullet"/>
      <w:lvlText w:val=""/>
      <w:lvlJc w:val="left"/>
      <w:pPr>
        <w:ind w:left="4680" w:hanging="360"/>
      </w:pPr>
      <w:rPr>
        <w:rFonts w:ascii="Wingdings" w:hAnsi="Wingdings" w:hint="default"/>
      </w:rPr>
    </w:lvl>
    <w:lvl w:ilvl="6" w:tplc="B07284BE" w:tentative="1">
      <w:start w:val="1"/>
      <w:numFmt w:val="bullet"/>
      <w:lvlText w:val=""/>
      <w:lvlJc w:val="left"/>
      <w:pPr>
        <w:ind w:left="5400" w:hanging="360"/>
      </w:pPr>
      <w:rPr>
        <w:rFonts w:ascii="Symbol" w:hAnsi="Symbol" w:hint="default"/>
      </w:rPr>
    </w:lvl>
    <w:lvl w:ilvl="7" w:tplc="DD34A44C" w:tentative="1">
      <w:start w:val="1"/>
      <w:numFmt w:val="bullet"/>
      <w:lvlText w:val="o"/>
      <w:lvlJc w:val="left"/>
      <w:pPr>
        <w:ind w:left="6120" w:hanging="360"/>
      </w:pPr>
      <w:rPr>
        <w:rFonts w:ascii="Courier New" w:hAnsi="Courier New" w:cs="Arial" w:hint="default"/>
      </w:rPr>
    </w:lvl>
    <w:lvl w:ilvl="8" w:tplc="901284FE" w:tentative="1">
      <w:start w:val="1"/>
      <w:numFmt w:val="bullet"/>
      <w:lvlText w:val=""/>
      <w:lvlJc w:val="left"/>
      <w:pPr>
        <w:ind w:left="6840" w:hanging="360"/>
      </w:pPr>
      <w:rPr>
        <w:rFonts w:ascii="Wingdings" w:hAnsi="Wingdings" w:hint="default"/>
      </w:rPr>
    </w:lvl>
  </w:abstractNum>
  <w:abstractNum w:abstractNumId="5">
    <w:nsid w:val="670E45F5"/>
    <w:multiLevelType w:val="hybridMultilevel"/>
    <w:tmpl w:val="50AC5736"/>
    <w:lvl w:ilvl="0" w:tplc="060C567E">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lvlOverride w:ilvl="0">
      <w:startOverride w:val="1"/>
    </w:lvlOverride>
  </w:num>
  <w:num w:numId="4">
    <w:abstractNumId w:val="4"/>
  </w:num>
  <w:num w:numId="5">
    <w:abstractNumId w:val="1"/>
  </w:num>
  <w:num w:numId="6">
    <w:abstractNumId w:val="5"/>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noPunctuationKerning/>
  <w:characterSpacingControl w:val="doNotCompress"/>
  <w:hdrShapeDefaults>
    <o:shapedefaults v:ext="edit" spidmax="2050"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C8A"/>
    <w:rsid w:val="00002064"/>
    <w:rsid w:val="00003FC7"/>
    <w:rsid w:val="00004712"/>
    <w:rsid w:val="00005A15"/>
    <w:rsid w:val="00005D3C"/>
    <w:rsid w:val="00007DCE"/>
    <w:rsid w:val="00010C6B"/>
    <w:rsid w:val="00012A97"/>
    <w:rsid w:val="00012FC8"/>
    <w:rsid w:val="00014C31"/>
    <w:rsid w:val="000159BE"/>
    <w:rsid w:val="0002199E"/>
    <w:rsid w:val="00025B1F"/>
    <w:rsid w:val="0002688F"/>
    <w:rsid w:val="0002728B"/>
    <w:rsid w:val="00027AFA"/>
    <w:rsid w:val="000361E8"/>
    <w:rsid w:val="00040459"/>
    <w:rsid w:val="00040C8A"/>
    <w:rsid w:val="00041170"/>
    <w:rsid w:val="00044301"/>
    <w:rsid w:val="00045DB9"/>
    <w:rsid w:val="00046A3E"/>
    <w:rsid w:val="00050B54"/>
    <w:rsid w:val="00053546"/>
    <w:rsid w:val="00054260"/>
    <w:rsid w:val="00056518"/>
    <w:rsid w:val="000578A6"/>
    <w:rsid w:val="0006332F"/>
    <w:rsid w:val="000633D1"/>
    <w:rsid w:val="00063A40"/>
    <w:rsid w:val="000654F4"/>
    <w:rsid w:val="00066926"/>
    <w:rsid w:val="00072204"/>
    <w:rsid w:val="00073127"/>
    <w:rsid w:val="00080473"/>
    <w:rsid w:val="000805FE"/>
    <w:rsid w:val="0008198D"/>
    <w:rsid w:val="00081E8B"/>
    <w:rsid w:val="000823BD"/>
    <w:rsid w:val="00083B97"/>
    <w:rsid w:val="00083DF9"/>
    <w:rsid w:val="00084E29"/>
    <w:rsid w:val="0008516C"/>
    <w:rsid w:val="00087D9E"/>
    <w:rsid w:val="00091903"/>
    <w:rsid w:val="00093B02"/>
    <w:rsid w:val="00095BB9"/>
    <w:rsid w:val="00096854"/>
    <w:rsid w:val="00096A43"/>
    <w:rsid w:val="000A4697"/>
    <w:rsid w:val="000A4FB4"/>
    <w:rsid w:val="000B22A5"/>
    <w:rsid w:val="000B39AC"/>
    <w:rsid w:val="000B522A"/>
    <w:rsid w:val="000B5BDE"/>
    <w:rsid w:val="000B5C37"/>
    <w:rsid w:val="000C37E4"/>
    <w:rsid w:val="000C5746"/>
    <w:rsid w:val="000C5B5A"/>
    <w:rsid w:val="000C5C70"/>
    <w:rsid w:val="000C6531"/>
    <w:rsid w:val="000C7249"/>
    <w:rsid w:val="000D0A0D"/>
    <w:rsid w:val="000D1274"/>
    <w:rsid w:val="000D24B6"/>
    <w:rsid w:val="000D3627"/>
    <w:rsid w:val="000D434B"/>
    <w:rsid w:val="000E0993"/>
    <w:rsid w:val="000E35E7"/>
    <w:rsid w:val="000F2783"/>
    <w:rsid w:val="000F3B1C"/>
    <w:rsid w:val="001063FF"/>
    <w:rsid w:val="00111163"/>
    <w:rsid w:val="0011141C"/>
    <w:rsid w:val="001135F7"/>
    <w:rsid w:val="00114A67"/>
    <w:rsid w:val="00114F2E"/>
    <w:rsid w:val="001160E7"/>
    <w:rsid w:val="0011703A"/>
    <w:rsid w:val="00120D0B"/>
    <w:rsid w:val="00124641"/>
    <w:rsid w:val="00127096"/>
    <w:rsid w:val="00127F58"/>
    <w:rsid w:val="001318B0"/>
    <w:rsid w:val="001332F9"/>
    <w:rsid w:val="0013389B"/>
    <w:rsid w:val="001340F1"/>
    <w:rsid w:val="001348F5"/>
    <w:rsid w:val="00134CA0"/>
    <w:rsid w:val="00137F24"/>
    <w:rsid w:val="001416E4"/>
    <w:rsid w:val="00142FBF"/>
    <w:rsid w:val="001444C6"/>
    <w:rsid w:val="00145EA1"/>
    <w:rsid w:val="0014668E"/>
    <w:rsid w:val="00151AC8"/>
    <w:rsid w:val="0015441E"/>
    <w:rsid w:val="0016280F"/>
    <w:rsid w:val="001631BB"/>
    <w:rsid w:val="001713B8"/>
    <w:rsid w:val="001735B3"/>
    <w:rsid w:val="00173723"/>
    <w:rsid w:val="001740F2"/>
    <w:rsid w:val="001815FC"/>
    <w:rsid w:val="00187D7D"/>
    <w:rsid w:val="0019243C"/>
    <w:rsid w:val="00192559"/>
    <w:rsid w:val="00195F69"/>
    <w:rsid w:val="0019719C"/>
    <w:rsid w:val="001A0344"/>
    <w:rsid w:val="001A2C23"/>
    <w:rsid w:val="001A53D5"/>
    <w:rsid w:val="001A6768"/>
    <w:rsid w:val="001A70CF"/>
    <w:rsid w:val="001B1E53"/>
    <w:rsid w:val="001B3F03"/>
    <w:rsid w:val="001B71C6"/>
    <w:rsid w:val="001C1170"/>
    <w:rsid w:val="001C6FD5"/>
    <w:rsid w:val="001D3009"/>
    <w:rsid w:val="001D362B"/>
    <w:rsid w:val="001E2A44"/>
    <w:rsid w:val="001E5C6A"/>
    <w:rsid w:val="001E7A6A"/>
    <w:rsid w:val="001F09E5"/>
    <w:rsid w:val="001F1A3B"/>
    <w:rsid w:val="001F3CF9"/>
    <w:rsid w:val="001F3FD5"/>
    <w:rsid w:val="001F4B51"/>
    <w:rsid w:val="002011D6"/>
    <w:rsid w:val="0021102D"/>
    <w:rsid w:val="00213515"/>
    <w:rsid w:val="00216453"/>
    <w:rsid w:val="002166D7"/>
    <w:rsid w:val="00221EAC"/>
    <w:rsid w:val="00224B1D"/>
    <w:rsid w:val="00226695"/>
    <w:rsid w:val="002314C5"/>
    <w:rsid w:val="002339E8"/>
    <w:rsid w:val="002366FF"/>
    <w:rsid w:val="002369A1"/>
    <w:rsid w:val="002457C2"/>
    <w:rsid w:val="0024595F"/>
    <w:rsid w:val="00250400"/>
    <w:rsid w:val="0025055E"/>
    <w:rsid w:val="00250A93"/>
    <w:rsid w:val="002538D1"/>
    <w:rsid w:val="00256D8C"/>
    <w:rsid w:val="0026089C"/>
    <w:rsid w:val="00263A81"/>
    <w:rsid w:val="0027083B"/>
    <w:rsid w:val="002854BD"/>
    <w:rsid w:val="002868C6"/>
    <w:rsid w:val="00290B23"/>
    <w:rsid w:val="002938CC"/>
    <w:rsid w:val="00293D0B"/>
    <w:rsid w:val="00294C4B"/>
    <w:rsid w:val="00297338"/>
    <w:rsid w:val="00297F62"/>
    <w:rsid w:val="002A0E56"/>
    <w:rsid w:val="002A1F5E"/>
    <w:rsid w:val="002A3BA3"/>
    <w:rsid w:val="002A3D0A"/>
    <w:rsid w:val="002A4A3C"/>
    <w:rsid w:val="002B2EDE"/>
    <w:rsid w:val="002B4359"/>
    <w:rsid w:val="002C1A03"/>
    <w:rsid w:val="002C5F24"/>
    <w:rsid w:val="002C7B8A"/>
    <w:rsid w:val="002D335A"/>
    <w:rsid w:val="002D54AF"/>
    <w:rsid w:val="002E0182"/>
    <w:rsid w:val="002E1874"/>
    <w:rsid w:val="002E495C"/>
    <w:rsid w:val="002E4FA8"/>
    <w:rsid w:val="002E7C20"/>
    <w:rsid w:val="002F7CF6"/>
    <w:rsid w:val="00302CF5"/>
    <w:rsid w:val="00302DFA"/>
    <w:rsid w:val="003039F9"/>
    <w:rsid w:val="0030605D"/>
    <w:rsid w:val="00307037"/>
    <w:rsid w:val="00310B17"/>
    <w:rsid w:val="003157A8"/>
    <w:rsid w:val="00321392"/>
    <w:rsid w:val="00321AC2"/>
    <w:rsid w:val="00322571"/>
    <w:rsid w:val="00324A0D"/>
    <w:rsid w:val="003253CB"/>
    <w:rsid w:val="00326FBD"/>
    <w:rsid w:val="00327FA4"/>
    <w:rsid w:val="00330772"/>
    <w:rsid w:val="00332D46"/>
    <w:rsid w:val="00342FED"/>
    <w:rsid w:val="00343ACC"/>
    <w:rsid w:val="003443D0"/>
    <w:rsid w:val="00344895"/>
    <w:rsid w:val="00347F82"/>
    <w:rsid w:val="00351A8B"/>
    <w:rsid w:val="00352371"/>
    <w:rsid w:val="0035380A"/>
    <w:rsid w:val="003554B2"/>
    <w:rsid w:val="00361188"/>
    <w:rsid w:val="00361DDD"/>
    <w:rsid w:val="0036294E"/>
    <w:rsid w:val="00362ED7"/>
    <w:rsid w:val="00367B7F"/>
    <w:rsid w:val="003728FD"/>
    <w:rsid w:val="00375DDA"/>
    <w:rsid w:val="003807BE"/>
    <w:rsid w:val="00381F62"/>
    <w:rsid w:val="00382C29"/>
    <w:rsid w:val="003835DC"/>
    <w:rsid w:val="00387F39"/>
    <w:rsid w:val="0039141C"/>
    <w:rsid w:val="00391F64"/>
    <w:rsid w:val="00392CFB"/>
    <w:rsid w:val="003934B4"/>
    <w:rsid w:val="003940B5"/>
    <w:rsid w:val="003959F0"/>
    <w:rsid w:val="00396022"/>
    <w:rsid w:val="00396FCE"/>
    <w:rsid w:val="003A1272"/>
    <w:rsid w:val="003A17CE"/>
    <w:rsid w:val="003A7EC9"/>
    <w:rsid w:val="003B44D3"/>
    <w:rsid w:val="003B5F5C"/>
    <w:rsid w:val="003B622E"/>
    <w:rsid w:val="003B7B16"/>
    <w:rsid w:val="003B7C5A"/>
    <w:rsid w:val="003C1737"/>
    <w:rsid w:val="003D05D9"/>
    <w:rsid w:val="003D457D"/>
    <w:rsid w:val="003D4BB8"/>
    <w:rsid w:val="003D600B"/>
    <w:rsid w:val="003D7388"/>
    <w:rsid w:val="003D78C8"/>
    <w:rsid w:val="003E487D"/>
    <w:rsid w:val="003E5BC4"/>
    <w:rsid w:val="003E604B"/>
    <w:rsid w:val="003E74A0"/>
    <w:rsid w:val="003E7B99"/>
    <w:rsid w:val="003F09EA"/>
    <w:rsid w:val="003F0AF1"/>
    <w:rsid w:val="003F30D3"/>
    <w:rsid w:val="003F4446"/>
    <w:rsid w:val="003F4EA2"/>
    <w:rsid w:val="003F6915"/>
    <w:rsid w:val="00400CEE"/>
    <w:rsid w:val="0040225C"/>
    <w:rsid w:val="00402B87"/>
    <w:rsid w:val="0040443C"/>
    <w:rsid w:val="004101EA"/>
    <w:rsid w:val="004122DA"/>
    <w:rsid w:val="00415257"/>
    <w:rsid w:val="00422D36"/>
    <w:rsid w:val="004236BD"/>
    <w:rsid w:val="004268E6"/>
    <w:rsid w:val="00426C90"/>
    <w:rsid w:val="004370B4"/>
    <w:rsid w:val="0043777E"/>
    <w:rsid w:val="00437CD7"/>
    <w:rsid w:val="004400DF"/>
    <w:rsid w:val="004402C9"/>
    <w:rsid w:val="00447188"/>
    <w:rsid w:val="00450368"/>
    <w:rsid w:val="00450559"/>
    <w:rsid w:val="00451180"/>
    <w:rsid w:val="00455CC5"/>
    <w:rsid w:val="0045609A"/>
    <w:rsid w:val="00457F70"/>
    <w:rsid w:val="00460C10"/>
    <w:rsid w:val="00461C0B"/>
    <w:rsid w:val="00461DE4"/>
    <w:rsid w:val="00472CF8"/>
    <w:rsid w:val="0047411C"/>
    <w:rsid w:val="00477680"/>
    <w:rsid w:val="00482153"/>
    <w:rsid w:val="0048694A"/>
    <w:rsid w:val="00487EA5"/>
    <w:rsid w:val="004905CC"/>
    <w:rsid w:val="004941DC"/>
    <w:rsid w:val="0049466E"/>
    <w:rsid w:val="00496F91"/>
    <w:rsid w:val="004A210B"/>
    <w:rsid w:val="004A2377"/>
    <w:rsid w:val="004A731A"/>
    <w:rsid w:val="004A7C5F"/>
    <w:rsid w:val="004B7DFB"/>
    <w:rsid w:val="004C0AFA"/>
    <w:rsid w:val="004C184B"/>
    <w:rsid w:val="004C1B72"/>
    <w:rsid w:val="004C58AD"/>
    <w:rsid w:val="004D3029"/>
    <w:rsid w:val="004D3CB4"/>
    <w:rsid w:val="004D6960"/>
    <w:rsid w:val="004D6A7A"/>
    <w:rsid w:val="004E27F9"/>
    <w:rsid w:val="004E455A"/>
    <w:rsid w:val="004E73A2"/>
    <w:rsid w:val="004F3679"/>
    <w:rsid w:val="004F5AA4"/>
    <w:rsid w:val="004F60D0"/>
    <w:rsid w:val="004F611D"/>
    <w:rsid w:val="004F656C"/>
    <w:rsid w:val="004F6E31"/>
    <w:rsid w:val="00502748"/>
    <w:rsid w:val="00502E0D"/>
    <w:rsid w:val="0050433E"/>
    <w:rsid w:val="00505915"/>
    <w:rsid w:val="00507F05"/>
    <w:rsid w:val="00515B92"/>
    <w:rsid w:val="005217F8"/>
    <w:rsid w:val="005256E8"/>
    <w:rsid w:val="00526B28"/>
    <w:rsid w:val="00527A5E"/>
    <w:rsid w:val="00530408"/>
    <w:rsid w:val="0053179F"/>
    <w:rsid w:val="00544539"/>
    <w:rsid w:val="005458DE"/>
    <w:rsid w:val="005519B7"/>
    <w:rsid w:val="005539D6"/>
    <w:rsid w:val="00556810"/>
    <w:rsid w:val="005641B7"/>
    <w:rsid w:val="00565B74"/>
    <w:rsid w:val="00566482"/>
    <w:rsid w:val="00566961"/>
    <w:rsid w:val="00570779"/>
    <w:rsid w:val="00574F2D"/>
    <w:rsid w:val="005856F1"/>
    <w:rsid w:val="0059001C"/>
    <w:rsid w:val="0059574F"/>
    <w:rsid w:val="0059757D"/>
    <w:rsid w:val="005A1D1C"/>
    <w:rsid w:val="005A322C"/>
    <w:rsid w:val="005A36A7"/>
    <w:rsid w:val="005A5B8B"/>
    <w:rsid w:val="005B1979"/>
    <w:rsid w:val="005B5FC4"/>
    <w:rsid w:val="005C20E7"/>
    <w:rsid w:val="005D0050"/>
    <w:rsid w:val="005D084B"/>
    <w:rsid w:val="005D4F07"/>
    <w:rsid w:val="005E07DA"/>
    <w:rsid w:val="005E30DD"/>
    <w:rsid w:val="005E4D73"/>
    <w:rsid w:val="005F0603"/>
    <w:rsid w:val="005F285D"/>
    <w:rsid w:val="005F3BE2"/>
    <w:rsid w:val="005F48F9"/>
    <w:rsid w:val="005F6DD5"/>
    <w:rsid w:val="005F721C"/>
    <w:rsid w:val="00600C59"/>
    <w:rsid w:val="00600CD5"/>
    <w:rsid w:val="00602BCD"/>
    <w:rsid w:val="00603D6D"/>
    <w:rsid w:val="00605D49"/>
    <w:rsid w:val="00607763"/>
    <w:rsid w:val="006115D1"/>
    <w:rsid w:val="00611E77"/>
    <w:rsid w:val="00613E04"/>
    <w:rsid w:val="0061566B"/>
    <w:rsid w:val="006203A4"/>
    <w:rsid w:val="006259D5"/>
    <w:rsid w:val="00635093"/>
    <w:rsid w:val="00640444"/>
    <w:rsid w:val="006407E5"/>
    <w:rsid w:val="006413E9"/>
    <w:rsid w:val="00642817"/>
    <w:rsid w:val="00642928"/>
    <w:rsid w:val="00642E1D"/>
    <w:rsid w:val="00644B8A"/>
    <w:rsid w:val="0064524F"/>
    <w:rsid w:val="006456A0"/>
    <w:rsid w:val="00646805"/>
    <w:rsid w:val="00646966"/>
    <w:rsid w:val="00651D5E"/>
    <w:rsid w:val="00652A8C"/>
    <w:rsid w:val="00652F69"/>
    <w:rsid w:val="0065330A"/>
    <w:rsid w:val="00655D64"/>
    <w:rsid w:val="006614D1"/>
    <w:rsid w:val="006618E9"/>
    <w:rsid w:val="006629BF"/>
    <w:rsid w:val="0066390C"/>
    <w:rsid w:val="00664ABB"/>
    <w:rsid w:val="00665BB8"/>
    <w:rsid w:val="006679B6"/>
    <w:rsid w:val="00671E2B"/>
    <w:rsid w:val="00672C51"/>
    <w:rsid w:val="00674979"/>
    <w:rsid w:val="00674D63"/>
    <w:rsid w:val="00675471"/>
    <w:rsid w:val="006803B8"/>
    <w:rsid w:val="00681C0B"/>
    <w:rsid w:val="00682590"/>
    <w:rsid w:val="006849D2"/>
    <w:rsid w:val="00685AF8"/>
    <w:rsid w:val="00691806"/>
    <w:rsid w:val="00694689"/>
    <w:rsid w:val="006A3B61"/>
    <w:rsid w:val="006A41BD"/>
    <w:rsid w:val="006A53AF"/>
    <w:rsid w:val="006B1D6C"/>
    <w:rsid w:val="006B276C"/>
    <w:rsid w:val="006B6D48"/>
    <w:rsid w:val="006B7077"/>
    <w:rsid w:val="006C019B"/>
    <w:rsid w:val="006C1011"/>
    <w:rsid w:val="006C1A41"/>
    <w:rsid w:val="006C1F4D"/>
    <w:rsid w:val="006C2EEA"/>
    <w:rsid w:val="006C6EE7"/>
    <w:rsid w:val="006D172E"/>
    <w:rsid w:val="006D50E5"/>
    <w:rsid w:val="006D60C7"/>
    <w:rsid w:val="006E1BE1"/>
    <w:rsid w:val="006E5E58"/>
    <w:rsid w:val="006E6742"/>
    <w:rsid w:val="006E6B12"/>
    <w:rsid w:val="006F4D85"/>
    <w:rsid w:val="006F6491"/>
    <w:rsid w:val="0070058D"/>
    <w:rsid w:val="00703855"/>
    <w:rsid w:val="0070638B"/>
    <w:rsid w:val="00710223"/>
    <w:rsid w:val="007105DB"/>
    <w:rsid w:val="00713A7C"/>
    <w:rsid w:val="00721FB9"/>
    <w:rsid w:val="00724F3F"/>
    <w:rsid w:val="0072538A"/>
    <w:rsid w:val="0072741A"/>
    <w:rsid w:val="00735741"/>
    <w:rsid w:val="0074066B"/>
    <w:rsid w:val="00740ECF"/>
    <w:rsid w:val="0074188B"/>
    <w:rsid w:val="00744A0D"/>
    <w:rsid w:val="007521A9"/>
    <w:rsid w:val="007532F5"/>
    <w:rsid w:val="007532FC"/>
    <w:rsid w:val="00756D53"/>
    <w:rsid w:val="007579E7"/>
    <w:rsid w:val="0076136A"/>
    <w:rsid w:val="007618EA"/>
    <w:rsid w:val="00761B58"/>
    <w:rsid w:val="00761EFC"/>
    <w:rsid w:val="00762212"/>
    <w:rsid w:val="007624D9"/>
    <w:rsid w:val="007632F6"/>
    <w:rsid w:val="0077062D"/>
    <w:rsid w:val="00770B96"/>
    <w:rsid w:val="00771B2D"/>
    <w:rsid w:val="00772A94"/>
    <w:rsid w:val="00772D18"/>
    <w:rsid w:val="007754A1"/>
    <w:rsid w:val="00776835"/>
    <w:rsid w:val="0078068F"/>
    <w:rsid w:val="0078263F"/>
    <w:rsid w:val="00782A1F"/>
    <w:rsid w:val="007842F2"/>
    <w:rsid w:val="00784E06"/>
    <w:rsid w:val="00787787"/>
    <w:rsid w:val="007912C9"/>
    <w:rsid w:val="00792575"/>
    <w:rsid w:val="007929DE"/>
    <w:rsid w:val="0079791B"/>
    <w:rsid w:val="007A0478"/>
    <w:rsid w:val="007A07F0"/>
    <w:rsid w:val="007A30A1"/>
    <w:rsid w:val="007A4D5E"/>
    <w:rsid w:val="007A5400"/>
    <w:rsid w:val="007A5E0F"/>
    <w:rsid w:val="007B234E"/>
    <w:rsid w:val="007B261D"/>
    <w:rsid w:val="007B295C"/>
    <w:rsid w:val="007B3BA4"/>
    <w:rsid w:val="007B4C3F"/>
    <w:rsid w:val="007B4F2F"/>
    <w:rsid w:val="007C2479"/>
    <w:rsid w:val="007C288F"/>
    <w:rsid w:val="007C3E2B"/>
    <w:rsid w:val="007C4D81"/>
    <w:rsid w:val="007D1EDB"/>
    <w:rsid w:val="007D47EF"/>
    <w:rsid w:val="007D49A7"/>
    <w:rsid w:val="007D683D"/>
    <w:rsid w:val="007E19D6"/>
    <w:rsid w:val="007E2448"/>
    <w:rsid w:val="007E24A0"/>
    <w:rsid w:val="007E2E03"/>
    <w:rsid w:val="007F06A3"/>
    <w:rsid w:val="007F08BC"/>
    <w:rsid w:val="007F0BF5"/>
    <w:rsid w:val="007F1A1B"/>
    <w:rsid w:val="007F3945"/>
    <w:rsid w:val="007F49CB"/>
    <w:rsid w:val="007F6273"/>
    <w:rsid w:val="007F6475"/>
    <w:rsid w:val="007F6701"/>
    <w:rsid w:val="007F7E68"/>
    <w:rsid w:val="0080020C"/>
    <w:rsid w:val="00804A32"/>
    <w:rsid w:val="00810F04"/>
    <w:rsid w:val="008173E0"/>
    <w:rsid w:val="0082191D"/>
    <w:rsid w:val="00821E2D"/>
    <w:rsid w:val="00821FA8"/>
    <w:rsid w:val="00822279"/>
    <w:rsid w:val="0082311F"/>
    <w:rsid w:val="00825C8B"/>
    <w:rsid w:val="00827B90"/>
    <w:rsid w:val="008305E4"/>
    <w:rsid w:val="00834044"/>
    <w:rsid w:val="00834124"/>
    <w:rsid w:val="00834128"/>
    <w:rsid w:val="00834EF5"/>
    <w:rsid w:val="0083554C"/>
    <w:rsid w:val="008363D8"/>
    <w:rsid w:val="0085041F"/>
    <w:rsid w:val="00850BA0"/>
    <w:rsid w:val="00854AEF"/>
    <w:rsid w:val="0085526B"/>
    <w:rsid w:val="0086141B"/>
    <w:rsid w:val="00861667"/>
    <w:rsid w:val="00862934"/>
    <w:rsid w:val="00862B4F"/>
    <w:rsid w:val="0086384A"/>
    <w:rsid w:val="0086477F"/>
    <w:rsid w:val="0087636F"/>
    <w:rsid w:val="00881DB5"/>
    <w:rsid w:val="0088434D"/>
    <w:rsid w:val="00884663"/>
    <w:rsid w:val="008854DE"/>
    <w:rsid w:val="00891035"/>
    <w:rsid w:val="00896BD0"/>
    <w:rsid w:val="00897502"/>
    <w:rsid w:val="008A0080"/>
    <w:rsid w:val="008A2DC1"/>
    <w:rsid w:val="008A322E"/>
    <w:rsid w:val="008A4BB0"/>
    <w:rsid w:val="008A5A48"/>
    <w:rsid w:val="008A754D"/>
    <w:rsid w:val="008B1B60"/>
    <w:rsid w:val="008B3BED"/>
    <w:rsid w:val="008B6732"/>
    <w:rsid w:val="008B76FC"/>
    <w:rsid w:val="008C0B13"/>
    <w:rsid w:val="008C442E"/>
    <w:rsid w:val="008C7A4C"/>
    <w:rsid w:val="008D21E6"/>
    <w:rsid w:val="008D7B9D"/>
    <w:rsid w:val="008E33F2"/>
    <w:rsid w:val="008E4782"/>
    <w:rsid w:val="008E589E"/>
    <w:rsid w:val="008E7BCD"/>
    <w:rsid w:val="008F6AD5"/>
    <w:rsid w:val="00902C73"/>
    <w:rsid w:val="009034AA"/>
    <w:rsid w:val="009050DB"/>
    <w:rsid w:val="00906872"/>
    <w:rsid w:val="009105AF"/>
    <w:rsid w:val="009112C9"/>
    <w:rsid w:val="0091181D"/>
    <w:rsid w:val="0091356A"/>
    <w:rsid w:val="00914C4F"/>
    <w:rsid w:val="00915190"/>
    <w:rsid w:val="0091725B"/>
    <w:rsid w:val="00923FBA"/>
    <w:rsid w:val="009256A5"/>
    <w:rsid w:val="009262BE"/>
    <w:rsid w:val="0093015B"/>
    <w:rsid w:val="0093287A"/>
    <w:rsid w:val="00932F8E"/>
    <w:rsid w:val="00933E56"/>
    <w:rsid w:val="00941F74"/>
    <w:rsid w:val="0094559E"/>
    <w:rsid w:val="00945B65"/>
    <w:rsid w:val="0095364A"/>
    <w:rsid w:val="00954ED9"/>
    <w:rsid w:val="0095690F"/>
    <w:rsid w:val="00962804"/>
    <w:rsid w:val="009631E0"/>
    <w:rsid w:val="00963870"/>
    <w:rsid w:val="00965103"/>
    <w:rsid w:val="009701EF"/>
    <w:rsid w:val="0097256C"/>
    <w:rsid w:val="0097331A"/>
    <w:rsid w:val="00974918"/>
    <w:rsid w:val="009760BF"/>
    <w:rsid w:val="00977DE7"/>
    <w:rsid w:val="00981057"/>
    <w:rsid w:val="009810FB"/>
    <w:rsid w:val="0098202D"/>
    <w:rsid w:val="00982A17"/>
    <w:rsid w:val="0098373E"/>
    <w:rsid w:val="00987B8F"/>
    <w:rsid w:val="009902B7"/>
    <w:rsid w:val="009938BA"/>
    <w:rsid w:val="00993EB3"/>
    <w:rsid w:val="009945B3"/>
    <w:rsid w:val="00997065"/>
    <w:rsid w:val="009A0CAC"/>
    <w:rsid w:val="009A2216"/>
    <w:rsid w:val="009A300E"/>
    <w:rsid w:val="009A619A"/>
    <w:rsid w:val="009B7418"/>
    <w:rsid w:val="009B77EC"/>
    <w:rsid w:val="009C61DD"/>
    <w:rsid w:val="009E052E"/>
    <w:rsid w:val="009E2862"/>
    <w:rsid w:val="009E46C7"/>
    <w:rsid w:val="009E4E12"/>
    <w:rsid w:val="009E7278"/>
    <w:rsid w:val="009F1327"/>
    <w:rsid w:val="009F32C0"/>
    <w:rsid w:val="009F6787"/>
    <w:rsid w:val="009F678C"/>
    <w:rsid w:val="00A02B93"/>
    <w:rsid w:val="00A0481A"/>
    <w:rsid w:val="00A04C2D"/>
    <w:rsid w:val="00A07C32"/>
    <w:rsid w:val="00A07D83"/>
    <w:rsid w:val="00A104D9"/>
    <w:rsid w:val="00A157B4"/>
    <w:rsid w:val="00A178F6"/>
    <w:rsid w:val="00A20202"/>
    <w:rsid w:val="00A208A9"/>
    <w:rsid w:val="00A22DF8"/>
    <w:rsid w:val="00A233F1"/>
    <w:rsid w:val="00A274E7"/>
    <w:rsid w:val="00A27549"/>
    <w:rsid w:val="00A34E65"/>
    <w:rsid w:val="00A405FF"/>
    <w:rsid w:val="00A426C2"/>
    <w:rsid w:val="00A44731"/>
    <w:rsid w:val="00A470F7"/>
    <w:rsid w:val="00A54412"/>
    <w:rsid w:val="00A56302"/>
    <w:rsid w:val="00A67363"/>
    <w:rsid w:val="00A67D17"/>
    <w:rsid w:val="00A67E8C"/>
    <w:rsid w:val="00A704EC"/>
    <w:rsid w:val="00A7106B"/>
    <w:rsid w:val="00A74272"/>
    <w:rsid w:val="00A743CA"/>
    <w:rsid w:val="00A74CC8"/>
    <w:rsid w:val="00A76F0B"/>
    <w:rsid w:val="00A80B03"/>
    <w:rsid w:val="00A83422"/>
    <w:rsid w:val="00A83948"/>
    <w:rsid w:val="00A86DE3"/>
    <w:rsid w:val="00A8732C"/>
    <w:rsid w:val="00A91DAC"/>
    <w:rsid w:val="00A92ADE"/>
    <w:rsid w:val="00A9404D"/>
    <w:rsid w:val="00A94812"/>
    <w:rsid w:val="00A961E9"/>
    <w:rsid w:val="00A96C78"/>
    <w:rsid w:val="00A971B2"/>
    <w:rsid w:val="00A9785C"/>
    <w:rsid w:val="00A979B2"/>
    <w:rsid w:val="00AA124C"/>
    <w:rsid w:val="00AA1E01"/>
    <w:rsid w:val="00AB1B31"/>
    <w:rsid w:val="00AB1B49"/>
    <w:rsid w:val="00AB2E7F"/>
    <w:rsid w:val="00AB3B5D"/>
    <w:rsid w:val="00AB5859"/>
    <w:rsid w:val="00AB7741"/>
    <w:rsid w:val="00AB7A7C"/>
    <w:rsid w:val="00AC2845"/>
    <w:rsid w:val="00AC5178"/>
    <w:rsid w:val="00AC5C1E"/>
    <w:rsid w:val="00AD05EE"/>
    <w:rsid w:val="00AD75DA"/>
    <w:rsid w:val="00AE074E"/>
    <w:rsid w:val="00AE0FD7"/>
    <w:rsid w:val="00AE1200"/>
    <w:rsid w:val="00AE184B"/>
    <w:rsid w:val="00AE1D10"/>
    <w:rsid w:val="00AE6105"/>
    <w:rsid w:val="00AF560E"/>
    <w:rsid w:val="00AF73FF"/>
    <w:rsid w:val="00AF7679"/>
    <w:rsid w:val="00B0207E"/>
    <w:rsid w:val="00B03B55"/>
    <w:rsid w:val="00B04FC3"/>
    <w:rsid w:val="00B11EA0"/>
    <w:rsid w:val="00B13BD2"/>
    <w:rsid w:val="00B153F9"/>
    <w:rsid w:val="00B16144"/>
    <w:rsid w:val="00B17077"/>
    <w:rsid w:val="00B1714F"/>
    <w:rsid w:val="00B20A52"/>
    <w:rsid w:val="00B234F1"/>
    <w:rsid w:val="00B235D3"/>
    <w:rsid w:val="00B23D81"/>
    <w:rsid w:val="00B24083"/>
    <w:rsid w:val="00B253F4"/>
    <w:rsid w:val="00B303EA"/>
    <w:rsid w:val="00B33E62"/>
    <w:rsid w:val="00B34F67"/>
    <w:rsid w:val="00B355D8"/>
    <w:rsid w:val="00B37514"/>
    <w:rsid w:val="00B40254"/>
    <w:rsid w:val="00B4170B"/>
    <w:rsid w:val="00B41FA6"/>
    <w:rsid w:val="00B4505E"/>
    <w:rsid w:val="00B4689C"/>
    <w:rsid w:val="00B52897"/>
    <w:rsid w:val="00B5393C"/>
    <w:rsid w:val="00B53EDA"/>
    <w:rsid w:val="00B54A30"/>
    <w:rsid w:val="00B56A4F"/>
    <w:rsid w:val="00B57414"/>
    <w:rsid w:val="00B61125"/>
    <w:rsid w:val="00B64917"/>
    <w:rsid w:val="00B64F3F"/>
    <w:rsid w:val="00B651B0"/>
    <w:rsid w:val="00B66B02"/>
    <w:rsid w:val="00B67908"/>
    <w:rsid w:val="00B72726"/>
    <w:rsid w:val="00B7309C"/>
    <w:rsid w:val="00B7435D"/>
    <w:rsid w:val="00B80036"/>
    <w:rsid w:val="00B820F5"/>
    <w:rsid w:val="00B86992"/>
    <w:rsid w:val="00B958BC"/>
    <w:rsid w:val="00B975BE"/>
    <w:rsid w:val="00BA04C5"/>
    <w:rsid w:val="00BA6B0B"/>
    <w:rsid w:val="00BB1DCE"/>
    <w:rsid w:val="00BB348D"/>
    <w:rsid w:val="00BB4008"/>
    <w:rsid w:val="00BB4B4A"/>
    <w:rsid w:val="00BB4D3E"/>
    <w:rsid w:val="00BC2458"/>
    <w:rsid w:val="00BC2A8B"/>
    <w:rsid w:val="00BC49C1"/>
    <w:rsid w:val="00BC7BE8"/>
    <w:rsid w:val="00BD0DFF"/>
    <w:rsid w:val="00BD1EA9"/>
    <w:rsid w:val="00BD3572"/>
    <w:rsid w:val="00BD471B"/>
    <w:rsid w:val="00BD5B36"/>
    <w:rsid w:val="00BD647D"/>
    <w:rsid w:val="00BE09FF"/>
    <w:rsid w:val="00BE314B"/>
    <w:rsid w:val="00BE7AB5"/>
    <w:rsid w:val="00BF412F"/>
    <w:rsid w:val="00BF4C39"/>
    <w:rsid w:val="00C0011C"/>
    <w:rsid w:val="00C0733D"/>
    <w:rsid w:val="00C14D0D"/>
    <w:rsid w:val="00C1592C"/>
    <w:rsid w:val="00C15F9D"/>
    <w:rsid w:val="00C1719B"/>
    <w:rsid w:val="00C1720A"/>
    <w:rsid w:val="00C210DB"/>
    <w:rsid w:val="00C2234A"/>
    <w:rsid w:val="00C231CD"/>
    <w:rsid w:val="00C23240"/>
    <w:rsid w:val="00C23E21"/>
    <w:rsid w:val="00C27482"/>
    <w:rsid w:val="00C32328"/>
    <w:rsid w:val="00C33C6A"/>
    <w:rsid w:val="00C41AA2"/>
    <w:rsid w:val="00C41D00"/>
    <w:rsid w:val="00C510DA"/>
    <w:rsid w:val="00C57B90"/>
    <w:rsid w:val="00C6099A"/>
    <w:rsid w:val="00C65529"/>
    <w:rsid w:val="00C6636D"/>
    <w:rsid w:val="00C67C79"/>
    <w:rsid w:val="00C67FDB"/>
    <w:rsid w:val="00C715CE"/>
    <w:rsid w:val="00C73673"/>
    <w:rsid w:val="00C75232"/>
    <w:rsid w:val="00C76DDC"/>
    <w:rsid w:val="00C77C06"/>
    <w:rsid w:val="00C81C13"/>
    <w:rsid w:val="00C82692"/>
    <w:rsid w:val="00C849E3"/>
    <w:rsid w:val="00C84DB1"/>
    <w:rsid w:val="00C873A0"/>
    <w:rsid w:val="00C90304"/>
    <w:rsid w:val="00C92196"/>
    <w:rsid w:val="00C95CAB"/>
    <w:rsid w:val="00CA157F"/>
    <w:rsid w:val="00CA16F6"/>
    <w:rsid w:val="00CA249A"/>
    <w:rsid w:val="00CA26FC"/>
    <w:rsid w:val="00CA30C2"/>
    <w:rsid w:val="00CA4887"/>
    <w:rsid w:val="00CA54E3"/>
    <w:rsid w:val="00CB1076"/>
    <w:rsid w:val="00CB56D7"/>
    <w:rsid w:val="00CB5F69"/>
    <w:rsid w:val="00CB7BF6"/>
    <w:rsid w:val="00CB7D05"/>
    <w:rsid w:val="00CC006B"/>
    <w:rsid w:val="00CC102B"/>
    <w:rsid w:val="00CC241B"/>
    <w:rsid w:val="00CC3750"/>
    <w:rsid w:val="00CC4295"/>
    <w:rsid w:val="00CC53D3"/>
    <w:rsid w:val="00CC59EB"/>
    <w:rsid w:val="00CC62BC"/>
    <w:rsid w:val="00CD293E"/>
    <w:rsid w:val="00CD2DD4"/>
    <w:rsid w:val="00CD4ECE"/>
    <w:rsid w:val="00CD5031"/>
    <w:rsid w:val="00CD5246"/>
    <w:rsid w:val="00CD556D"/>
    <w:rsid w:val="00CD5DA9"/>
    <w:rsid w:val="00CE1102"/>
    <w:rsid w:val="00CE3E27"/>
    <w:rsid w:val="00CE6D74"/>
    <w:rsid w:val="00CF3526"/>
    <w:rsid w:val="00CF5437"/>
    <w:rsid w:val="00D0039A"/>
    <w:rsid w:val="00D01E9A"/>
    <w:rsid w:val="00D06171"/>
    <w:rsid w:val="00D074A4"/>
    <w:rsid w:val="00D11614"/>
    <w:rsid w:val="00D1404E"/>
    <w:rsid w:val="00D14AE8"/>
    <w:rsid w:val="00D2062F"/>
    <w:rsid w:val="00D21343"/>
    <w:rsid w:val="00D21671"/>
    <w:rsid w:val="00D22F67"/>
    <w:rsid w:val="00D23802"/>
    <w:rsid w:val="00D31DD6"/>
    <w:rsid w:val="00D40664"/>
    <w:rsid w:val="00D40725"/>
    <w:rsid w:val="00D40905"/>
    <w:rsid w:val="00D43389"/>
    <w:rsid w:val="00D44759"/>
    <w:rsid w:val="00D45190"/>
    <w:rsid w:val="00D45422"/>
    <w:rsid w:val="00D461C4"/>
    <w:rsid w:val="00D47F26"/>
    <w:rsid w:val="00D5015F"/>
    <w:rsid w:val="00D52200"/>
    <w:rsid w:val="00D54478"/>
    <w:rsid w:val="00D54DCB"/>
    <w:rsid w:val="00D56D81"/>
    <w:rsid w:val="00D60729"/>
    <w:rsid w:val="00D60C17"/>
    <w:rsid w:val="00D61901"/>
    <w:rsid w:val="00D63897"/>
    <w:rsid w:val="00D64F04"/>
    <w:rsid w:val="00D670CE"/>
    <w:rsid w:val="00D74E0C"/>
    <w:rsid w:val="00D76DF8"/>
    <w:rsid w:val="00D77AF9"/>
    <w:rsid w:val="00D80A29"/>
    <w:rsid w:val="00D81712"/>
    <w:rsid w:val="00D81A70"/>
    <w:rsid w:val="00D8242E"/>
    <w:rsid w:val="00D8538C"/>
    <w:rsid w:val="00D85A8A"/>
    <w:rsid w:val="00D8686E"/>
    <w:rsid w:val="00D86A47"/>
    <w:rsid w:val="00D86F6A"/>
    <w:rsid w:val="00D90299"/>
    <w:rsid w:val="00D94A70"/>
    <w:rsid w:val="00D9500E"/>
    <w:rsid w:val="00D97BC1"/>
    <w:rsid w:val="00D97BF3"/>
    <w:rsid w:val="00DA0A4E"/>
    <w:rsid w:val="00DA0C73"/>
    <w:rsid w:val="00DA173C"/>
    <w:rsid w:val="00DA2F93"/>
    <w:rsid w:val="00DA4468"/>
    <w:rsid w:val="00DA6695"/>
    <w:rsid w:val="00DB1482"/>
    <w:rsid w:val="00DB2495"/>
    <w:rsid w:val="00DB306D"/>
    <w:rsid w:val="00DB45DA"/>
    <w:rsid w:val="00DB467D"/>
    <w:rsid w:val="00DB480B"/>
    <w:rsid w:val="00DB6553"/>
    <w:rsid w:val="00DC26FF"/>
    <w:rsid w:val="00DC3E53"/>
    <w:rsid w:val="00DC420E"/>
    <w:rsid w:val="00DC5F72"/>
    <w:rsid w:val="00DD1028"/>
    <w:rsid w:val="00DD1271"/>
    <w:rsid w:val="00DD1AAD"/>
    <w:rsid w:val="00DD4C9E"/>
    <w:rsid w:val="00DD5F3F"/>
    <w:rsid w:val="00DE32F6"/>
    <w:rsid w:val="00DE38D3"/>
    <w:rsid w:val="00DE7EB9"/>
    <w:rsid w:val="00E04023"/>
    <w:rsid w:val="00E05BB7"/>
    <w:rsid w:val="00E06864"/>
    <w:rsid w:val="00E07B7A"/>
    <w:rsid w:val="00E13F96"/>
    <w:rsid w:val="00E17BC8"/>
    <w:rsid w:val="00E20DD1"/>
    <w:rsid w:val="00E20E9B"/>
    <w:rsid w:val="00E25841"/>
    <w:rsid w:val="00E265DB"/>
    <w:rsid w:val="00E305DC"/>
    <w:rsid w:val="00E33777"/>
    <w:rsid w:val="00E33D2A"/>
    <w:rsid w:val="00E417BB"/>
    <w:rsid w:val="00E43C3E"/>
    <w:rsid w:val="00E44AD8"/>
    <w:rsid w:val="00E52F5C"/>
    <w:rsid w:val="00E53319"/>
    <w:rsid w:val="00E54532"/>
    <w:rsid w:val="00E54818"/>
    <w:rsid w:val="00E55C59"/>
    <w:rsid w:val="00E56A36"/>
    <w:rsid w:val="00E61E23"/>
    <w:rsid w:val="00E625CE"/>
    <w:rsid w:val="00E65D06"/>
    <w:rsid w:val="00E660D9"/>
    <w:rsid w:val="00E702A5"/>
    <w:rsid w:val="00E70ECC"/>
    <w:rsid w:val="00E716FD"/>
    <w:rsid w:val="00E71D15"/>
    <w:rsid w:val="00E735B4"/>
    <w:rsid w:val="00E73D47"/>
    <w:rsid w:val="00E823BE"/>
    <w:rsid w:val="00E8360C"/>
    <w:rsid w:val="00E871B9"/>
    <w:rsid w:val="00E92F94"/>
    <w:rsid w:val="00E935A8"/>
    <w:rsid w:val="00E97E5A"/>
    <w:rsid w:val="00EA0473"/>
    <w:rsid w:val="00EA267A"/>
    <w:rsid w:val="00EA4639"/>
    <w:rsid w:val="00EA4791"/>
    <w:rsid w:val="00EA50D3"/>
    <w:rsid w:val="00EB0338"/>
    <w:rsid w:val="00EB0C61"/>
    <w:rsid w:val="00EB4D96"/>
    <w:rsid w:val="00EB715D"/>
    <w:rsid w:val="00EB7F61"/>
    <w:rsid w:val="00EC084C"/>
    <w:rsid w:val="00EC173A"/>
    <w:rsid w:val="00EC6CEF"/>
    <w:rsid w:val="00ED148B"/>
    <w:rsid w:val="00ED14DA"/>
    <w:rsid w:val="00ED1E32"/>
    <w:rsid w:val="00ED4DA6"/>
    <w:rsid w:val="00ED5380"/>
    <w:rsid w:val="00ED6606"/>
    <w:rsid w:val="00ED6EAB"/>
    <w:rsid w:val="00EF1AC2"/>
    <w:rsid w:val="00EF5377"/>
    <w:rsid w:val="00F00AF9"/>
    <w:rsid w:val="00F03332"/>
    <w:rsid w:val="00F05DF2"/>
    <w:rsid w:val="00F062A2"/>
    <w:rsid w:val="00F069C1"/>
    <w:rsid w:val="00F072B9"/>
    <w:rsid w:val="00F1013C"/>
    <w:rsid w:val="00F10DDD"/>
    <w:rsid w:val="00F121C8"/>
    <w:rsid w:val="00F157BC"/>
    <w:rsid w:val="00F15ED6"/>
    <w:rsid w:val="00F16B6E"/>
    <w:rsid w:val="00F17D3A"/>
    <w:rsid w:val="00F229B9"/>
    <w:rsid w:val="00F22B73"/>
    <w:rsid w:val="00F30CE7"/>
    <w:rsid w:val="00F3565B"/>
    <w:rsid w:val="00F37503"/>
    <w:rsid w:val="00F407EA"/>
    <w:rsid w:val="00F43B82"/>
    <w:rsid w:val="00F46058"/>
    <w:rsid w:val="00F52E9B"/>
    <w:rsid w:val="00F54EDD"/>
    <w:rsid w:val="00F60C76"/>
    <w:rsid w:val="00F621D2"/>
    <w:rsid w:val="00F62FC4"/>
    <w:rsid w:val="00F63985"/>
    <w:rsid w:val="00F65A0C"/>
    <w:rsid w:val="00F663A6"/>
    <w:rsid w:val="00F67CEE"/>
    <w:rsid w:val="00F67DA6"/>
    <w:rsid w:val="00F70323"/>
    <w:rsid w:val="00F7057A"/>
    <w:rsid w:val="00F77D33"/>
    <w:rsid w:val="00F80107"/>
    <w:rsid w:val="00F80A69"/>
    <w:rsid w:val="00F83B55"/>
    <w:rsid w:val="00F83D53"/>
    <w:rsid w:val="00F9322D"/>
    <w:rsid w:val="00F93C97"/>
    <w:rsid w:val="00F94D5F"/>
    <w:rsid w:val="00F96E30"/>
    <w:rsid w:val="00F97B33"/>
    <w:rsid w:val="00F97DD4"/>
    <w:rsid w:val="00FA4932"/>
    <w:rsid w:val="00FA6C28"/>
    <w:rsid w:val="00FA6F05"/>
    <w:rsid w:val="00FB515F"/>
    <w:rsid w:val="00FB6363"/>
    <w:rsid w:val="00FB70E1"/>
    <w:rsid w:val="00FB7683"/>
    <w:rsid w:val="00FC13A5"/>
    <w:rsid w:val="00FC146A"/>
    <w:rsid w:val="00FC3CAA"/>
    <w:rsid w:val="00FC717C"/>
    <w:rsid w:val="00FD1777"/>
    <w:rsid w:val="00FD2793"/>
    <w:rsid w:val="00FD3747"/>
    <w:rsid w:val="00FD5B0D"/>
    <w:rsid w:val="00FE6DC1"/>
    <w:rsid w:val="00FE7367"/>
    <w:rsid w:val="00FF03A6"/>
    <w:rsid w:val="00FF49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strokecolor="blue">
      <v:fill color="white"/>
      <v:stroke color="blue"/>
    </o:shapedefaults>
    <o:shapelayout v:ext="edit">
      <o:idmap v:ext="edit" data="1"/>
    </o:shapelayout>
  </w:shapeDefaults>
  <w:decimalSymbol w:val="."/>
  <w:listSeparator w:val=","/>
  <w14:docId w14:val="448B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style>
  <w:style w:type="table" w:styleId="TableGrid">
    <w:name w:val="Table Grid"/>
    <w:basedOn w:val="TableNormal"/>
    <w:locked/>
    <w:rsid w:val="006639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rPr>
  </w:style>
  <w:style w:type="paragraph" w:customStyle="1" w:styleId="StepsNL">
    <w:name w:val="StepsNL"/>
    <w:link w:val="StepsNLChar"/>
    <w:locked/>
    <w:rsid w:val="0066390C"/>
    <w:pPr>
      <w:tabs>
        <w:tab w:val="left" w:pos="360"/>
      </w:tabs>
      <w:spacing w:before="60" w:after="60"/>
      <w:ind w:left="2520" w:hanging="360"/>
    </w:pPr>
    <w:rPr>
      <w:sz w:val="22"/>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Ind w:w="0" w:type="dxa"/>
      <w:tblBorders>
        <w:top w:val="single" w:sz="12" w:space="0" w:color="000000"/>
        <w:left w:val="single" w:sz="12" w:space="0" w:color="000000"/>
        <w:bottom w:val="single" w:sz="12" w:space="0" w:color="000000"/>
        <w:right w:val="single" w:sz="12" w:space="0" w:color="000000"/>
        <w:insideH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A96C78"/>
    <w:pPr>
      <w:numPr>
        <w:numId w:val="6"/>
      </w:numPr>
      <w:jc w:val="both"/>
    </w:pPr>
  </w:style>
  <w:style w:type="character" w:customStyle="1" w:styleId="NLChar">
    <w:name w:val="NL Char"/>
    <w:basedOn w:val="DefaultParagraphFont"/>
    <w:link w:val="NL"/>
    <w:uiPriority w:val="99"/>
    <w:rsid w:val="00A971B2"/>
    <w:rPr>
      <w:noProof/>
      <w:sz w:val="22"/>
    </w:rPr>
  </w:style>
  <w:style w:type="character" w:customStyle="1" w:styleId="TXTINDChar">
    <w:name w:val="TXT + IND Char"/>
    <w:basedOn w:val="DefaultParagraphFont"/>
    <w:link w:val="TXTIND0"/>
    <w:rsid w:val="00F069C1"/>
    <w:rPr>
      <w:noProof/>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style>
  <w:style w:type="table" w:styleId="TableGrid">
    <w:name w:val="Table Grid"/>
    <w:basedOn w:val="TableNormal"/>
    <w:locked/>
    <w:rsid w:val="006639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rPr>
  </w:style>
  <w:style w:type="paragraph" w:customStyle="1" w:styleId="StepsNL">
    <w:name w:val="StepsNL"/>
    <w:link w:val="StepsNLChar"/>
    <w:locked/>
    <w:rsid w:val="0066390C"/>
    <w:pPr>
      <w:tabs>
        <w:tab w:val="left" w:pos="360"/>
      </w:tabs>
      <w:spacing w:before="60" w:after="60"/>
      <w:ind w:left="2520" w:hanging="360"/>
    </w:pPr>
    <w:rPr>
      <w:sz w:val="22"/>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Ind w:w="0" w:type="dxa"/>
      <w:tblBorders>
        <w:top w:val="single" w:sz="12" w:space="0" w:color="000000"/>
        <w:left w:val="single" w:sz="12" w:space="0" w:color="000000"/>
        <w:bottom w:val="single" w:sz="12" w:space="0" w:color="000000"/>
        <w:right w:val="single" w:sz="12" w:space="0" w:color="000000"/>
        <w:insideH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A96C78"/>
    <w:pPr>
      <w:numPr>
        <w:numId w:val="6"/>
      </w:numPr>
      <w:jc w:val="both"/>
    </w:pPr>
  </w:style>
  <w:style w:type="character" w:customStyle="1" w:styleId="NLChar">
    <w:name w:val="NL Char"/>
    <w:basedOn w:val="DefaultParagraphFont"/>
    <w:link w:val="NL"/>
    <w:uiPriority w:val="99"/>
    <w:rsid w:val="00A971B2"/>
    <w:rPr>
      <w:noProof/>
      <w:sz w:val="22"/>
    </w:rPr>
  </w:style>
  <w:style w:type="character" w:customStyle="1" w:styleId="TXTINDChar">
    <w:name w:val="TXT + IND Char"/>
    <w:basedOn w:val="DefaultParagraphFont"/>
    <w:link w:val="TXTIND0"/>
    <w:rsid w:val="00F069C1"/>
    <w:rPr>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233473">
      <w:bodyDiv w:val="1"/>
      <w:marLeft w:val="0"/>
      <w:marRight w:val="0"/>
      <w:marTop w:val="0"/>
      <w:marBottom w:val="0"/>
      <w:divBdr>
        <w:top w:val="none" w:sz="0" w:space="0" w:color="auto"/>
        <w:left w:val="none" w:sz="0" w:space="0" w:color="auto"/>
        <w:bottom w:val="none" w:sz="0" w:space="0" w:color="auto"/>
        <w:right w:val="none" w:sz="0" w:space="0" w:color="auto"/>
      </w:divBdr>
    </w:div>
    <w:div w:id="1014041151">
      <w:bodyDiv w:val="1"/>
      <w:marLeft w:val="0"/>
      <w:marRight w:val="0"/>
      <w:marTop w:val="0"/>
      <w:marBottom w:val="0"/>
      <w:divBdr>
        <w:top w:val="none" w:sz="0" w:space="0" w:color="auto"/>
        <w:left w:val="none" w:sz="0" w:space="0" w:color="auto"/>
        <w:bottom w:val="none" w:sz="0" w:space="0" w:color="auto"/>
        <w:right w:val="none" w:sz="0" w:space="0" w:color="auto"/>
      </w:divBdr>
    </w:div>
    <w:div w:id="201877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E33E5-C8AC-0444-9B87-AF563705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\Users\Pat\Desktop\70-411 (Wiley)\Lab Manual\IT Pro Lab Manual Template.dot</Template>
  <TotalTime>4</TotalTime>
  <Pages>21</Pages>
  <Words>2889</Words>
  <Characters>16468</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19319</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Box Twelve Communications</cp:lastModifiedBy>
  <cp:revision>4</cp:revision>
  <cp:lastPrinted>2007-07-10T20:00:00Z</cp:lastPrinted>
  <dcterms:created xsi:type="dcterms:W3CDTF">2013-07-03T13:03:00Z</dcterms:created>
  <dcterms:modified xsi:type="dcterms:W3CDTF">2013-07-03T13:07:00Z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