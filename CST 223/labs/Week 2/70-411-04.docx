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F9BDDF" w14:textId="77777777" w:rsidR="00B153F9" w:rsidRPr="00C14D0D" w:rsidRDefault="00B153F9" w:rsidP="00BB1DCE">
      <w:pPr>
        <w:pStyle w:val="CHN"/>
        <w:ind w:firstLine="0"/>
        <w:rPr>
          <w:noProof w:val="0"/>
        </w:rPr>
      </w:pPr>
      <w:bookmarkStart w:id="0" w:name="_GoBack"/>
      <w:bookmarkEnd w:id="0"/>
      <w:r w:rsidRPr="00C14D0D">
        <w:rPr>
          <w:noProof w:val="0"/>
        </w:rPr>
        <w:t>L</w:t>
      </w:r>
      <w:r w:rsidR="00A92ADE" w:rsidRPr="00C14D0D">
        <w:rPr>
          <w:noProof w:val="0"/>
        </w:rPr>
        <w:t>ab</w:t>
      </w:r>
      <w:r w:rsidRPr="00C14D0D">
        <w:rPr>
          <w:noProof w:val="0"/>
        </w:rPr>
        <w:t xml:space="preserve"> </w:t>
      </w:r>
      <w:r w:rsidR="00A66E32">
        <w:rPr>
          <w:noProof w:val="0"/>
        </w:rPr>
        <w:t>4</w:t>
      </w:r>
    </w:p>
    <w:p w14:paraId="00F5F0C7" w14:textId="77777777" w:rsidR="00AE074E" w:rsidRPr="00C14D0D" w:rsidRDefault="00B3786D" w:rsidP="00BB1DCE">
      <w:pPr>
        <w:pStyle w:val="CHT"/>
        <w:ind w:firstLine="0"/>
        <w:rPr>
          <w:noProof w:val="0"/>
        </w:rPr>
      </w:pPr>
      <w:r>
        <w:rPr>
          <w:noProof w:val="0"/>
        </w:rPr>
        <w:t>Configuring Distributed File System (DFS)</w:t>
      </w:r>
    </w:p>
    <w:p w14:paraId="7622B0D2" w14:textId="77777777" w:rsidR="00460C10" w:rsidRPr="00C14D0D" w:rsidRDefault="00460C10" w:rsidP="00460C10">
      <w:pPr>
        <w:pStyle w:val="COP"/>
        <w:pBdr>
          <w:bottom w:val="dashed" w:sz="18" w:space="0" w:color="808080"/>
        </w:pBdr>
      </w:pPr>
      <w:r w:rsidRPr="00C14D0D">
        <w:rPr>
          <w:caps/>
        </w:rPr>
        <w:t>This lab contains the following exercises and activities: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728"/>
        <w:gridCol w:w="6482"/>
      </w:tblGrid>
      <w:tr w:rsidR="00127F58" w:rsidRPr="0066390C" w14:paraId="7849AF25" w14:textId="77777777">
        <w:tc>
          <w:tcPr>
            <w:tcW w:w="1728" w:type="dxa"/>
            <w:shd w:val="clear" w:color="auto" w:fill="FFFFFF"/>
          </w:tcPr>
          <w:p w14:paraId="2BE660C7" w14:textId="77777777" w:rsidR="00127F58" w:rsidRPr="0066390C" w:rsidRDefault="00127F58" w:rsidP="00A66E32">
            <w:pPr>
              <w:pStyle w:val="COPLH"/>
            </w:pPr>
            <w:r w:rsidRPr="0066390C">
              <w:t xml:space="preserve">Exercise </w:t>
            </w:r>
            <w:r w:rsidR="00A66E32">
              <w:t>4</w:t>
            </w:r>
            <w:r>
              <w:t>.1</w:t>
            </w:r>
          </w:p>
        </w:tc>
        <w:tc>
          <w:tcPr>
            <w:tcW w:w="6482" w:type="dxa"/>
            <w:shd w:val="clear" w:color="auto" w:fill="FFFFFF"/>
          </w:tcPr>
          <w:p w14:paraId="401B744E" w14:textId="77777777" w:rsidR="00127F58" w:rsidRPr="0066390C" w:rsidRDefault="00A66E32" w:rsidP="007E2448">
            <w:pPr>
              <w:pStyle w:val="COPL"/>
              <w:tabs>
                <w:tab w:val="clear" w:pos="360"/>
                <w:tab w:val="clear" w:pos="630"/>
              </w:tabs>
            </w:pPr>
            <w:r>
              <w:t>Installing DFS</w:t>
            </w:r>
          </w:p>
        </w:tc>
      </w:tr>
      <w:tr w:rsidR="00127F58" w:rsidRPr="0066390C" w14:paraId="15AABCFD" w14:textId="77777777">
        <w:tc>
          <w:tcPr>
            <w:tcW w:w="1728" w:type="dxa"/>
            <w:shd w:val="clear" w:color="auto" w:fill="FFFFFF"/>
          </w:tcPr>
          <w:p w14:paraId="3DD12457" w14:textId="77777777" w:rsidR="00127F58" w:rsidRPr="0066390C" w:rsidRDefault="00127F58" w:rsidP="00A66E32">
            <w:pPr>
              <w:pStyle w:val="COPLH"/>
            </w:pPr>
            <w:r w:rsidRPr="0066390C">
              <w:t xml:space="preserve">Exercise </w:t>
            </w:r>
            <w:r w:rsidR="00A66E32">
              <w:t>4</w:t>
            </w:r>
            <w:r>
              <w:t>.2</w:t>
            </w:r>
          </w:p>
        </w:tc>
        <w:tc>
          <w:tcPr>
            <w:tcW w:w="6482" w:type="dxa"/>
            <w:shd w:val="clear" w:color="auto" w:fill="FFFFFF"/>
          </w:tcPr>
          <w:p w14:paraId="1B6BE7DD" w14:textId="77777777" w:rsidR="00127F58" w:rsidRPr="0066390C" w:rsidRDefault="00A66E32" w:rsidP="007E2448">
            <w:pPr>
              <w:pStyle w:val="COPL"/>
              <w:tabs>
                <w:tab w:val="clear" w:pos="360"/>
                <w:tab w:val="clear" w:pos="630"/>
              </w:tabs>
            </w:pPr>
            <w:r>
              <w:t>Configuring DFS Namespace</w:t>
            </w:r>
          </w:p>
        </w:tc>
      </w:tr>
      <w:tr w:rsidR="00127F58" w14:paraId="68993404" w14:textId="77777777">
        <w:trPr>
          <w:trHeight w:val="450"/>
        </w:trPr>
        <w:tc>
          <w:tcPr>
            <w:tcW w:w="1728" w:type="dxa"/>
            <w:shd w:val="clear" w:color="auto" w:fill="FFFFFF"/>
          </w:tcPr>
          <w:p w14:paraId="5220F61F" w14:textId="77777777" w:rsidR="00127F58" w:rsidRPr="0066390C" w:rsidRDefault="00127F58" w:rsidP="00A66E32">
            <w:pPr>
              <w:pStyle w:val="COPLH"/>
            </w:pPr>
            <w:r>
              <w:t xml:space="preserve">Exercise </w:t>
            </w:r>
            <w:r w:rsidR="00A66E32">
              <w:t>4</w:t>
            </w:r>
            <w:r>
              <w:t>.3</w:t>
            </w:r>
          </w:p>
        </w:tc>
        <w:tc>
          <w:tcPr>
            <w:tcW w:w="6482" w:type="dxa"/>
            <w:shd w:val="clear" w:color="auto" w:fill="FFFFFF"/>
          </w:tcPr>
          <w:p w14:paraId="558EF6A6" w14:textId="77777777" w:rsidR="00127F58" w:rsidRDefault="00A66E32" w:rsidP="00A66E32">
            <w:pPr>
              <w:pStyle w:val="COPL"/>
              <w:tabs>
                <w:tab w:val="clear" w:pos="360"/>
                <w:tab w:val="clear" w:pos="630"/>
              </w:tabs>
            </w:pPr>
            <w:r>
              <w:t>Configuring DFS Replication</w:t>
            </w:r>
          </w:p>
        </w:tc>
      </w:tr>
      <w:tr w:rsidR="0048259C" w14:paraId="696B27C0" w14:textId="77777777">
        <w:trPr>
          <w:trHeight w:val="450"/>
        </w:trPr>
        <w:tc>
          <w:tcPr>
            <w:tcW w:w="1728" w:type="dxa"/>
            <w:shd w:val="clear" w:color="auto" w:fill="FFFFFF"/>
          </w:tcPr>
          <w:p w14:paraId="586D6501" w14:textId="77777777" w:rsidR="0048259C" w:rsidRDefault="0066539D" w:rsidP="0066539D">
            <w:pPr>
              <w:pStyle w:val="COPLH"/>
            </w:pPr>
            <w:r>
              <w:t xml:space="preserve">Lab </w:t>
            </w:r>
            <w:r w:rsidR="00A276FA">
              <w:t xml:space="preserve">Challenge </w:t>
            </w:r>
          </w:p>
        </w:tc>
        <w:tc>
          <w:tcPr>
            <w:tcW w:w="6482" w:type="dxa"/>
            <w:shd w:val="clear" w:color="auto" w:fill="FFFFFF"/>
          </w:tcPr>
          <w:p w14:paraId="77C8B240" w14:textId="77777777" w:rsidR="0048259C" w:rsidRDefault="0048259C" w:rsidP="00D86028">
            <w:pPr>
              <w:pStyle w:val="COPL"/>
              <w:tabs>
                <w:tab w:val="clear" w:pos="360"/>
                <w:tab w:val="clear" w:pos="630"/>
              </w:tabs>
            </w:pPr>
            <w:r>
              <w:t xml:space="preserve">Create a </w:t>
            </w:r>
            <w:r w:rsidR="00D86028">
              <w:t>Fault-</w:t>
            </w:r>
            <w:r>
              <w:t>Tolerant Shared Folder</w:t>
            </w:r>
          </w:p>
        </w:tc>
      </w:tr>
    </w:tbl>
    <w:p w14:paraId="4EE0DD2C" w14:textId="77777777" w:rsidR="00460C10" w:rsidRPr="00C14D0D" w:rsidRDefault="00460C10" w:rsidP="00460C10">
      <w:pPr>
        <w:pStyle w:val="H1"/>
        <w:rPr>
          <w:noProof w:val="0"/>
        </w:rPr>
      </w:pPr>
      <w:r w:rsidRPr="00C14D0D">
        <w:rPr>
          <w:noProof w:val="0"/>
        </w:rPr>
        <w:t>BEFORE YOU BEGIN</w:t>
      </w:r>
    </w:p>
    <w:p w14:paraId="2391B475" w14:textId="77777777" w:rsidR="006E6B12" w:rsidRPr="00C14D0D" w:rsidRDefault="00072204" w:rsidP="006E6B12">
      <w:pPr>
        <w:pStyle w:val="TXTIND0"/>
        <w:rPr>
          <w:noProof w:val="0"/>
        </w:rPr>
      </w:pPr>
      <w:r w:rsidRPr="00C14D0D">
        <w:rPr>
          <w:noProof w:val="0"/>
        </w:rPr>
        <w:t xml:space="preserve">The </w:t>
      </w:r>
      <w:r w:rsidR="00945B65" w:rsidRPr="00C14D0D">
        <w:rPr>
          <w:noProof w:val="0"/>
        </w:rPr>
        <w:t xml:space="preserve">lab environment </w:t>
      </w:r>
      <w:r w:rsidRPr="00C14D0D">
        <w:rPr>
          <w:noProof w:val="0"/>
        </w:rPr>
        <w:t>consists of student workstations connected to a local area network</w:t>
      </w:r>
      <w:r w:rsidR="00945B65" w:rsidRPr="00C14D0D">
        <w:rPr>
          <w:noProof w:val="0"/>
        </w:rPr>
        <w:t xml:space="preserve">, along with a server that functions as the domain controller for a domain called </w:t>
      </w:r>
      <w:r w:rsidR="009B381E" w:rsidRPr="009B381E">
        <w:rPr>
          <w:i/>
          <w:noProof w:val="0"/>
        </w:rPr>
        <w:t>contoso.com</w:t>
      </w:r>
      <w:r w:rsidR="003D7388" w:rsidRPr="00C14D0D">
        <w:rPr>
          <w:noProof w:val="0"/>
        </w:rPr>
        <w:t xml:space="preserve">. </w:t>
      </w:r>
      <w:r w:rsidR="00A961E9" w:rsidRPr="00C14D0D">
        <w:rPr>
          <w:noProof w:val="0"/>
        </w:rPr>
        <w:t>The computers required fo</w:t>
      </w:r>
      <w:r w:rsidR="006D172E" w:rsidRPr="00C14D0D">
        <w:rPr>
          <w:noProof w:val="0"/>
        </w:rPr>
        <w:t xml:space="preserve">r this lab are listed in Table </w:t>
      </w:r>
      <w:r w:rsidR="00A66E32">
        <w:rPr>
          <w:noProof w:val="0"/>
        </w:rPr>
        <w:t>4</w:t>
      </w:r>
      <w:r w:rsidR="00BA04C5" w:rsidRPr="00C14D0D">
        <w:rPr>
          <w:noProof w:val="0"/>
        </w:rPr>
        <w:t>-</w:t>
      </w:r>
      <w:r w:rsidR="00A961E9" w:rsidRPr="00C14D0D">
        <w:rPr>
          <w:noProof w:val="0"/>
        </w:rPr>
        <w:t>1.</w:t>
      </w:r>
    </w:p>
    <w:p w14:paraId="27C4AD52" w14:textId="77777777" w:rsidR="00FD1777" w:rsidRPr="00C14D0D" w:rsidRDefault="00A961E9">
      <w:pPr>
        <w:pStyle w:val="FigureNumber"/>
      </w:pPr>
      <w:r w:rsidRPr="00C14D0D">
        <w:t>Table</w:t>
      </w:r>
      <w:r w:rsidR="006D172E" w:rsidRPr="00C14D0D">
        <w:t xml:space="preserve"> </w:t>
      </w:r>
      <w:r w:rsidR="00A66E32">
        <w:t>4</w:t>
      </w:r>
      <w:r w:rsidR="00BA04C5" w:rsidRPr="00C14D0D">
        <w:t>-</w:t>
      </w:r>
      <w:r w:rsidRPr="00C14D0D">
        <w:t>1</w:t>
      </w:r>
    </w:p>
    <w:p w14:paraId="3F39DAD6" w14:textId="77777777" w:rsidR="00FD1777" w:rsidRPr="00C14D0D" w:rsidRDefault="006D172E">
      <w:pPr>
        <w:pStyle w:val="FigureCaption"/>
      </w:pPr>
      <w:r w:rsidRPr="00C14D0D">
        <w:t xml:space="preserve">Computers </w:t>
      </w:r>
      <w:r w:rsidR="00EB13D2">
        <w:t>R</w:t>
      </w:r>
      <w:r w:rsidR="00EB13D2" w:rsidRPr="00C14D0D">
        <w:t xml:space="preserve">equired </w:t>
      </w:r>
      <w:r w:rsidRPr="00C14D0D">
        <w:t xml:space="preserve">for Lab </w:t>
      </w:r>
      <w:r w:rsidR="00A66E32">
        <w:t>4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89"/>
        <w:gridCol w:w="2871"/>
        <w:gridCol w:w="2736"/>
      </w:tblGrid>
      <w:tr w:rsidR="00945B65" w:rsidRPr="00C14D0D" w14:paraId="6294E9B8" w14:textId="77777777">
        <w:tc>
          <w:tcPr>
            <w:tcW w:w="2889" w:type="dxa"/>
          </w:tcPr>
          <w:p w14:paraId="298D187D" w14:textId="77777777" w:rsidR="00FD1777" w:rsidRPr="00C14D0D" w:rsidRDefault="00945B65">
            <w:pPr>
              <w:pStyle w:val="TCH"/>
            </w:pPr>
            <w:r w:rsidRPr="00C14D0D">
              <w:t>Computer</w:t>
            </w:r>
          </w:p>
        </w:tc>
        <w:tc>
          <w:tcPr>
            <w:tcW w:w="2871" w:type="dxa"/>
          </w:tcPr>
          <w:p w14:paraId="24F13799" w14:textId="77777777" w:rsidR="00FD1777" w:rsidRPr="00C14D0D" w:rsidRDefault="00945B65">
            <w:pPr>
              <w:pStyle w:val="TCH"/>
            </w:pPr>
            <w:r w:rsidRPr="00C14D0D">
              <w:t>Operating System</w:t>
            </w:r>
          </w:p>
        </w:tc>
        <w:tc>
          <w:tcPr>
            <w:tcW w:w="2736" w:type="dxa"/>
          </w:tcPr>
          <w:p w14:paraId="54EEA74C" w14:textId="77777777" w:rsidR="00945B65" w:rsidRPr="00C14D0D" w:rsidRDefault="00945B65" w:rsidP="00945B65">
            <w:pPr>
              <w:pStyle w:val="TCH"/>
            </w:pPr>
            <w:r w:rsidRPr="00C14D0D">
              <w:t>Computer Name</w:t>
            </w:r>
          </w:p>
        </w:tc>
      </w:tr>
      <w:tr w:rsidR="009F2235" w:rsidRPr="00C14D0D" w14:paraId="05FAA6DD" w14:textId="77777777">
        <w:tc>
          <w:tcPr>
            <w:tcW w:w="2889" w:type="dxa"/>
          </w:tcPr>
          <w:p w14:paraId="05D73341" w14:textId="77777777" w:rsidR="009F2235" w:rsidRPr="00C14D0D" w:rsidRDefault="009F2235" w:rsidP="008A7F1F">
            <w:pPr>
              <w:pStyle w:val="TX"/>
            </w:pPr>
            <w:r>
              <w:t>Server (VM 1)</w:t>
            </w:r>
          </w:p>
        </w:tc>
        <w:tc>
          <w:tcPr>
            <w:tcW w:w="2871" w:type="dxa"/>
          </w:tcPr>
          <w:p w14:paraId="2BD5FE4F" w14:textId="77777777" w:rsidR="009F2235" w:rsidRPr="00C14D0D" w:rsidRDefault="009F2235" w:rsidP="008A7F1F">
            <w:pPr>
              <w:pStyle w:val="TX"/>
            </w:pPr>
            <w:r w:rsidRPr="00C14D0D">
              <w:t xml:space="preserve">Windows Server </w:t>
            </w:r>
            <w:r>
              <w:t>2012</w:t>
            </w:r>
          </w:p>
        </w:tc>
        <w:tc>
          <w:tcPr>
            <w:tcW w:w="2736" w:type="dxa"/>
          </w:tcPr>
          <w:p w14:paraId="4B89F14B" w14:textId="77777777" w:rsidR="009F2235" w:rsidRPr="00C14D0D" w:rsidRDefault="009F2235" w:rsidP="008A7F1F">
            <w:pPr>
              <w:pStyle w:val="TX"/>
            </w:pPr>
            <w:r>
              <w:t>RWDC01</w:t>
            </w:r>
          </w:p>
        </w:tc>
      </w:tr>
      <w:tr w:rsidR="009F2235" w:rsidRPr="00C14D0D" w14:paraId="6CFDFF0D" w14:textId="77777777">
        <w:tc>
          <w:tcPr>
            <w:tcW w:w="2889" w:type="dxa"/>
          </w:tcPr>
          <w:p w14:paraId="7BE00CE0" w14:textId="77777777" w:rsidR="009F2235" w:rsidRPr="00C14D0D" w:rsidRDefault="009F2235" w:rsidP="008A7F1F">
            <w:pPr>
              <w:pStyle w:val="TX"/>
            </w:pPr>
            <w:r>
              <w:t>Server (VM 2)</w:t>
            </w:r>
          </w:p>
        </w:tc>
        <w:tc>
          <w:tcPr>
            <w:tcW w:w="2871" w:type="dxa"/>
          </w:tcPr>
          <w:p w14:paraId="5D5AEE1A" w14:textId="77777777" w:rsidR="009F2235" w:rsidRPr="00C14D0D" w:rsidRDefault="009F2235" w:rsidP="008A7F1F">
            <w:pPr>
              <w:pStyle w:val="TX"/>
            </w:pPr>
            <w:r w:rsidRPr="00C14D0D">
              <w:t xml:space="preserve">Windows Server </w:t>
            </w:r>
            <w:r>
              <w:t>2012</w:t>
            </w:r>
          </w:p>
        </w:tc>
        <w:tc>
          <w:tcPr>
            <w:tcW w:w="2736" w:type="dxa"/>
          </w:tcPr>
          <w:p w14:paraId="046D37B0" w14:textId="77777777" w:rsidR="009F2235" w:rsidRPr="00C14D0D" w:rsidRDefault="009F2235" w:rsidP="008A7F1F">
            <w:pPr>
              <w:pStyle w:val="TXlast"/>
              <w:spacing w:after="120"/>
              <w:ind w:left="58" w:right="58"/>
            </w:pPr>
            <w:r>
              <w:t>Server01</w:t>
            </w:r>
          </w:p>
        </w:tc>
      </w:tr>
      <w:tr w:rsidR="009F2235" w:rsidRPr="00C14D0D" w14:paraId="6544AC7B" w14:textId="77777777">
        <w:tc>
          <w:tcPr>
            <w:tcW w:w="2889" w:type="dxa"/>
          </w:tcPr>
          <w:p w14:paraId="672E84B0" w14:textId="77777777" w:rsidR="009F2235" w:rsidRPr="00C14D0D" w:rsidRDefault="009F2235" w:rsidP="008A7F1F">
            <w:pPr>
              <w:pStyle w:val="TX"/>
            </w:pPr>
            <w:r>
              <w:t>Server (VM 3)</w:t>
            </w:r>
          </w:p>
        </w:tc>
        <w:tc>
          <w:tcPr>
            <w:tcW w:w="2871" w:type="dxa"/>
          </w:tcPr>
          <w:p w14:paraId="7EA55496" w14:textId="77777777" w:rsidR="009F2235" w:rsidRPr="00C14D0D" w:rsidRDefault="009F2235" w:rsidP="008A7F1F">
            <w:pPr>
              <w:pStyle w:val="TX"/>
            </w:pPr>
            <w:r w:rsidRPr="00C14D0D">
              <w:t xml:space="preserve">Windows Server </w:t>
            </w:r>
            <w:r>
              <w:t>2012</w:t>
            </w:r>
          </w:p>
        </w:tc>
        <w:tc>
          <w:tcPr>
            <w:tcW w:w="2736" w:type="dxa"/>
          </w:tcPr>
          <w:p w14:paraId="27AAF9FA" w14:textId="77777777" w:rsidR="009F2235" w:rsidRPr="00C14D0D" w:rsidRDefault="009F2235" w:rsidP="008A7F1F">
            <w:pPr>
              <w:pStyle w:val="TX"/>
            </w:pPr>
            <w:r>
              <w:t>Server02</w:t>
            </w:r>
          </w:p>
        </w:tc>
      </w:tr>
    </w:tbl>
    <w:p w14:paraId="1699E186" w14:textId="77777777" w:rsidR="005F0603" w:rsidRPr="00C14D0D" w:rsidRDefault="005F0603" w:rsidP="00072204">
      <w:pPr>
        <w:pStyle w:val="TXTIND0"/>
        <w:rPr>
          <w:noProof w:val="0"/>
        </w:rPr>
      </w:pPr>
    </w:p>
    <w:p w14:paraId="286D884E" w14:textId="77777777" w:rsidR="00142FBF" w:rsidRPr="00C14D0D" w:rsidRDefault="007532F5" w:rsidP="00072204">
      <w:pPr>
        <w:pStyle w:val="TXTIND0"/>
        <w:rPr>
          <w:noProof w:val="0"/>
        </w:rPr>
      </w:pPr>
      <w:r w:rsidRPr="00C14D0D">
        <w:rPr>
          <w:noProof w:val="0"/>
        </w:rPr>
        <w:lastRenderedPageBreak/>
        <w:t>In addition to the computers, you also requir</w:t>
      </w:r>
      <w:r w:rsidR="00906872">
        <w:rPr>
          <w:noProof w:val="0"/>
        </w:rPr>
        <w:t xml:space="preserve">e the software listed in Table </w:t>
      </w:r>
      <w:r w:rsidR="00A66E32">
        <w:rPr>
          <w:noProof w:val="0"/>
        </w:rPr>
        <w:t>4</w:t>
      </w:r>
      <w:r w:rsidRPr="00C14D0D">
        <w:rPr>
          <w:noProof w:val="0"/>
        </w:rPr>
        <w:t xml:space="preserve">-2 to complete Lab </w:t>
      </w:r>
      <w:r w:rsidR="00A66E32">
        <w:rPr>
          <w:noProof w:val="0"/>
        </w:rPr>
        <w:t>4</w:t>
      </w:r>
      <w:r w:rsidRPr="00C14D0D">
        <w:rPr>
          <w:noProof w:val="0"/>
        </w:rPr>
        <w:t xml:space="preserve">. </w:t>
      </w:r>
    </w:p>
    <w:p w14:paraId="0D12DBC6" w14:textId="77777777" w:rsidR="00FD1777" w:rsidRPr="00C14D0D" w:rsidRDefault="006D172E">
      <w:pPr>
        <w:pStyle w:val="FigureNumber"/>
      </w:pPr>
      <w:r w:rsidRPr="00C14D0D">
        <w:t xml:space="preserve">Table </w:t>
      </w:r>
      <w:r w:rsidR="00F95B3F">
        <w:t>4</w:t>
      </w:r>
      <w:r w:rsidR="00BA04C5" w:rsidRPr="00C14D0D">
        <w:t>-</w:t>
      </w:r>
      <w:r w:rsidR="00EC577E">
        <w:t>2</w:t>
      </w:r>
    </w:p>
    <w:p w14:paraId="278600B1" w14:textId="77777777" w:rsidR="00FD1777" w:rsidRPr="00C14D0D" w:rsidRDefault="00BA04C5">
      <w:pPr>
        <w:pStyle w:val="FigureCaption"/>
      </w:pPr>
      <w:r w:rsidRPr="00C14D0D">
        <w:t xml:space="preserve">Software </w:t>
      </w:r>
      <w:r w:rsidR="00EB13D2">
        <w:t>R</w:t>
      </w:r>
      <w:r w:rsidR="00EB13D2" w:rsidRPr="00C14D0D">
        <w:t xml:space="preserve">equired </w:t>
      </w:r>
      <w:r w:rsidRPr="00C14D0D">
        <w:t xml:space="preserve">for Lab </w:t>
      </w:r>
      <w:r w:rsidR="00A66E32">
        <w:t>4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58"/>
        <w:gridCol w:w="5238"/>
      </w:tblGrid>
      <w:tr w:rsidR="003D7388" w:rsidRPr="00C14D0D" w14:paraId="4280951B" w14:textId="77777777">
        <w:tc>
          <w:tcPr>
            <w:tcW w:w="3258" w:type="dxa"/>
          </w:tcPr>
          <w:p w14:paraId="5AD53DE5" w14:textId="77777777" w:rsidR="00FD1777" w:rsidRPr="00C14D0D" w:rsidRDefault="003D7388">
            <w:pPr>
              <w:pStyle w:val="TCH"/>
            </w:pPr>
            <w:r w:rsidRPr="00C14D0D">
              <w:t>Software</w:t>
            </w:r>
          </w:p>
        </w:tc>
        <w:tc>
          <w:tcPr>
            <w:tcW w:w="5238" w:type="dxa"/>
          </w:tcPr>
          <w:p w14:paraId="41B471DA" w14:textId="77777777" w:rsidR="00FD1777" w:rsidRPr="00C14D0D" w:rsidRDefault="003D7388">
            <w:pPr>
              <w:pStyle w:val="TCH"/>
            </w:pPr>
            <w:r w:rsidRPr="00C14D0D">
              <w:t>Location</w:t>
            </w:r>
          </w:p>
        </w:tc>
      </w:tr>
      <w:tr w:rsidR="00127F58" w:rsidRPr="00C14D0D" w14:paraId="656AF616" w14:textId="77777777">
        <w:tc>
          <w:tcPr>
            <w:tcW w:w="3258" w:type="dxa"/>
          </w:tcPr>
          <w:p w14:paraId="59E50FA3" w14:textId="77777777" w:rsidR="00127F58" w:rsidRPr="00C14D0D" w:rsidRDefault="00127F58" w:rsidP="00A66E32">
            <w:pPr>
              <w:pStyle w:val="TXlast"/>
            </w:pPr>
            <w:r w:rsidRPr="00C14D0D">
              <w:t xml:space="preserve">Lab </w:t>
            </w:r>
            <w:r w:rsidR="00A66E32">
              <w:t>4</w:t>
            </w:r>
            <w:r w:rsidRPr="00C14D0D">
              <w:t xml:space="preserve"> student worksheet</w:t>
            </w:r>
          </w:p>
        </w:tc>
        <w:tc>
          <w:tcPr>
            <w:tcW w:w="5238" w:type="dxa"/>
          </w:tcPr>
          <w:p w14:paraId="4395D075" w14:textId="77777777" w:rsidR="00127F58" w:rsidRPr="00C14D0D" w:rsidRDefault="00127F58" w:rsidP="000F493C">
            <w:pPr>
              <w:pStyle w:val="TXlast"/>
            </w:pPr>
            <w:r w:rsidRPr="00C14D0D">
              <w:t>Lab0</w:t>
            </w:r>
            <w:r w:rsidR="000F493C">
              <w:t>4</w:t>
            </w:r>
            <w:r w:rsidRPr="00C14D0D">
              <w:t>_worksheet.rtf (provided by instructor)</w:t>
            </w:r>
          </w:p>
        </w:tc>
      </w:tr>
    </w:tbl>
    <w:p w14:paraId="536FA52C" w14:textId="77777777" w:rsidR="00142FBF" w:rsidRPr="00C14D0D" w:rsidRDefault="00142FBF" w:rsidP="00072204">
      <w:pPr>
        <w:pStyle w:val="TXTIND0"/>
        <w:rPr>
          <w:noProof w:val="0"/>
        </w:rPr>
      </w:pPr>
    </w:p>
    <w:p w14:paraId="7D207A7F" w14:textId="77777777" w:rsidR="00072204" w:rsidRPr="00C14D0D" w:rsidRDefault="00072204" w:rsidP="003959F0">
      <w:pPr>
        <w:pStyle w:val="H2"/>
        <w:ind w:firstLine="0"/>
        <w:rPr>
          <w:noProof w:val="0"/>
        </w:rPr>
      </w:pPr>
      <w:r w:rsidRPr="00C14D0D">
        <w:rPr>
          <w:noProof w:val="0"/>
        </w:rPr>
        <w:t>Working with Lab Worksheets</w:t>
      </w:r>
    </w:p>
    <w:p w14:paraId="62086175" w14:textId="77777777" w:rsidR="001A6768" w:rsidRPr="00C14D0D" w:rsidRDefault="00072204" w:rsidP="00072204">
      <w:pPr>
        <w:pStyle w:val="TXTIND0"/>
        <w:rPr>
          <w:noProof w:val="0"/>
        </w:rPr>
      </w:pPr>
      <w:r w:rsidRPr="00C14D0D">
        <w:rPr>
          <w:noProof w:val="0"/>
        </w:rPr>
        <w:t xml:space="preserve">Each lab in this manual requires </w:t>
      </w:r>
      <w:r w:rsidR="002C5F24" w:rsidRPr="00C14D0D">
        <w:rPr>
          <w:noProof w:val="0"/>
        </w:rPr>
        <w:t xml:space="preserve">that </w:t>
      </w:r>
      <w:r w:rsidRPr="00C14D0D">
        <w:rPr>
          <w:noProof w:val="0"/>
        </w:rPr>
        <w:t xml:space="preserve">you answer questions, </w:t>
      </w:r>
      <w:r w:rsidR="0001163D">
        <w:rPr>
          <w:noProof w:val="0"/>
        </w:rPr>
        <w:t>take</w:t>
      </w:r>
      <w:r w:rsidRPr="00C14D0D">
        <w:rPr>
          <w:noProof w:val="0"/>
        </w:rPr>
        <w:t xml:space="preserve"> screen shots, </w:t>
      </w:r>
      <w:r w:rsidR="0008516C" w:rsidRPr="00C14D0D">
        <w:rPr>
          <w:noProof w:val="0"/>
        </w:rPr>
        <w:t xml:space="preserve">and </w:t>
      </w:r>
      <w:r w:rsidRPr="00C14D0D">
        <w:rPr>
          <w:noProof w:val="0"/>
        </w:rPr>
        <w:t xml:space="preserve">perform other activities that you </w:t>
      </w:r>
      <w:r w:rsidR="002C5F24" w:rsidRPr="00C14D0D">
        <w:rPr>
          <w:noProof w:val="0"/>
        </w:rPr>
        <w:t>will</w:t>
      </w:r>
      <w:r w:rsidRPr="00C14D0D">
        <w:rPr>
          <w:noProof w:val="0"/>
        </w:rPr>
        <w:t xml:space="preserve"> document in a worksheet named for the lab, such as </w:t>
      </w:r>
      <w:r w:rsidR="0072538A" w:rsidRPr="00C14D0D">
        <w:rPr>
          <w:noProof w:val="0"/>
        </w:rPr>
        <w:t>L</w:t>
      </w:r>
      <w:r w:rsidRPr="00C14D0D">
        <w:rPr>
          <w:noProof w:val="0"/>
        </w:rPr>
        <w:t>ab</w:t>
      </w:r>
      <w:r w:rsidR="006849D2" w:rsidRPr="00C14D0D">
        <w:rPr>
          <w:noProof w:val="0"/>
        </w:rPr>
        <w:t>0</w:t>
      </w:r>
      <w:r w:rsidR="00A66E32">
        <w:rPr>
          <w:noProof w:val="0"/>
        </w:rPr>
        <w:t>4</w:t>
      </w:r>
      <w:r w:rsidRPr="00C14D0D">
        <w:rPr>
          <w:noProof w:val="0"/>
        </w:rPr>
        <w:t>_worksheet.</w:t>
      </w:r>
      <w:r w:rsidR="0008516C" w:rsidRPr="00C14D0D">
        <w:rPr>
          <w:noProof w:val="0"/>
        </w:rPr>
        <w:t>rtf</w:t>
      </w:r>
      <w:r w:rsidRPr="00C14D0D">
        <w:rPr>
          <w:noProof w:val="0"/>
        </w:rPr>
        <w:t xml:space="preserve">. </w:t>
      </w:r>
      <w:r w:rsidR="00BD1EA9">
        <w:rPr>
          <w:noProof w:val="0"/>
        </w:rPr>
        <w:t>You will find these worksheets on the book companion site</w:t>
      </w:r>
      <w:r w:rsidR="00B975BE" w:rsidRPr="00C14D0D">
        <w:rPr>
          <w:noProof w:val="0"/>
        </w:rPr>
        <w:t>. It is recommended that you use a USB flash</w:t>
      </w:r>
      <w:r w:rsidR="001A6768" w:rsidRPr="00C14D0D">
        <w:rPr>
          <w:noProof w:val="0"/>
        </w:rPr>
        <w:t xml:space="preserve"> drive to store your worksheets, so you can submit them to your instructor for review. </w:t>
      </w:r>
      <w:r w:rsidRPr="00C14D0D">
        <w:rPr>
          <w:noProof w:val="0"/>
        </w:rPr>
        <w:t xml:space="preserve">As you perform the exercises in each lab, open the appropriate worksheet file using WordPad, fill in the required information, and save the file to your </w:t>
      </w:r>
      <w:r w:rsidR="001A6768" w:rsidRPr="00C14D0D">
        <w:rPr>
          <w:noProof w:val="0"/>
        </w:rPr>
        <w:t xml:space="preserve">flash drive. </w:t>
      </w:r>
    </w:p>
    <w:p w14:paraId="768FA123" w14:textId="77777777" w:rsidR="00460C10" w:rsidRPr="00C14D0D" w:rsidRDefault="00460C10" w:rsidP="00460C10">
      <w:pPr>
        <w:pStyle w:val="ObjHead"/>
        <w:rPr>
          <w:noProof w:val="0"/>
        </w:rPr>
      </w:pPr>
      <w:r w:rsidRPr="00C14D0D">
        <w:rPr>
          <w:noProof w:val="0"/>
        </w:rPr>
        <w:t>After completing this lab, you will be able to:</w:t>
      </w:r>
    </w:p>
    <w:p w14:paraId="7F25C189" w14:textId="77777777" w:rsidR="007E2448" w:rsidRDefault="00A66E32" w:rsidP="00460C10">
      <w:pPr>
        <w:pStyle w:val="ObjBL0"/>
        <w:jc w:val="both"/>
        <w:rPr>
          <w:noProof w:val="0"/>
        </w:rPr>
      </w:pPr>
      <w:r>
        <w:rPr>
          <w:noProof w:val="0"/>
        </w:rPr>
        <w:t>Install DFS</w:t>
      </w:r>
    </w:p>
    <w:p w14:paraId="667E8E7E" w14:textId="77777777" w:rsidR="001D3009" w:rsidRPr="0087636F" w:rsidRDefault="00A66E32" w:rsidP="00460C10">
      <w:pPr>
        <w:pStyle w:val="ObjBL0"/>
        <w:jc w:val="both"/>
        <w:rPr>
          <w:noProof w:val="0"/>
        </w:rPr>
      </w:pPr>
      <w:r>
        <w:rPr>
          <w:noProof w:val="0"/>
        </w:rPr>
        <w:t>Implement and configure DFS namespace</w:t>
      </w:r>
    </w:p>
    <w:p w14:paraId="202D5D01" w14:textId="77777777" w:rsidR="00460C10" w:rsidRDefault="00A66E32" w:rsidP="00460C10">
      <w:pPr>
        <w:pStyle w:val="ObjBL0"/>
        <w:jc w:val="both"/>
        <w:rPr>
          <w:noProof w:val="0"/>
        </w:rPr>
      </w:pPr>
      <w:r>
        <w:rPr>
          <w:noProof w:val="0"/>
        </w:rPr>
        <w:t>Implement and configure DFS replication</w:t>
      </w:r>
    </w:p>
    <w:p w14:paraId="0755B20E" w14:textId="77777777" w:rsidR="007E2448" w:rsidRPr="0087636F" w:rsidRDefault="00A66E32" w:rsidP="00460C10">
      <w:pPr>
        <w:pStyle w:val="ObjBL0"/>
        <w:jc w:val="both"/>
        <w:rPr>
          <w:noProof w:val="0"/>
        </w:rPr>
      </w:pPr>
      <w:r>
        <w:rPr>
          <w:noProof w:val="0"/>
        </w:rPr>
        <w:t>Use DFS for fault tolerant shared folders</w:t>
      </w:r>
    </w:p>
    <w:p w14:paraId="7D9C6985" w14:textId="77777777" w:rsidR="00460C10" w:rsidRPr="00C14D0D" w:rsidRDefault="00460C10" w:rsidP="00460C10">
      <w:pPr>
        <w:pStyle w:val="ObjHead"/>
        <w:rPr>
          <w:noProof w:val="0"/>
        </w:rPr>
      </w:pPr>
      <w:r w:rsidRPr="00C14D0D">
        <w:rPr>
          <w:noProof w:val="0"/>
        </w:rPr>
        <w:t xml:space="preserve">Estimated lab time: </w:t>
      </w:r>
      <w:r w:rsidR="00F95B3F">
        <w:rPr>
          <w:noProof w:val="0"/>
        </w:rPr>
        <w:t>6</w:t>
      </w:r>
      <w:r w:rsidR="00D2062F">
        <w:rPr>
          <w:noProof w:val="0"/>
        </w:rPr>
        <w:t>0</w:t>
      </w:r>
      <w:r w:rsidRPr="00C14D0D">
        <w:rPr>
          <w:noProof w:val="0"/>
        </w:rPr>
        <w:t xml:space="preserve"> minutes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908"/>
        <w:gridCol w:w="6948"/>
      </w:tblGrid>
      <w:tr w:rsidR="007E2448" w:rsidRPr="00296AA8" w14:paraId="41AD8935" w14:textId="77777777">
        <w:tc>
          <w:tcPr>
            <w:tcW w:w="1908" w:type="dxa"/>
            <w:shd w:val="solid" w:color="000000" w:fill="FFFFFF"/>
            <w:vAlign w:val="bottom"/>
          </w:tcPr>
          <w:p w14:paraId="74891A7C" w14:textId="77777777" w:rsidR="007E2448" w:rsidRPr="00296AA8" w:rsidRDefault="007E2448" w:rsidP="00A66E32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A66E32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>.</w:t>
            </w:r>
            <w:r w:rsidRPr="00296AA8">
              <w:rPr>
                <w:b w:val="0"/>
                <w:bCs w:val="0"/>
              </w:rPr>
              <w:t>1</w:t>
            </w:r>
          </w:p>
        </w:tc>
        <w:tc>
          <w:tcPr>
            <w:tcW w:w="6948" w:type="dxa"/>
            <w:shd w:val="solid" w:color="000000" w:fill="FFFFFF"/>
            <w:vAlign w:val="bottom"/>
          </w:tcPr>
          <w:p w14:paraId="4AC9FAF6" w14:textId="77777777" w:rsidR="007E2448" w:rsidRPr="00296AA8" w:rsidRDefault="00A66E32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Installing DFS</w:t>
            </w:r>
          </w:p>
        </w:tc>
      </w:tr>
      <w:tr w:rsidR="007E2448" w14:paraId="4A55A5F8" w14:textId="77777777">
        <w:tc>
          <w:tcPr>
            <w:tcW w:w="1908" w:type="dxa"/>
            <w:shd w:val="clear" w:color="auto" w:fill="auto"/>
          </w:tcPr>
          <w:p w14:paraId="397587ED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6CEC687C" w14:textId="77777777" w:rsidR="007E2448" w:rsidRDefault="007E2448" w:rsidP="007E2448">
            <w:pPr>
              <w:spacing w:after="120"/>
            </w:pPr>
          </w:p>
        </w:tc>
        <w:tc>
          <w:tcPr>
            <w:tcW w:w="6948" w:type="dxa"/>
            <w:shd w:val="clear" w:color="auto" w:fill="auto"/>
          </w:tcPr>
          <w:p w14:paraId="447151A3" w14:textId="77777777" w:rsidR="007E2448" w:rsidRDefault="007E2448" w:rsidP="00EB13D2">
            <w:pPr>
              <w:pStyle w:val="StyleTBLLeft-001Hanging001"/>
            </w:pPr>
            <w:r w:rsidRPr="0086384A">
              <w:t xml:space="preserve">In this exercise, </w:t>
            </w:r>
            <w:r>
              <w:t xml:space="preserve">you </w:t>
            </w:r>
            <w:r w:rsidR="00A66E32">
              <w:t>install DFS (namespace and replication)</w:t>
            </w:r>
            <w:r w:rsidR="00275D61">
              <w:t xml:space="preserve"> on Server01 and Server02</w:t>
            </w:r>
            <w:r w:rsidR="00A66E32">
              <w:t>. In the following exercises, you configure DFS.</w:t>
            </w:r>
          </w:p>
        </w:tc>
      </w:tr>
      <w:tr w:rsidR="007E2448" w14:paraId="6203C9C0" w14:textId="77777777">
        <w:tc>
          <w:tcPr>
            <w:tcW w:w="1908" w:type="dxa"/>
            <w:shd w:val="clear" w:color="auto" w:fill="auto"/>
          </w:tcPr>
          <w:p w14:paraId="52CCE712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948" w:type="dxa"/>
            <w:shd w:val="clear" w:color="auto" w:fill="auto"/>
          </w:tcPr>
          <w:p w14:paraId="19C97E6D" w14:textId="77777777" w:rsidR="007E2448" w:rsidRDefault="00A66E32" w:rsidP="007E2448">
            <w:pPr>
              <w:pStyle w:val="TB"/>
            </w:pPr>
            <w:r>
              <w:t>1</w:t>
            </w:r>
            <w:r w:rsidR="007E2448">
              <w:t>0 minutes</w:t>
            </w:r>
          </w:p>
        </w:tc>
      </w:tr>
    </w:tbl>
    <w:p w14:paraId="465FC6C2" w14:textId="77777777" w:rsidR="007E2448" w:rsidRDefault="007E2448" w:rsidP="007E2448">
      <w:pPr>
        <w:widowControl w:val="0"/>
        <w:spacing w:line="263" w:lineRule="exact"/>
        <w:rPr>
          <w:sz w:val="24"/>
          <w:szCs w:val="24"/>
        </w:rPr>
      </w:pPr>
    </w:p>
    <w:p w14:paraId="6358CB8E" w14:textId="77777777" w:rsidR="00A66E32" w:rsidRPr="000B1D97" w:rsidRDefault="00773471" w:rsidP="00A66E32">
      <w:pPr>
        <w:pStyle w:val="NL"/>
      </w:pPr>
      <w:r w:rsidRPr="00CC7B5D">
        <w:rPr>
          <w:b/>
        </w:rPr>
        <w:t>1</w:t>
      </w:r>
      <w:r w:rsidR="00A66E32" w:rsidRPr="00CC7B5D">
        <w:rPr>
          <w:b/>
        </w:rPr>
        <w:t>.</w:t>
      </w:r>
      <w:r w:rsidR="00A66E32" w:rsidRPr="00CC7B5D">
        <w:rPr>
          <w:b/>
        </w:rPr>
        <w:tab/>
      </w:r>
      <w:r w:rsidR="00A66E32" w:rsidRPr="000B1D97">
        <w:t xml:space="preserve">Log on to the </w:t>
      </w:r>
      <w:r w:rsidR="00A66E32">
        <w:t xml:space="preserve">Server01 </w:t>
      </w:r>
      <w:r w:rsidR="00A66E32" w:rsidRPr="000B1D97">
        <w:t xml:space="preserve">server using the </w:t>
      </w:r>
      <w:r w:rsidR="00A66E32">
        <w:rPr>
          <w:b/>
          <w:color w:val="000000" w:themeColor="text1"/>
        </w:rPr>
        <w:t>Contoso\A</w:t>
      </w:r>
      <w:r w:rsidR="00A66E32" w:rsidRPr="00F37503">
        <w:rPr>
          <w:b/>
          <w:color w:val="000000" w:themeColor="text1"/>
        </w:rPr>
        <w:t>dministrator</w:t>
      </w:r>
      <w:r w:rsidR="00A66E32" w:rsidRPr="000B1D97">
        <w:t xml:space="preserve"> account and the password </w:t>
      </w:r>
      <w:r w:rsidR="00A66E32" w:rsidRPr="00F37503">
        <w:rPr>
          <w:b/>
          <w:color w:val="000000" w:themeColor="text1"/>
        </w:rPr>
        <w:t>Password01</w:t>
      </w:r>
      <w:r w:rsidR="00A66E32" w:rsidRPr="000B1D97">
        <w:t xml:space="preserve">. The </w:t>
      </w:r>
      <w:r w:rsidR="00A66E32">
        <w:t>Server Manager console opens</w:t>
      </w:r>
      <w:r w:rsidR="00A66E32" w:rsidRPr="000B1D97">
        <w:t>.</w:t>
      </w:r>
    </w:p>
    <w:p w14:paraId="6085E093" w14:textId="77777777" w:rsidR="00A66E32" w:rsidRDefault="00773471" w:rsidP="00A66E32">
      <w:pPr>
        <w:pStyle w:val="NL"/>
      </w:pPr>
      <w:r w:rsidRPr="00CC7B5D">
        <w:rPr>
          <w:b/>
        </w:rPr>
        <w:t>2</w:t>
      </w:r>
      <w:r w:rsidR="00A66E32" w:rsidRPr="00CC7B5D">
        <w:rPr>
          <w:b/>
        </w:rPr>
        <w:t>.</w:t>
      </w:r>
      <w:r w:rsidR="00A66E32">
        <w:tab/>
        <w:t xml:space="preserve">At the top of Server Manager, select </w:t>
      </w:r>
      <w:r w:rsidR="009B381E" w:rsidRPr="009B381E">
        <w:t>Manage</w:t>
      </w:r>
      <w:r w:rsidR="00A66E32" w:rsidRPr="00EB13D2">
        <w:t xml:space="preserve"> and click </w:t>
      </w:r>
      <w:r w:rsidR="009B381E" w:rsidRPr="009B381E">
        <w:t>Add Roles and Features</w:t>
      </w:r>
      <w:r w:rsidR="00A66E32">
        <w:t>. The Add Roles and Feature Wizard opens.</w:t>
      </w:r>
    </w:p>
    <w:p w14:paraId="0B054704" w14:textId="77777777" w:rsidR="00A66E32" w:rsidRDefault="00773471" w:rsidP="00A66E32">
      <w:pPr>
        <w:pStyle w:val="NL"/>
      </w:pPr>
      <w:r w:rsidRPr="00CC7B5D">
        <w:rPr>
          <w:b/>
        </w:rPr>
        <w:t>3</w:t>
      </w:r>
      <w:r w:rsidR="00A66E32" w:rsidRPr="00CC7B5D">
        <w:rPr>
          <w:b/>
        </w:rPr>
        <w:t>.</w:t>
      </w:r>
      <w:r w:rsidR="00A66E32">
        <w:tab/>
        <w:t xml:space="preserve">On the Before you begin page, click </w:t>
      </w:r>
      <w:r w:rsidR="009B381E" w:rsidRPr="009B381E">
        <w:t>Next</w:t>
      </w:r>
      <w:r w:rsidR="00A66E32">
        <w:t>.</w:t>
      </w:r>
    </w:p>
    <w:p w14:paraId="64820F3C" w14:textId="77777777" w:rsidR="00A66E32" w:rsidRDefault="00773471" w:rsidP="00A66E32">
      <w:pPr>
        <w:pStyle w:val="NL"/>
      </w:pPr>
      <w:r w:rsidRPr="00CC7B5D">
        <w:rPr>
          <w:b/>
        </w:rPr>
        <w:t>4</w:t>
      </w:r>
      <w:r w:rsidR="00A66E32" w:rsidRPr="00CC7B5D">
        <w:rPr>
          <w:b/>
        </w:rPr>
        <w:t>.</w:t>
      </w:r>
      <w:r w:rsidR="00A66E32">
        <w:tab/>
        <w:t xml:space="preserve">Select </w:t>
      </w:r>
      <w:r w:rsidR="009B381E" w:rsidRPr="009B381E">
        <w:rPr>
          <w:i/>
        </w:rPr>
        <w:t>Role-based or feature-based installation</w:t>
      </w:r>
      <w:r w:rsidR="00A66E32">
        <w:t xml:space="preserve"> and then click </w:t>
      </w:r>
      <w:r w:rsidR="009B381E" w:rsidRPr="009B381E">
        <w:t>Next</w:t>
      </w:r>
      <w:r w:rsidR="00A66E32">
        <w:t>.</w:t>
      </w:r>
    </w:p>
    <w:p w14:paraId="6C8F6622" w14:textId="77777777" w:rsidR="00A66E32" w:rsidRDefault="00773471" w:rsidP="00A66E32">
      <w:pPr>
        <w:pStyle w:val="NL"/>
      </w:pPr>
      <w:r w:rsidRPr="00CC7B5D">
        <w:rPr>
          <w:b/>
        </w:rPr>
        <w:lastRenderedPageBreak/>
        <w:t>5</w:t>
      </w:r>
      <w:r w:rsidR="00A66E32" w:rsidRPr="00CC7B5D">
        <w:rPr>
          <w:b/>
        </w:rPr>
        <w:t>.</w:t>
      </w:r>
      <w:r w:rsidR="00A66E32">
        <w:tab/>
      </w:r>
      <w:r w:rsidR="00275D61">
        <w:t xml:space="preserve">When asks what server to select, click </w:t>
      </w:r>
      <w:r w:rsidR="009B381E" w:rsidRPr="009B381E">
        <w:t>Next</w:t>
      </w:r>
      <w:r w:rsidR="00A66E32">
        <w:t xml:space="preserve">. </w:t>
      </w:r>
    </w:p>
    <w:p w14:paraId="544E116C" w14:textId="77777777" w:rsidR="00A66E32" w:rsidRDefault="00773471" w:rsidP="00A66E32">
      <w:pPr>
        <w:pStyle w:val="NL"/>
      </w:pPr>
      <w:r w:rsidRPr="00CC7B5D">
        <w:rPr>
          <w:b/>
        </w:rPr>
        <w:t>6</w:t>
      </w:r>
      <w:r w:rsidR="00A66E32" w:rsidRPr="00CC7B5D">
        <w:rPr>
          <w:b/>
        </w:rPr>
        <w:t>.</w:t>
      </w:r>
      <w:r w:rsidR="00A66E32">
        <w:tab/>
        <w:t xml:space="preserve">Scroll down and expand </w:t>
      </w:r>
      <w:r w:rsidR="009B381E" w:rsidRPr="009B381E">
        <w:t>File and Storage Services</w:t>
      </w:r>
      <w:r w:rsidR="00A66E32" w:rsidRPr="00EB13D2">
        <w:t xml:space="preserve"> and then expand </w:t>
      </w:r>
      <w:r w:rsidR="009B381E" w:rsidRPr="009B381E">
        <w:t>File and iSCSI Services</w:t>
      </w:r>
      <w:r w:rsidR="00A66E32" w:rsidRPr="00EB13D2">
        <w:t xml:space="preserve">. Select </w:t>
      </w:r>
      <w:r w:rsidR="009B381E" w:rsidRPr="009B381E">
        <w:t xml:space="preserve">File Server </w:t>
      </w:r>
      <w:r w:rsidR="0001163D" w:rsidRPr="00EB13D2">
        <w:t>(if not already installed)</w:t>
      </w:r>
      <w:r w:rsidR="00275D61" w:rsidRPr="00EB13D2">
        <w:t xml:space="preserve">, </w:t>
      </w:r>
      <w:r w:rsidR="009B381E" w:rsidRPr="009B381E">
        <w:t>DFS Namespace,</w:t>
      </w:r>
      <w:r w:rsidR="00A66E32" w:rsidRPr="00EB13D2">
        <w:t xml:space="preserve"> and </w:t>
      </w:r>
      <w:r w:rsidR="009B381E" w:rsidRPr="009B381E">
        <w:t>DFS Replication</w:t>
      </w:r>
      <w:r w:rsidR="00A66E32" w:rsidRPr="00EB13D2">
        <w:t xml:space="preserve">. When asked to add features to DFS Namespace, click </w:t>
      </w:r>
      <w:r w:rsidR="009B381E" w:rsidRPr="009B381E">
        <w:t>Add Features</w:t>
      </w:r>
      <w:r w:rsidR="00A66E32">
        <w:t>.</w:t>
      </w:r>
    </w:p>
    <w:p w14:paraId="51FF4BCD" w14:textId="77777777" w:rsidR="00A66E32" w:rsidRDefault="00773471" w:rsidP="00A66E32">
      <w:pPr>
        <w:pStyle w:val="NL"/>
      </w:pPr>
      <w:r w:rsidRPr="00CC7B5D">
        <w:rPr>
          <w:b/>
        </w:rPr>
        <w:t>7</w:t>
      </w:r>
      <w:r w:rsidR="00A66E32" w:rsidRPr="00CC7B5D">
        <w:rPr>
          <w:b/>
        </w:rPr>
        <w:t>.</w:t>
      </w:r>
      <w:r w:rsidR="00A66E32">
        <w:tab/>
        <w:t xml:space="preserve">When you are back on the Select server roles page, click </w:t>
      </w:r>
      <w:r w:rsidR="009B381E" w:rsidRPr="009B381E">
        <w:t>Next</w:t>
      </w:r>
      <w:r w:rsidR="00A66E32">
        <w:t>.</w:t>
      </w:r>
    </w:p>
    <w:p w14:paraId="4A0BE312" w14:textId="77777777" w:rsidR="00A66E32" w:rsidRDefault="00773471" w:rsidP="00A66E32">
      <w:pPr>
        <w:pStyle w:val="NL"/>
      </w:pPr>
      <w:r w:rsidRPr="00CC7B5D">
        <w:rPr>
          <w:b/>
        </w:rPr>
        <w:t>8</w:t>
      </w:r>
      <w:r w:rsidR="00A66E32" w:rsidRPr="00CC7B5D">
        <w:rPr>
          <w:b/>
        </w:rPr>
        <w:t>.</w:t>
      </w:r>
      <w:r w:rsidR="00A66E32" w:rsidRPr="00CC7B5D">
        <w:rPr>
          <w:b/>
        </w:rPr>
        <w:tab/>
      </w:r>
      <w:r w:rsidR="00A66E32">
        <w:t xml:space="preserve">On the Select features page, click </w:t>
      </w:r>
      <w:r w:rsidR="009B381E" w:rsidRPr="009B381E">
        <w:t>Next</w:t>
      </w:r>
      <w:r w:rsidR="00A66E32">
        <w:t>.</w:t>
      </w:r>
    </w:p>
    <w:p w14:paraId="4512FD16" w14:textId="77777777" w:rsidR="00A66E32" w:rsidRDefault="00773471" w:rsidP="00A66E32">
      <w:pPr>
        <w:pStyle w:val="NL"/>
      </w:pPr>
      <w:r w:rsidRPr="00CC7B5D">
        <w:rPr>
          <w:b/>
        </w:rPr>
        <w:t>9</w:t>
      </w:r>
      <w:r w:rsidR="00A66E32" w:rsidRPr="00CC7B5D">
        <w:rPr>
          <w:b/>
        </w:rPr>
        <w:t>.</w:t>
      </w:r>
      <w:r w:rsidR="00A66E32">
        <w:tab/>
        <w:t xml:space="preserve">On the Confirm installation selections, click </w:t>
      </w:r>
      <w:r w:rsidR="009B381E" w:rsidRPr="009B381E">
        <w:t>Install</w:t>
      </w:r>
      <w:r w:rsidR="00A66E32">
        <w:t>.</w:t>
      </w:r>
    </w:p>
    <w:p w14:paraId="0483FCC7" w14:textId="77777777" w:rsidR="00A66E32" w:rsidRDefault="00A66E32" w:rsidP="00A66E32">
      <w:pPr>
        <w:pStyle w:val="NL"/>
      </w:pPr>
      <w:r w:rsidRPr="00CC7B5D">
        <w:rPr>
          <w:b/>
        </w:rPr>
        <w:t>1</w:t>
      </w:r>
      <w:r w:rsidR="00773471" w:rsidRPr="00CC7B5D">
        <w:rPr>
          <w:b/>
        </w:rPr>
        <w:t>0</w:t>
      </w:r>
      <w:r w:rsidRPr="00CC7B5D">
        <w:rPr>
          <w:b/>
        </w:rPr>
        <w:t>.</w:t>
      </w:r>
      <w:r>
        <w:tab/>
        <w:t xml:space="preserve">When the installation is complete, click the </w:t>
      </w:r>
      <w:r w:rsidR="009B381E" w:rsidRPr="009B381E">
        <w:t>Close</w:t>
      </w:r>
      <w:r>
        <w:t xml:space="preserve"> button.</w:t>
      </w:r>
    </w:p>
    <w:p w14:paraId="56851238" w14:textId="77777777" w:rsidR="00376308" w:rsidRDefault="00275D61" w:rsidP="00A66E32">
      <w:pPr>
        <w:pStyle w:val="NL"/>
      </w:pPr>
      <w:r w:rsidRPr="00CC7B5D">
        <w:rPr>
          <w:b/>
        </w:rPr>
        <w:t>1</w:t>
      </w:r>
      <w:r w:rsidR="00773471" w:rsidRPr="00CC7B5D">
        <w:rPr>
          <w:b/>
        </w:rPr>
        <w:t>1</w:t>
      </w:r>
      <w:r w:rsidRPr="00CC7B5D">
        <w:rPr>
          <w:b/>
        </w:rPr>
        <w:t>.</w:t>
      </w:r>
      <w:r>
        <w:tab/>
        <w:t>Repeat the process to install File Server</w:t>
      </w:r>
      <w:r w:rsidR="00773471">
        <w:t>, DFS Namespace,</w:t>
      </w:r>
      <w:r>
        <w:t xml:space="preserve"> and DFS replication on Server02.</w:t>
      </w:r>
    </w:p>
    <w:p w14:paraId="4A18C376" w14:textId="77777777" w:rsidR="00376308" w:rsidRPr="00EA7434" w:rsidRDefault="00376308" w:rsidP="00376308">
      <w:pPr>
        <w:pStyle w:val="NL"/>
        <w:ind w:left="360" w:right="634" w:firstLine="0"/>
        <w:jc w:val="both"/>
        <w:rPr>
          <w:noProof w:val="0"/>
        </w:rPr>
      </w:pPr>
      <w:r w:rsidRPr="00EA7434">
        <w:rPr>
          <w:noProof w:val="0"/>
        </w:rPr>
        <w:t>End of exercise. Close any open windows before you begin the next exercise.</w:t>
      </w:r>
    </w:p>
    <w:p w14:paraId="330F6CE5" w14:textId="77777777" w:rsidR="00275D61" w:rsidRDefault="00275D61" w:rsidP="00376308">
      <w:pPr>
        <w:pStyle w:val="NL"/>
        <w:ind w:left="0" w:firstLine="0"/>
      </w:pPr>
    </w:p>
    <w:p w14:paraId="5B8598E7" w14:textId="77777777" w:rsidR="00F20674" w:rsidRDefault="00F20674" w:rsidP="00376308">
      <w:pPr>
        <w:pStyle w:val="NL"/>
        <w:ind w:left="0" w:firstLine="0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2"/>
        <w:gridCol w:w="6624"/>
      </w:tblGrid>
      <w:tr w:rsidR="007E2448" w:rsidRPr="00296AA8" w14:paraId="7AE5A5E5" w14:textId="77777777">
        <w:tc>
          <w:tcPr>
            <w:tcW w:w="1872" w:type="dxa"/>
            <w:shd w:val="solid" w:color="000000" w:fill="FFFFFF"/>
            <w:vAlign w:val="bottom"/>
          </w:tcPr>
          <w:p w14:paraId="71D15DA9" w14:textId="77777777" w:rsidR="007E2448" w:rsidRPr="00296AA8" w:rsidRDefault="007E2448" w:rsidP="00275D61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275D61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>.2</w:t>
            </w:r>
          </w:p>
        </w:tc>
        <w:tc>
          <w:tcPr>
            <w:tcW w:w="6624" w:type="dxa"/>
            <w:shd w:val="solid" w:color="000000" w:fill="FFFFFF"/>
            <w:vAlign w:val="bottom"/>
          </w:tcPr>
          <w:p w14:paraId="08031FBF" w14:textId="77777777" w:rsidR="007E2448" w:rsidRPr="00296AA8" w:rsidRDefault="00275D61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DFS Namespace</w:t>
            </w:r>
          </w:p>
        </w:tc>
      </w:tr>
      <w:tr w:rsidR="007E2448" w14:paraId="41A39C17" w14:textId="77777777">
        <w:tc>
          <w:tcPr>
            <w:tcW w:w="1872" w:type="dxa"/>
            <w:shd w:val="clear" w:color="auto" w:fill="auto"/>
          </w:tcPr>
          <w:p w14:paraId="571A3548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237AE4FF" w14:textId="77777777" w:rsidR="007E2448" w:rsidRDefault="007E2448" w:rsidP="007E2448">
            <w:pPr>
              <w:spacing w:after="120"/>
            </w:pPr>
          </w:p>
        </w:tc>
        <w:tc>
          <w:tcPr>
            <w:tcW w:w="6624" w:type="dxa"/>
            <w:shd w:val="clear" w:color="auto" w:fill="auto"/>
          </w:tcPr>
          <w:p w14:paraId="3CAFDC4F" w14:textId="77777777" w:rsidR="007E2448" w:rsidRDefault="00275D61" w:rsidP="00EB13D2">
            <w:pPr>
              <w:pStyle w:val="StyleTBLLeft-001Hanging001"/>
              <w:tabs>
                <w:tab w:val="left" w:pos="3333"/>
              </w:tabs>
            </w:pPr>
            <w:r>
              <w:t>During this exercise, you creat</w:t>
            </w:r>
            <w:r w:rsidR="00EB13D2">
              <w:t>e</w:t>
            </w:r>
            <w:r>
              <w:t xml:space="preserve"> several shared folders and you link them together with DFS Namespace.</w:t>
            </w:r>
            <w:r w:rsidR="007E2448" w:rsidRPr="0086384A">
              <w:t xml:space="preserve"> </w:t>
            </w:r>
          </w:p>
        </w:tc>
      </w:tr>
      <w:tr w:rsidR="007E2448" w14:paraId="5A9F3914" w14:textId="77777777">
        <w:tc>
          <w:tcPr>
            <w:tcW w:w="1872" w:type="dxa"/>
            <w:shd w:val="clear" w:color="auto" w:fill="auto"/>
          </w:tcPr>
          <w:p w14:paraId="3CA7EC95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624" w:type="dxa"/>
            <w:shd w:val="clear" w:color="auto" w:fill="auto"/>
          </w:tcPr>
          <w:p w14:paraId="112BDBE2" w14:textId="77777777" w:rsidR="007E2448" w:rsidRDefault="00F95B3F" w:rsidP="007E2448">
            <w:pPr>
              <w:pStyle w:val="TB"/>
            </w:pPr>
            <w:r>
              <w:t>25</w:t>
            </w:r>
            <w:r w:rsidR="007E2448">
              <w:t xml:space="preserve"> minutes</w:t>
            </w:r>
          </w:p>
        </w:tc>
      </w:tr>
    </w:tbl>
    <w:p w14:paraId="295D9526" w14:textId="77777777" w:rsidR="007E2448" w:rsidRDefault="007E2448" w:rsidP="007E2448">
      <w:pPr>
        <w:pStyle w:val="NL"/>
      </w:pPr>
    </w:p>
    <w:p w14:paraId="2F47B215" w14:textId="77777777" w:rsidR="00F20674" w:rsidRDefault="00F20674" w:rsidP="007E2448">
      <w:pPr>
        <w:pStyle w:val="NL"/>
      </w:pPr>
    </w:p>
    <w:p w14:paraId="062FA754" w14:textId="77777777" w:rsidR="004D2746" w:rsidRDefault="004D2746" w:rsidP="004D2746">
      <w:pPr>
        <w:widowControl w:val="0"/>
        <w:spacing w:line="263" w:lineRule="exact"/>
        <w:ind w:left="2160" w:hanging="2160"/>
        <w:rPr>
          <w:b/>
          <w:szCs w:val="24"/>
        </w:rPr>
      </w:pPr>
      <w:r w:rsidRPr="00351A8B">
        <w:rPr>
          <w:b/>
          <w:szCs w:val="24"/>
        </w:rPr>
        <w:t xml:space="preserve">Mindset </w:t>
      </w:r>
      <w:r w:rsidR="002D2ED2">
        <w:rPr>
          <w:b/>
          <w:szCs w:val="24"/>
        </w:rPr>
        <w:t>Question</w:t>
      </w:r>
      <w:r w:rsidRPr="00351A8B">
        <w:rPr>
          <w:b/>
          <w:szCs w:val="24"/>
        </w:rPr>
        <w:t>:</w:t>
      </w:r>
      <w:r w:rsidRPr="00351A8B">
        <w:rPr>
          <w:b/>
          <w:szCs w:val="24"/>
        </w:rPr>
        <w:tab/>
      </w:r>
      <w:r>
        <w:rPr>
          <w:b/>
          <w:szCs w:val="24"/>
        </w:rPr>
        <w:t xml:space="preserve">You work for a corporation that has several file servers with multiple shared folders. You want to make it easier for users to access the shared folders. What can you do? </w:t>
      </w:r>
    </w:p>
    <w:p w14:paraId="6D32F0CB" w14:textId="77777777" w:rsidR="004D2746" w:rsidRDefault="004D2746" w:rsidP="004D2746">
      <w:pPr>
        <w:widowControl w:val="0"/>
        <w:spacing w:line="263" w:lineRule="exact"/>
        <w:ind w:left="4320" w:hanging="2160"/>
        <w:rPr>
          <w:b/>
          <w:szCs w:val="24"/>
        </w:rPr>
      </w:pPr>
    </w:p>
    <w:p w14:paraId="564C8D30" w14:textId="77777777" w:rsidR="007E2448" w:rsidRDefault="007E2448" w:rsidP="007E2448">
      <w:pPr>
        <w:pStyle w:val="NL"/>
      </w:pPr>
      <w:r w:rsidRPr="00CC7B5D">
        <w:rPr>
          <w:b/>
        </w:rPr>
        <w:t>1.</w:t>
      </w:r>
      <w:r w:rsidRPr="00DB7C4A">
        <w:tab/>
      </w:r>
      <w:r w:rsidR="00275D61">
        <w:t>On Server0</w:t>
      </w:r>
      <w:r w:rsidR="000B5EA9">
        <w:t>1</w:t>
      </w:r>
      <w:r w:rsidR="00275D61">
        <w:t xml:space="preserve">, open </w:t>
      </w:r>
      <w:r w:rsidR="00A1551E">
        <w:t xml:space="preserve">File </w:t>
      </w:r>
      <w:r w:rsidR="00275D61">
        <w:t xml:space="preserve">Explorer and create </w:t>
      </w:r>
      <w:r w:rsidR="00275D61" w:rsidRPr="000F493C">
        <w:rPr>
          <w:b/>
        </w:rPr>
        <w:t>C:\Share1</w:t>
      </w:r>
      <w:r w:rsidR="00275D61">
        <w:t xml:space="preserve"> and </w:t>
      </w:r>
      <w:r w:rsidR="00275D61" w:rsidRPr="000F493C">
        <w:rPr>
          <w:b/>
        </w:rPr>
        <w:t>C:\Share2</w:t>
      </w:r>
      <w:r w:rsidR="00275D61">
        <w:t xml:space="preserve"> folders.</w:t>
      </w:r>
    </w:p>
    <w:p w14:paraId="51D14493" w14:textId="77777777" w:rsidR="00422EA4" w:rsidRDefault="00422EA4" w:rsidP="007E2448">
      <w:pPr>
        <w:pStyle w:val="NL"/>
      </w:pPr>
      <w:r w:rsidRPr="00CC7B5D">
        <w:rPr>
          <w:b/>
        </w:rPr>
        <w:t>2.</w:t>
      </w:r>
      <w:r>
        <w:tab/>
        <w:t xml:space="preserve">Right-click </w:t>
      </w:r>
      <w:r w:rsidR="009B381E" w:rsidRPr="009B381E">
        <w:t>Share1</w:t>
      </w:r>
      <w:r w:rsidRPr="00EB13D2">
        <w:t xml:space="preserve"> and click </w:t>
      </w:r>
      <w:r w:rsidR="009B381E" w:rsidRPr="009B381E">
        <w:t>Properties</w:t>
      </w:r>
      <w:r>
        <w:t>. The Properties dialog box opens.</w:t>
      </w:r>
    </w:p>
    <w:p w14:paraId="6440A8F2" w14:textId="77777777" w:rsidR="00422EA4" w:rsidRDefault="00422EA4" w:rsidP="007E2448">
      <w:pPr>
        <w:pStyle w:val="NL"/>
      </w:pPr>
      <w:r w:rsidRPr="00CC7B5D">
        <w:rPr>
          <w:b/>
        </w:rPr>
        <w:t>3.</w:t>
      </w:r>
      <w:r>
        <w:tab/>
        <w:t xml:space="preserve">Click the </w:t>
      </w:r>
      <w:r w:rsidR="009B381E" w:rsidRPr="009B381E">
        <w:t>Sharing</w:t>
      </w:r>
      <w:r w:rsidRPr="00EB13D2">
        <w:t xml:space="preserve"> tab and click </w:t>
      </w:r>
      <w:r w:rsidR="009B381E" w:rsidRPr="009B381E">
        <w:t>Advanced Sharing</w:t>
      </w:r>
      <w:r>
        <w:t>.</w:t>
      </w:r>
    </w:p>
    <w:p w14:paraId="1F9E3B2F" w14:textId="77777777" w:rsidR="00422EA4" w:rsidRDefault="00422EA4" w:rsidP="007E2448">
      <w:pPr>
        <w:pStyle w:val="NL"/>
      </w:pPr>
      <w:r w:rsidRPr="00CC7B5D">
        <w:rPr>
          <w:b/>
        </w:rPr>
        <w:t>4.</w:t>
      </w:r>
      <w:r>
        <w:tab/>
        <w:t xml:space="preserve">Click </w:t>
      </w:r>
      <w:r w:rsidR="009B381E" w:rsidRPr="009B381E">
        <w:t>Share this folder</w:t>
      </w:r>
      <w:r w:rsidR="00F95B3F">
        <w:t xml:space="preserve"> check</w:t>
      </w:r>
      <w:r w:rsidR="00EB13D2">
        <w:t xml:space="preserve"> </w:t>
      </w:r>
      <w:r w:rsidR="00F95B3F">
        <w:t>box.</w:t>
      </w:r>
      <w:r>
        <w:t xml:space="preserve"> </w:t>
      </w:r>
    </w:p>
    <w:p w14:paraId="145149CD" w14:textId="77777777" w:rsidR="00422EA4" w:rsidRDefault="00422EA4" w:rsidP="00C83983">
      <w:pPr>
        <w:pStyle w:val="NL"/>
      </w:pPr>
      <w:r w:rsidRPr="00CC7B5D">
        <w:rPr>
          <w:b/>
        </w:rPr>
        <w:t>5.</w:t>
      </w:r>
      <w:r>
        <w:tab/>
        <w:t xml:space="preserve">Click </w:t>
      </w:r>
      <w:r w:rsidR="009B381E" w:rsidRPr="009B381E">
        <w:t>Permissions</w:t>
      </w:r>
      <w:r>
        <w:t xml:space="preserve">. Click </w:t>
      </w:r>
      <w:r w:rsidR="009B381E" w:rsidRPr="009B381E">
        <w:t>Allow Full Control for Everyone</w:t>
      </w:r>
      <w:r w:rsidRPr="00EB13D2">
        <w:t xml:space="preserve">. Click </w:t>
      </w:r>
      <w:r w:rsidR="009B381E" w:rsidRPr="009B381E">
        <w:t>OK</w:t>
      </w:r>
      <w:r w:rsidRPr="00EB13D2">
        <w:t xml:space="preserve"> to close the Permissions dialog box</w:t>
      </w:r>
      <w:r>
        <w:t>.</w:t>
      </w:r>
    </w:p>
    <w:p w14:paraId="6C879323" w14:textId="77777777" w:rsidR="00F20674" w:rsidRDefault="00F20674" w:rsidP="00C83983">
      <w:pPr>
        <w:pStyle w:val="NL"/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422EA4" w14:paraId="29F263CC" w14:textId="77777777">
        <w:tc>
          <w:tcPr>
            <w:tcW w:w="1440" w:type="dxa"/>
            <w:shd w:val="clear" w:color="auto" w:fill="808080"/>
            <w:vAlign w:val="center"/>
          </w:tcPr>
          <w:p w14:paraId="0D88FB24" w14:textId="77777777" w:rsidR="00422EA4" w:rsidRPr="00296AA8" w:rsidRDefault="00422EA4" w:rsidP="008A7F1F">
            <w:pPr>
              <w:pStyle w:val="QuestionHead"/>
            </w:pPr>
            <w:r w:rsidRPr="00296AA8">
              <w:lastRenderedPageBreak/>
              <w:t>Question</w:t>
            </w:r>
            <w:r>
              <w:t xml:space="preserve"> 1</w:t>
            </w:r>
          </w:p>
        </w:tc>
        <w:tc>
          <w:tcPr>
            <w:tcW w:w="6300" w:type="dxa"/>
            <w:vAlign w:val="center"/>
          </w:tcPr>
          <w:p w14:paraId="5B175A5C" w14:textId="77777777" w:rsidR="00422EA4" w:rsidRPr="00C83983" w:rsidRDefault="00EB13D2" w:rsidP="008A7F1F">
            <w:pPr>
              <w:pStyle w:val="NoteText"/>
            </w:pPr>
            <w:r>
              <w:t xml:space="preserve">Because </w:t>
            </w:r>
            <w:r w:rsidR="00422EA4">
              <w:t>we allow everyone full control, how do you make sure that the shared files are secure?</w:t>
            </w:r>
          </w:p>
        </w:tc>
      </w:tr>
    </w:tbl>
    <w:p w14:paraId="52EB63EC" w14:textId="77777777" w:rsidR="00422EA4" w:rsidRDefault="00422EA4" w:rsidP="007E2448">
      <w:pPr>
        <w:pStyle w:val="NL"/>
      </w:pPr>
    </w:p>
    <w:p w14:paraId="2B653445" w14:textId="77777777" w:rsidR="00422EA4" w:rsidRDefault="00422EA4" w:rsidP="007E2448">
      <w:pPr>
        <w:pStyle w:val="NL"/>
      </w:pPr>
      <w:r w:rsidRPr="00CC7B5D">
        <w:rPr>
          <w:b/>
        </w:rPr>
        <w:t>6.</w:t>
      </w:r>
      <w:r>
        <w:tab/>
        <w:t xml:space="preserve">Click </w:t>
      </w:r>
      <w:r w:rsidR="009B381E" w:rsidRPr="009B381E">
        <w:t>OK</w:t>
      </w:r>
      <w:r>
        <w:t xml:space="preserve"> to close Advanc</w:t>
      </w:r>
      <w:r w:rsidR="000F493C">
        <w:t>e</w:t>
      </w:r>
      <w:r>
        <w:t xml:space="preserve">d Sharing dialog box and click </w:t>
      </w:r>
      <w:r w:rsidR="009B381E" w:rsidRPr="009B381E">
        <w:t>Close</w:t>
      </w:r>
      <w:r w:rsidRPr="000F493C">
        <w:rPr>
          <w:b/>
        </w:rPr>
        <w:t xml:space="preserve"> </w:t>
      </w:r>
      <w:r>
        <w:t>to close the Share1 Properties dialog box.</w:t>
      </w:r>
    </w:p>
    <w:p w14:paraId="6493053E" w14:textId="77777777" w:rsidR="00422EA4" w:rsidRDefault="00422EA4" w:rsidP="007E2448">
      <w:pPr>
        <w:pStyle w:val="NL"/>
      </w:pPr>
      <w:r w:rsidRPr="00CC7B5D">
        <w:rPr>
          <w:b/>
        </w:rPr>
        <w:t>7.</w:t>
      </w:r>
      <w:r w:rsidRPr="00CC7B5D">
        <w:rPr>
          <w:b/>
        </w:rPr>
        <w:tab/>
      </w:r>
      <w:r>
        <w:t>On Server01, repeat the process to share Share2.</w:t>
      </w:r>
    </w:p>
    <w:p w14:paraId="773D14FB" w14:textId="77777777" w:rsidR="00275D61" w:rsidRDefault="00422EA4" w:rsidP="00275D61">
      <w:pPr>
        <w:pStyle w:val="NL"/>
      </w:pPr>
      <w:r w:rsidRPr="00CC7B5D">
        <w:rPr>
          <w:b/>
        </w:rPr>
        <w:t>8</w:t>
      </w:r>
      <w:r w:rsidR="00275D61" w:rsidRPr="00CC7B5D">
        <w:rPr>
          <w:b/>
        </w:rPr>
        <w:t>.</w:t>
      </w:r>
      <w:r w:rsidR="00275D61" w:rsidRPr="00CC7B5D">
        <w:rPr>
          <w:b/>
        </w:rPr>
        <w:tab/>
      </w:r>
      <w:r w:rsidR="00275D61">
        <w:t xml:space="preserve">On Server02, open </w:t>
      </w:r>
      <w:r w:rsidR="00A1551E">
        <w:t xml:space="preserve">File </w:t>
      </w:r>
      <w:r w:rsidR="00275D61">
        <w:t xml:space="preserve">Explorer and create </w:t>
      </w:r>
      <w:r w:rsidR="00275D61" w:rsidRPr="000F493C">
        <w:rPr>
          <w:b/>
        </w:rPr>
        <w:t>C:\Share1</w:t>
      </w:r>
      <w:r w:rsidR="00275D61">
        <w:t xml:space="preserve"> and </w:t>
      </w:r>
      <w:r w:rsidR="00275D61" w:rsidRPr="000F493C">
        <w:rPr>
          <w:b/>
        </w:rPr>
        <w:t>C:\Share2</w:t>
      </w:r>
      <w:r w:rsidR="00275D61">
        <w:t xml:space="preserve"> folders.</w:t>
      </w:r>
    </w:p>
    <w:p w14:paraId="7D5ACBE1" w14:textId="77777777" w:rsidR="00422EA4" w:rsidRDefault="00422EA4" w:rsidP="00275D61">
      <w:pPr>
        <w:pStyle w:val="NL"/>
      </w:pPr>
      <w:r w:rsidRPr="00CC7B5D">
        <w:rPr>
          <w:b/>
        </w:rPr>
        <w:t>9.</w:t>
      </w:r>
      <w:r>
        <w:tab/>
        <w:t>Similar to what was done on Server01, share the</w:t>
      </w:r>
      <w:r w:rsidRPr="000F493C">
        <w:rPr>
          <w:b/>
        </w:rPr>
        <w:t xml:space="preserve"> </w:t>
      </w:r>
      <w:r w:rsidR="009B381E" w:rsidRPr="009B381E">
        <w:t>Share1</w:t>
      </w:r>
      <w:r w:rsidRPr="00EB13D2">
        <w:t xml:space="preserve"> and </w:t>
      </w:r>
      <w:r w:rsidR="009B381E" w:rsidRPr="009B381E">
        <w:t>Share2</w:t>
      </w:r>
      <w:r>
        <w:t xml:space="preserve"> on Server02.</w:t>
      </w:r>
    </w:p>
    <w:p w14:paraId="1F4C69C1" w14:textId="77777777" w:rsidR="00275D61" w:rsidRDefault="00422EA4" w:rsidP="00275D61">
      <w:pPr>
        <w:pStyle w:val="NL"/>
      </w:pPr>
      <w:r w:rsidRPr="00CC7B5D">
        <w:rPr>
          <w:b/>
        </w:rPr>
        <w:t>10</w:t>
      </w:r>
      <w:r w:rsidR="00275D61" w:rsidRPr="00CC7B5D">
        <w:rPr>
          <w:b/>
        </w:rPr>
        <w:t>.</w:t>
      </w:r>
      <w:r w:rsidR="00275D61">
        <w:tab/>
        <w:t xml:space="preserve">On Server01, with Server Manager, click </w:t>
      </w:r>
      <w:r w:rsidR="009B381E" w:rsidRPr="009B381E">
        <w:t>Tools &gt; DFS Management</w:t>
      </w:r>
      <w:r w:rsidR="00275D61">
        <w:t xml:space="preserve"> to open the DFS Management console.</w:t>
      </w:r>
    </w:p>
    <w:p w14:paraId="5181E40F" w14:textId="77777777" w:rsidR="00275D61" w:rsidRDefault="00422EA4" w:rsidP="00275D61">
      <w:pPr>
        <w:pStyle w:val="NL"/>
      </w:pPr>
      <w:r w:rsidRPr="00CC7B5D">
        <w:rPr>
          <w:b/>
        </w:rPr>
        <w:t>11</w:t>
      </w:r>
      <w:r w:rsidR="00275D61" w:rsidRPr="00CC7B5D">
        <w:rPr>
          <w:b/>
        </w:rPr>
        <w:t>.</w:t>
      </w:r>
      <w:r w:rsidR="00275D61">
        <w:tab/>
        <w:t xml:space="preserve">In the left-pane, right-click </w:t>
      </w:r>
      <w:r w:rsidR="009B381E" w:rsidRPr="009B381E">
        <w:t>Namespaces</w:t>
      </w:r>
      <w:r w:rsidR="00275D61" w:rsidRPr="00EB13D2">
        <w:t xml:space="preserve"> and select </w:t>
      </w:r>
      <w:r w:rsidR="009B381E" w:rsidRPr="009B381E">
        <w:t>New</w:t>
      </w:r>
      <w:r w:rsidR="00275D61" w:rsidRPr="00EB13D2">
        <w:t xml:space="preserve"> </w:t>
      </w:r>
      <w:r w:rsidR="009B381E" w:rsidRPr="009B381E">
        <w:t>Namespace</w:t>
      </w:r>
      <w:r w:rsidR="00275D61">
        <w:t>. The New Namespace Wizard starts.</w:t>
      </w:r>
      <w:r w:rsidR="00D67AD3">
        <w:t xml:space="preserve"> </w:t>
      </w:r>
    </w:p>
    <w:p w14:paraId="7F16F035" w14:textId="77777777" w:rsidR="00275D61" w:rsidRDefault="00422EA4" w:rsidP="00275D61">
      <w:pPr>
        <w:pStyle w:val="NL"/>
      </w:pPr>
      <w:r w:rsidRPr="00CC7B5D">
        <w:rPr>
          <w:b/>
        </w:rPr>
        <w:t>12</w:t>
      </w:r>
      <w:r w:rsidR="00275D61" w:rsidRPr="00CC7B5D">
        <w:rPr>
          <w:b/>
        </w:rPr>
        <w:t>.</w:t>
      </w:r>
      <w:r w:rsidR="00275D61">
        <w:tab/>
        <w:t xml:space="preserve">On the Namespace Server page, type </w:t>
      </w:r>
      <w:r w:rsidR="00275D61" w:rsidRPr="000F493C">
        <w:rPr>
          <w:b/>
        </w:rPr>
        <w:t>Server01</w:t>
      </w:r>
      <w:r w:rsidR="00275D61">
        <w:t xml:space="preserve"> in the Server text box. Click </w:t>
      </w:r>
      <w:r w:rsidR="009B381E" w:rsidRPr="009B381E">
        <w:t>Next</w:t>
      </w:r>
      <w:r w:rsidR="00275D61">
        <w:t>.</w:t>
      </w:r>
    </w:p>
    <w:p w14:paraId="2E0A1C83" w14:textId="77777777" w:rsidR="00840268" w:rsidRDefault="00422EA4" w:rsidP="00275D61">
      <w:pPr>
        <w:pStyle w:val="NL"/>
      </w:pPr>
      <w:r w:rsidRPr="00CC7B5D">
        <w:rPr>
          <w:b/>
        </w:rPr>
        <w:t>13</w:t>
      </w:r>
      <w:r w:rsidR="00275D61" w:rsidRPr="00CC7B5D">
        <w:rPr>
          <w:b/>
        </w:rPr>
        <w:t>.</w:t>
      </w:r>
      <w:r w:rsidR="00275D61">
        <w:tab/>
        <w:t>On the Namespa</w:t>
      </w:r>
      <w:r w:rsidR="00840268">
        <w:t>ce Name and Settings page,</w:t>
      </w:r>
      <w:r w:rsidR="00073B42">
        <w:t xml:space="preserve"> type</w:t>
      </w:r>
      <w:r w:rsidR="00840268">
        <w:t xml:space="preserve"> </w:t>
      </w:r>
      <w:r w:rsidR="005856AB" w:rsidRPr="000F493C">
        <w:rPr>
          <w:b/>
        </w:rPr>
        <w:t>Shares</w:t>
      </w:r>
      <w:r w:rsidR="00073B42">
        <w:t xml:space="preserve"> in the Name text box.</w:t>
      </w:r>
    </w:p>
    <w:p w14:paraId="54F49FC9" w14:textId="77777777" w:rsidR="00D847B7" w:rsidRDefault="00422EA4" w:rsidP="00275D61">
      <w:pPr>
        <w:pStyle w:val="NL"/>
      </w:pPr>
      <w:r w:rsidRPr="00CC7B5D">
        <w:rPr>
          <w:b/>
        </w:rPr>
        <w:t>14</w:t>
      </w:r>
      <w:r w:rsidR="005856AB" w:rsidRPr="00CC7B5D">
        <w:rPr>
          <w:b/>
        </w:rPr>
        <w:t>.</w:t>
      </w:r>
      <w:r w:rsidR="005856AB">
        <w:tab/>
        <w:t xml:space="preserve">Click </w:t>
      </w:r>
      <w:r w:rsidR="009B381E" w:rsidRPr="009B381E">
        <w:t>Edit Settings</w:t>
      </w:r>
      <w:r w:rsidR="005856AB">
        <w:t>.</w:t>
      </w:r>
      <w:r w:rsidR="00EB13D2">
        <w:t xml:space="preserve"> </w:t>
      </w:r>
      <w:r w:rsidR="00073B42">
        <w:t xml:space="preserve">The Edit Settings dialog box opens as shown in </w:t>
      </w:r>
      <w:r w:rsidR="00EB13D2">
        <w:t xml:space="preserve">Figure </w:t>
      </w:r>
      <w:r w:rsidR="00073B42">
        <w:t>4-1.</w:t>
      </w:r>
    </w:p>
    <w:p w14:paraId="47A2C5D3" w14:textId="77777777" w:rsidR="005856AB" w:rsidRDefault="005856AB" w:rsidP="00275D61">
      <w:pPr>
        <w:pStyle w:val="NL"/>
      </w:pPr>
    </w:p>
    <w:p w14:paraId="4A8C0765" w14:textId="77777777" w:rsidR="00073B42" w:rsidRPr="00164F4D" w:rsidRDefault="00CC7B5D" w:rsidP="00073B42">
      <w:pPr>
        <w:pStyle w:val="ProdNote"/>
      </w:pPr>
      <w:r>
        <w:rPr>
          <w:noProof/>
        </w:rPr>
        <w:lastRenderedPageBreak/>
        <w:drawing>
          <wp:inline distT="0" distB="0" distL="0" distR="0" wp14:anchorId="424D48E0" wp14:editId="29F18C53">
            <wp:extent cx="5486400" cy="4389120"/>
            <wp:effectExtent l="25400" t="0" r="0" b="0"/>
            <wp:docPr id="1" name="Picture 0" descr="Fig0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40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7C10" w14:textId="77777777" w:rsidR="00073B42" w:rsidRDefault="00073B42" w:rsidP="00073B42">
      <w:pPr>
        <w:pStyle w:val="FigureNumber"/>
      </w:pPr>
      <w:r w:rsidRPr="00E16E04">
        <w:t>Figure</w:t>
      </w:r>
      <w:r>
        <w:t xml:space="preserve"> 4-1</w:t>
      </w:r>
    </w:p>
    <w:p w14:paraId="3C1871DE" w14:textId="77777777" w:rsidR="00073B42" w:rsidRDefault="00B20070" w:rsidP="00073B42">
      <w:pPr>
        <w:pStyle w:val="FigureCaption"/>
      </w:pPr>
      <w:r>
        <w:t>Specifying Share permissions for a DFS namespace</w:t>
      </w:r>
    </w:p>
    <w:p w14:paraId="10D51576" w14:textId="77777777" w:rsidR="00073B42" w:rsidRDefault="00073B42" w:rsidP="00275D61">
      <w:pPr>
        <w:pStyle w:val="NL"/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5856AB" w14:paraId="1EB3A16E" w14:textId="77777777">
        <w:tc>
          <w:tcPr>
            <w:tcW w:w="1440" w:type="dxa"/>
            <w:shd w:val="clear" w:color="auto" w:fill="808080"/>
            <w:vAlign w:val="center"/>
          </w:tcPr>
          <w:p w14:paraId="59A5121A" w14:textId="77777777" w:rsidR="005856AB" w:rsidRPr="00296AA8" w:rsidRDefault="005856AB" w:rsidP="00422EA4">
            <w:pPr>
              <w:pStyle w:val="QuestionHead"/>
            </w:pPr>
            <w:r w:rsidRPr="00296AA8">
              <w:t>Question</w:t>
            </w:r>
            <w:r>
              <w:t xml:space="preserve"> </w:t>
            </w:r>
            <w:r w:rsidR="00422EA4">
              <w:t>2</w:t>
            </w:r>
          </w:p>
        </w:tc>
        <w:tc>
          <w:tcPr>
            <w:tcW w:w="6300" w:type="dxa"/>
            <w:vAlign w:val="center"/>
          </w:tcPr>
          <w:p w14:paraId="2CB45F2A" w14:textId="77777777" w:rsidR="005856AB" w:rsidRPr="00C83983" w:rsidRDefault="005856AB" w:rsidP="008A7F1F">
            <w:pPr>
              <w:pStyle w:val="NoteText"/>
            </w:pPr>
            <w:r>
              <w:t>What is the default location for the shares folder?</w:t>
            </w:r>
          </w:p>
        </w:tc>
      </w:tr>
    </w:tbl>
    <w:p w14:paraId="6C44C443" w14:textId="77777777" w:rsidR="005856AB" w:rsidRDefault="005856AB" w:rsidP="00275D61">
      <w:pPr>
        <w:pStyle w:val="NL"/>
      </w:pPr>
    </w:p>
    <w:p w14:paraId="252A2D3C" w14:textId="77777777" w:rsidR="00275D61" w:rsidRPr="00073B42" w:rsidRDefault="00422EA4" w:rsidP="00275D61">
      <w:pPr>
        <w:pStyle w:val="NL"/>
        <w:rPr>
          <w:i/>
        </w:rPr>
      </w:pPr>
      <w:r w:rsidRPr="00CC7B5D">
        <w:rPr>
          <w:b/>
        </w:rPr>
        <w:t>15</w:t>
      </w:r>
      <w:r w:rsidR="00275D61" w:rsidRPr="00CC7B5D">
        <w:rPr>
          <w:b/>
        </w:rPr>
        <w:t>.</w:t>
      </w:r>
      <w:r w:rsidR="00275D61">
        <w:tab/>
      </w:r>
      <w:r w:rsidR="005856AB">
        <w:t xml:space="preserve">Click </w:t>
      </w:r>
      <w:r w:rsidR="009B381E" w:rsidRPr="009B381E">
        <w:rPr>
          <w:i/>
        </w:rPr>
        <w:t>All users have read and write permissions</w:t>
      </w:r>
      <w:r w:rsidR="005856AB">
        <w:t>.</w:t>
      </w:r>
      <w:r w:rsidR="00EB13D2">
        <w:t xml:space="preserve"> </w:t>
      </w:r>
      <w:r w:rsidR="005856AB">
        <w:t xml:space="preserve">Click </w:t>
      </w:r>
      <w:r w:rsidR="009B381E" w:rsidRPr="009B381E">
        <w:t>OK</w:t>
      </w:r>
      <w:r w:rsidR="005856AB">
        <w:t xml:space="preserve"> to close the </w:t>
      </w:r>
      <w:r w:rsidR="0001163D">
        <w:t>E</w:t>
      </w:r>
      <w:r w:rsidR="005856AB">
        <w:t>dit Settings</w:t>
      </w:r>
      <w:r w:rsidR="0001163D">
        <w:t xml:space="preserve"> dialog box.</w:t>
      </w:r>
      <w:r w:rsidR="005856AB">
        <w:t xml:space="preserve"> </w:t>
      </w:r>
    </w:p>
    <w:p w14:paraId="5E162A0A" w14:textId="77777777" w:rsidR="00275D61" w:rsidRPr="00B20070" w:rsidRDefault="00422EA4" w:rsidP="00275D61">
      <w:pPr>
        <w:pStyle w:val="NL"/>
      </w:pPr>
      <w:r w:rsidRPr="00CC7B5D">
        <w:rPr>
          <w:b/>
        </w:rPr>
        <w:t>16</w:t>
      </w:r>
      <w:r w:rsidR="00275D61" w:rsidRPr="00CC7B5D">
        <w:rPr>
          <w:b/>
        </w:rPr>
        <w:t>.</w:t>
      </w:r>
      <w:r w:rsidR="00275D61" w:rsidRPr="00B20070">
        <w:tab/>
        <w:t xml:space="preserve">On the Namespace Name and Settings page, click </w:t>
      </w:r>
      <w:r w:rsidR="009B381E" w:rsidRPr="009B381E">
        <w:t>Next</w:t>
      </w:r>
      <w:r w:rsidR="00275D61" w:rsidRPr="00B20070">
        <w:t>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840268" w14:paraId="1AB8F4F1" w14:textId="77777777">
        <w:tc>
          <w:tcPr>
            <w:tcW w:w="1440" w:type="dxa"/>
            <w:shd w:val="clear" w:color="auto" w:fill="808080"/>
            <w:vAlign w:val="center"/>
          </w:tcPr>
          <w:p w14:paraId="1357BA45" w14:textId="77777777" w:rsidR="00840268" w:rsidRPr="00296AA8" w:rsidRDefault="00840268" w:rsidP="00840268">
            <w:pPr>
              <w:pStyle w:val="QuestionHead"/>
            </w:pPr>
            <w:r w:rsidRPr="00296AA8">
              <w:t>Question</w:t>
            </w:r>
            <w:r>
              <w:t xml:space="preserve"> 3</w:t>
            </w:r>
          </w:p>
        </w:tc>
        <w:tc>
          <w:tcPr>
            <w:tcW w:w="6300" w:type="dxa"/>
            <w:vAlign w:val="center"/>
          </w:tcPr>
          <w:p w14:paraId="2791AD7A" w14:textId="77777777" w:rsidR="00840268" w:rsidRPr="00C83983" w:rsidRDefault="00840268" w:rsidP="008A7F1F">
            <w:pPr>
              <w:pStyle w:val="NoteText"/>
            </w:pPr>
            <w:r>
              <w:t>What is the name of the domain-based namespace?</w:t>
            </w:r>
          </w:p>
        </w:tc>
      </w:tr>
    </w:tbl>
    <w:p w14:paraId="4499904D" w14:textId="77777777" w:rsidR="00840268" w:rsidRDefault="00840268" w:rsidP="00275D61">
      <w:pPr>
        <w:pStyle w:val="NL"/>
      </w:pPr>
    </w:p>
    <w:p w14:paraId="5241B024" w14:textId="77777777" w:rsidR="00275D61" w:rsidRDefault="00422EA4" w:rsidP="00275D61">
      <w:pPr>
        <w:pStyle w:val="NL"/>
      </w:pPr>
      <w:r w:rsidRPr="00CC7B5D">
        <w:rPr>
          <w:b/>
        </w:rPr>
        <w:t>17</w:t>
      </w:r>
      <w:r w:rsidR="00275D61" w:rsidRPr="00CC7B5D">
        <w:rPr>
          <w:b/>
        </w:rPr>
        <w:t>.</w:t>
      </w:r>
      <w:r w:rsidR="00275D61">
        <w:tab/>
        <w:t xml:space="preserve">On the Namespace Type page, </w:t>
      </w:r>
      <w:r w:rsidR="005856AB">
        <w:t xml:space="preserve">with </w:t>
      </w:r>
      <w:r w:rsidR="00275D61">
        <w:t xml:space="preserve">Domain-based namespace </w:t>
      </w:r>
      <w:r w:rsidR="005856AB">
        <w:t xml:space="preserve">already </w:t>
      </w:r>
      <w:r w:rsidR="00EB13D2">
        <w:t xml:space="preserve">selected </w:t>
      </w:r>
      <w:r w:rsidR="005856AB">
        <w:t>and Windows Server 2008 mode selected</w:t>
      </w:r>
      <w:r w:rsidR="005A2DDD">
        <w:t xml:space="preserve"> (as shown in </w:t>
      </w:r>
      <w:r w:rsidR="00EB13D2">
        <w:t xml:space="preserve">Figure </w:t>
      </w:r>
      <w:r w:rsidR="005A2DDD">
        <w:t>4-2)</w:t>
      </w:r>
      <w:r w:rsidR="005856AB">
        <w:t xml:space="preserve"> click </w:t>
      </w:r>
      <w:r w:rsidR="009B381E" w:rsidRPr="009B381E">
        <w:t>Next</w:t>
      </w:r>
      <w:r w:rsidR="005856AB">
        <w:t>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5856AB" w14:paraId="18C4E4BB" w14:textId="77777777">
        <w:tc>
          <w:tcPr>
            <w:tcW w:w="1440" w:type="dxa"/>
            <w:shd w:val="clear" w:color="auto" w:fill="808080"/>
            <w:vAlign w:val="center"/>
          </w:tcPr>
          <w:p w14:paraId="3D0F2A92" w14:textId="77777777" w:rsidR="005856AB" w:rsidRPr="00296AA8" w:rsidRDefault="005856AB" w:rsidP="00840268">
            <w:pPr>
              <w:pStyle w:val="QuestionHead"/>
            </w:pPr>
            <w:r w:rsidRPr="00296AA8">
              <w:lastRenderedPageBreak/>
              <w:t>Question</w:t>
            </w:r>
            <w:r>
              <w:t xml:space="preserve"> </w:t>
            </w:r>
            <w:r w:rsidR="00840268">
              <w:t>4</w:t>
            </w:r>
          </w:p>
        </w:tc>
        <w:tc>
          <w:tcPr>
            <w:tcW w:w="6300" w:type="dxa"/>
            <w:vAlign w:val="center"/>
          </w:tcPr>
          <w:p w14:paraId="09E1068C" w14:textId="77777777" w:rsidR="005856AB" w:rsidRPr="00C83983" w:rsidRDefault="005856AB" w:rsidP="005856AB">
            <w:pPr>
              <w:pStyle w:val="NoteText"/>
            </w:pPr>
            <w:r>
              <w:t xml:space="preserve">What </w:t>
            </w:r>
            <w:r w:rsidR="00EB13D2">
              <w:t xml:space="preserve">is </w:t>
            </w:r>
            <w:r>
              <w:t>the advantage of Windows Server 2008 mode</w:t>
            </w:r>
            <w:r w:rsidR="00EB13D2">
              <w:t>?</w:t>
            </w:r>
          </w:p>
        </w:tc>
      </w:tr>
    </w:tbl>
    <w:p w14:paraId="5487926E" w14:textId="77777777" w:rsidR="005856AB" w:rsidRDefault="005856AB" w:rsidP="00D847B7">
      <w:pPr>
        <w:pStyle w:val="NL"/>
        <w:ind w:left="0" w:firstLine="0"/>
      </w:pPr>
    </w:p>
    <w:p w14:paraId="70095E26" w14:textId="77777777" w:rsidR="005A2DDD" w:rsidRPr="00164F4D" w:rsidRDefault="00CC7B5D" w:rsidP="005A2DDD">
      <w:pPr>
        <w:pStyle w:val="ProdNote"/>
      </w:pPr>
      <w:r>
        <w:rPr>
          <w:noProof/>
        </w:rPr>
        <w:drawing>
          <wp:inline distT="0" distB="0" distL="0" distR="0" wp14:anchorId="32A1028D" wp14:editId="65EBB01D">
            <wp:extent cx="5486400" cy="4389120"/>
            <wp:effectExtent l="25400" t="0" r="0" b="0"/>
            <wp:docPr id="2" name="Picture 1" descr="Fig0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40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CFFE" w14:textId="77777777" w:rsidR="005A2DDD" w:rsidRDefault="005A2DDD" w:rsidP="005A2DDD">
      <w:pPr>
        <w:pStyle w:val="FigureNumber"/>
      </w:pPr>
      <w:r w:rsidRPr="00E16E04">
        <w:t>Figure</w:t>
      </w:r>
      <w:r>
        <w:t xml:space="preserve"> 4-2</w:t>
      </w:r>
    </w:p>
    <w:p w14:paraId="39D1043D" w14:textId="77777777" w:rsidR="005A2DDD" w:rsidRDefault="005A2DDD" w:rsidP="005A2DDD">
      <w:pPr>
        <w:pStyle w:val="FigureCaption"/>
      </w:pPr>
      <w:r>
        <w:t>Selecting the type of namespace</w:t>
      </w:r>
    </w:p>
    <w:p w14:paraId="229C5E25" w14:textId="77777777" w:rsidR="005A2DDD" w:rsidRDefault="005A2DDD" w:rsidP="00275D61">
      <w:pPr>
        <w:pStyle w:val="NL"/>
      </w:pPr>
    </w:p>
    <w:p w14:paraId="63D47DF1" w14:textId="77777777" w:rsidR="00275D61" w:rsidRDefault="00275D61" w:rsidP="00275D61">
      <w:pPr>
        <w:pStyle w:val="NL"/>
      </w:pPr>
      <w:r w:rsidRPr="00CC7B5D">
        <w:rPr>
          <w:b/>
        </w:rPr>
        <w:t>1</w:t>
      </w:r>
      <w:r w:rsidR="00422EA4" w:rsidRPr="00CC7B5D">
        <w:rPr>
          <w:b/>
        </w:rPr>
        <w:t>8</w:t>
      </w:r>
      <w:r w:rsidRPr="00CC7B5D">
        <w:rPr>
          <w:b/>
        </w:rPr>
        <w:t>.</w:t>
      </w:r>
      <w:r w:rsidRPr="00CC7B5D">
        <w:rPr>
          <w:b/>
        </w:rPr>
        <w:tab/>
      </w:r>
      <w:r>
        <w:t xml:space="preserve">On the Review Settings and Create Namespace page, click </w:t>
      </w:r>
      <w:r w:rsidR="009B381E" w:rsidRPr="009B381E">
        <w:t>Create</w:t>
      </w:r>
      <w:r>
        <w:t>.</w:t>
      </w:r>
    </w:p>
    <w:p w14:paraId="69F071D9" w14:textId="77777777" w:rsidR="005856AB" w:rsidRDefault="005856AB" w:rsidP="005856AB">
      <w:pPr>
        <w:pStyle w:val="NL"/>
      </w:pPr>
      <w:r w:rsidRPr="00CC7B5D">
        <w:rPr>
          <w:b/>
        </w:rPr>
        <w:t>1</w:t>
      </w:r>
      <w:r w:rsidR="00840268" w:rsidRPr="00CC7B5D">
        <w:rPr>
          <w:b/>
        </w:rPr>
        <w:t>9</w:t>
      </w:r>
      <w:r w:rsidRPr="00CC7B5D">
        <w:rPr>
          <w:b/>
        </w:rPr>
        <w:t>.</w:t>
      </w:r>
      <w:r>
        <w:tab/>
        <w:t xml:space="preserve">When the </w:t>
      </w:r>
      <w:r w:rsidR="0001163D">
        <w:t xml:space="preserve">name space is created, </w:t>
      </w:r>
      <w:r>
        <w:t xml:space="preserve">click the </w:t>
      </w:r>
      <w:r w:rsidR="009B381E" w:rsidRPr="009B381E">
        <w:t>Close</w:t>
      </w:r>
      <w:r>
        <w:t xml:space="preserve"> button.</w:t>
      </w:r>
    </w:p>
    <w:p w14:paraId="484C6FDE" w14:textId="77777777" w:rsidR="00275D61" w:rsidRDefault="00840268" w:rsidP="00275D61">
      <w:pPr>
        <w:pStyle w:val="NL"/>
      </w:pPr>
      <w:r w:rsidRPr="00CC7B5D">
        <w:rPr>
          <w:b/>
        </w:rPr>
        <w:t>20</w:t>
      </w:r>
      <w:r w:rsidR="00275D61" w:rsidRPr="00CC7B5D">
        <w:rPr>
          <w:b/>
        </w:rPr>
        <w:t>.</w:t>
      </w:r>
      <w:r w:rsidR="00275D61">
        <w:tab/>
      </w:r>
      <w:r w:rsidR="005856AB">
        <w:t xml:space="preserve">On the DFS Management console, in the left pane, expand the </w:t>
      </w:r>
      <w:r w:rsidR="009B381E" w:rsidRPr="009B381E">
        <w:t>Namespaces</w:t>
      </w:r>
      <w:r w:rsidR="005856AB">
        <w:t xml:space="preserve"> node and click </w:t>
      </w:r>
      <w:r w:rsidR="009B381E" w:rsidRPr="009B381E">
        <w:t>\\contoso.com\Shares</w:t>
      </w:r>
      <w:r w:rsidR="005856AB">
        <w:t>.</w:t>
      </w:r>
    </w:p>
    <w:p w14:paraId="376C6FEA" w14:textId="77777777" w:rsidR="005856AB" w:rsidRDefault="00840268" w:rsidP="005856AB">
      <w:pPr>
        <w:pStyle w:val="NL"/>
      </w:pPr>
      <w:r w:rsidRPr="00CC7B5D">
        <w:rPr>
          <w:b/>
        </w:rPr>
        <w:t>21</w:t>
      </w:r>
      <w:r w:rsidR="005856AB" w:rsidRPr="00CC7B5D">
        <w:rPr>
          <w:b/>
        </w:rPr>
        <w:t>.</w:t>
      </w:r>
      <w:r w:rsidR="005856AB">
        <w:tab/>
        <w:t xml:space="preserve">Under </w:t>
      </w:r>
      <w:r w:rsidR="009B381E" w:rsidRPr="009B381E">
        <w:t>Actions</w:t>
      </w:r>
      <w:r w:rsidR="005856AB" w:rsidRPr="00EB13D2">
        <w:t xml:space="preserve">, click </w:t>
      </w:r>
      <w:r w:rsidR="009B381E" w:rsidRPr="009B381E">
        <w:t xml:space="preserve">New Folder, as shown in </w:t>
      </w:r>
      <w:r w:rsidR="00EB13D2">
        <w:t>F</w:t>
      </w:r>
      <w:r w:rsidR="009B381E" w:rsidRPr="009B381E">
        <w:t>igure 4-3</w:t>
      </w:r>
      <w:r w:rsidR="005856AB">
        <w:t>. The New Folder dialog box opens.</w:t>
      </w:r>
    </w:p>
    <w:p w14:paraId="560E3CCC" w14:textId="77777777" w:rsidR="00816897" w:rsidRPr="00164F4D" w:rsidRDefault="00CC7B5D" w:rsidP="00816897">
      <w:pPr>
        <w:pStyle w:val="ProdNote"/>
      </w:pPr>
      <w:r>
        <w:rPr>
          <w:noProof/>
        </w:rPr>
        <w:lastRenderedPageBreak/>
        <w:drawing>
          <wp:inline distT="0" distB="0" distL="0" distR="0" wp14:anchorId="1DD04106" wp14:editId="595B39A7">
            <wp:extent cx="5486400" cy="4389120"/>
            <wp:effectExtent l="25400" t="0" r="0" b="0"/>
            <wp:docPr id="3" name="Picture 2" descr="Fig0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40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4150" w14:textId="77777777" w:rsidR="00816897" w:rsidRDefault="00816897" w:rsidP="00816897">
      <w:pPr>
        <w:pStyle w:val="FigureNumber"/>
      </w:pPr>
      <w:r w:rsidRPr="00E16E04">
        <w:t>Figure</w:t>
      </w:r>
      <w:r>
        <w:t xml:space="preserve"> 4-</w:t>
      </w:r>
      <w:r w:rsidR="005A2DDD">
        <w:t>3</w:t>
      </w:r>
    </w:p>
    <w:p w14:paraId="44B986C9" w14:textId="77777777" w:rsidR="00816897" w:rsidRDefault="00C51AF7" w:rsidP="00816897">
      <w:pPr>
        <w:pStyle w:val="FigureCaption"/>
      </w:pPr>
      <w:r>
        <w:t>The DFS Management console with available actions</w:t>
      </w:r>
    </w:p>
    <w:p w14:paraId="1C749614" w14:textId="77777777" w:rsidR="00816897" w:rsidRDefault="00816897" w:rsidP="005856AB">
      <w:pPr>
        <w:pStyle w:val="NL"/>
      </w:pPr>
    </w:p>
    <w:p w14:paraId="3FAE3490" w14:textId="77777777" w:rsidR="005856AB" w:rsidRDefault="00840268" w:rsidP="005856AB">
      <w:pPr>
        <w:pStyle w:val="NL"/>
      </w:pPr>
      <w:r w:rsidRPr="00CC7B5D">
        <w:rPr>
          <w:b/>
        </w:rPr>
        <w:t>22</w:t>
      </w:r>
      <w:r w:rsidR="005856AB" w:rsidRPr="00CC7B5D">
        <w:rPr>
          <w:b/>
        </w:rPr>
        <w:t>.</w:t>
      </w:r>
      <w:r w:rsidR="005856AB">
        <w:tab/>
        <w:t xml:space="preserve">Type </w:t>
      </w:r>
      <w:r w:rsidR="005856AB" w:rsidRPr="006074BE">
        <w:rPr>
          <w:b/>
        </w:rPr>
        <w:t>Server01 Share1</w:t>
      </w:r>
      <w:r w:rsidR="005856AB">
        <w:t xml:space="preserve"> </w:t>
      </w:r>
      <w:r w:rsidR="00EB13D2">
        <w:t>i</w:t>
      </w:r>
      <w:r w:rsidR="005856AB">
        <w:t>n the Name text box.</w:t>
      </w:r>
    </w:p>
    <w:p w14:paraId="1923541A" w14:textId="77777777" w:rsidR="005856AB" w:rsidRDefault="00840268" w:rsidP="005856AB">
      <w:pPr>
        <w:pStyle w:val="NL"/>
      </w:pPr>
      <w:r w:rsidRPr="00CC7B5D">
        <w:rPr>
          <w:b/>
        </w:rPr>
        <w:t>23</w:t>
      </w:r>
      <w:r w:rsidR="005856AB" w:rsidRPr="00CC7B5D">
        <w:rPr>
          <w:b/>
        </w:rPr>
        <w:t>.</w:t>
      </w:r>
      <w:r w:rsidR="005856AB">
        <w:tab/>
        <w:t xml:space="preserve">To specify the shared folder, click </w:t>
      </w:r>
      <w:r w:rsidR="009B381E" w:rsidRPr="009B381E">
        <w:t>Add</w:t>
      </w:r>
      <w:r w:rsidR="005856AB">
        <w:t>.</w:t>
      </w:r>
    </w:p>
    <w:p w14:paraId="7B5E3079" w14:textId="77777777" w:rsidR="005856AB" w:rsidRDefault="00840268" w:rsidP="005856AB">
      <w:pPr>
        <w:pStyle w:val="NL"/>
      </w:pPr>
      <w:r w:rsidRPr="00CC7B5D">
        <w:rPr>
          <w:b/>
        </w:rPr>
        <w:t>24</w:t>
      </w:r>
      <w:r w:rsidR="005856AB" w:rsidRPr="00CC7B5D">
        <w:rPr>
          <w:b/>
        </w:rPr>
        <w:t>.</w:t>
      </w:r>
      <w:r w:rsidR="005856AB">
        <w:tab/>
        <w:t>In the Add Folder Target dialog box, type</w:t>
      </w:r>
      <w:r w:rsidR="006074BE">
        <w:t xml:space="preserve"> </w:t>
      </w:r>
      <w:r w:rsidR="00422EA4" w:rsidRPr="006074BE">
        <w:rPr>
          <w:b/>
        </w:rPr>
        <w:t>\\Server01\Share1</w:t>
      </w:r>
      <w:r w:rsidR="00422EA4">
        <w:t xml:space="preserve"> in the Path to folder target text box</w:t>
      </w:r>
      <w:r w:rsidR="005856AB">
        <w:t xml:space="preserve">. Click </w:t>
      </w:r>
      <w:r w:rsidR="009B381E" w:rsidRPr="009B381E">
        <w:t>OK</w:t>
      </w:r>
      <w:r w:rsidR="00422EA4">
        <w:t xml:space="preserve"> to close the Add Folder Target dialog box</w:t>
      </w:r>
      <w:r w:rsidR="005856AB">
        <w:t>.</w:t>
      </w:r>
    </w:p>
    <w:p w14:paraId="677699A6" w14:textId="77777777" w:rsidR="004447F1" w:rsidRDefault="00840268" w:rsidP="004447F1">
      <w:pPr>
        <w:pStyle w:val="NL"/>
      </w:pPr>
      <w:r w:rsidRPr="00CC7B5D">
        <w:rPr>
          <w:b/>
        </w:rPr>
        <w:t>25</w:t>
      </w:r>
      <w:r w:rsidR="00422EA4" w:rsidRPr="00CC7B5D">
        <w:rPr>
          <w:b/>
        </w:rPr>
        <w:t>.</w:t>
      </w:r>
      <w:r w:rsidR="00422EA4">
        <w:tab/>
      </w:r>
      <w:r w:rsidR="004447F1">
        <w:t xml:space="preserve">Click </w:t>
      </w:r>
      <w:r w:rsidR="009B381E" w:rsidRPr="009B381E">
        <w:t>OK</w:t>
      </w:r>
      <w:r w:rsidR="004447F1">
        <w:t xml:space="preserve"> to close the New Folder dialog box.</w:t>
      </w:r>
    </w:p>
    <w:p w14:paraId="4BF173B5" w14:textId="77777777" w:rsidR="004447F1" w:rsidRDefault="00840268" w:rsidP="004447F1">
      <w:pPr>
        <w:pStyle w:val="NL"/>
      </w:pPr>
      <w:r w:rsidRPr="00CC7B5D">
        <w:rPr>
          <w:b/>
        </w:rPr>
        <w:t>26</w:t>
      </w:r>
      <w:r w:rsidR="004447F1" w:rsidRPr="00CC7B5D">
        <w:rPr>
          <w:b/>
        </w:rPr>
        <w:t>.</w:t>
      </w:r>
      <w:r w:rsidR="004447F1">
        <w:tab/>
      </w:r>
      <w:r w:rsidR="00A1551E">
        <w:t>Under Actions, c</w:t>
      </w:r>
      <w:r w:rsidR="004447F1">
        <w:t xml:space="preserve">lick </w:t>
      </w:r>
      <w:r w:rsidR="009B381E" w:rsidRPr="009B381E">
        <w:t>New Folder</w:t>
      </w:r>
      <w:r w:rsidR="004447F1">
        <w:t xml:space="preserve">. Create a new </w:t>
      </w:r>
      <w:r w:rsidR="00EB13D2">
        <w:t xml:space="preserve">folder </w:t>
      </w:r>
      <w:r w:rsidR="004447F1">
        <w:t xml:space="preserve">called </w:t>
      </w:r>
      <w:r w:rsidR="004447F1" w:rsidRPr="006074BE">
        <w:rPr>
          <w:b/>
        </w:rPr>
        <w:t>Server01 Share2</w:t>
      </w:r>
      <w:r w:rsidR="004447F1">
        <w:t xml:space="preserve"> that points to </w:t>
      </w:r>
      <w:r w:rsidR="009B381E" w:rsidRPr="009B381E">
        <w:t>\\Server01\Share2</w:t>
      </w:r>
      <w:r w:rsidR="004447F1" w:rsidRPr="00EB13D2">
        <w:t>.</w:t>
      </w:r>
      <w:r w:rsidR="00F95B3F" w:rsidRPr="00EB13D2">
        <w:t xml:space="preserve"> Click </w:t>
      </w:r>
      <w:r w:rsidR="009B381E" w:rsidRPr="009B381E">
        <w:t>OK</w:t>
      </w:r>
      <w:r w:rsidR="00F95B3F">
        <w:t>.</w:t>
      </w:r>
      <w:r w:rsidR="0038739E">
        <w:t xml:space="preserve"> Click OK, again.</w:t>
      </w:r>
    </w:p>
    <w:p w14:paraId="08F0D102" w14:textId="77777777" w:rsidR="004447F1" w:rsidRDefault="00840268" w:rsidP="004447F1">
      <w:pPr>
        <w:pStyle w:val="NL"/>
      </w:pPr>
      <w:r w:rsidRPr="00CC7B5D">
        <w:rPr>
          <w:b/>
        </w:rPr>
        <w:t>27</w:t>
      </w:r>
      <w:r w:rsidR="004447F1" w:rsidRPr="00CC7B5D">
        <w:rPr>
          <w:b/>
        </w:rPr>
        <w:t>.</w:t>
      </w:r>
      <w:r w:rsidR="004447F1">
        <w:tab/>
      </w:r>
      <w:r w:rsidR="00A1551E">
        <w:t>Under Actions, c</w:t>
      </w:r>
      <w:r w:rsidR="004447F1">
        <w:t xml:space="preserve">lick </w:t>
      </w:r>
      <w:r w:rsidR="009B381E" w:rsidRPr="009B381E">
        <w:t>New Folder</w:t>
      </w:r>
      <w:r w:rsidR="004447F1">
        <w:t xml:space="preserve">. Create a new </w:t>
      </w:r>
      <w:r w:rsidR="00EB13D2">
        <w:t xml:space="preserve">folder </w:t>
      </w:r>
      <w:r w:rsidR="004447F1">
        <w:t xml:space="preserve">called </w:t>
      </w:r>
      <w:r w:rsidR="004447F1" w:rsidRPr="006074BE">
        <w:rPr>
          <w:b/>
        </w:rPr>
        <w:t>Server02 Share1</w:t>
      </w:r>
      <w:r w:rsidR="004447F1">
        <w:t xml:space="preserve"> that points to </w:t>
      </w:r>
      <w:r w:rsidR="009B381E" w:rsidRPr="009B381E">
        <w:t>\\Server02\Share1</w:t>
      </w:r>
      <w:r w:rsidR="004447F1" w:rsidRPr="00EB13D2">
        <w:t>.</w:t>
      </w:r>
      <w:r w:rsidR="00F95B3F" w:rsidRPr="00EB13D2">
        <w:t xml:space="preserve"> Click </w:t>
      </w:r>
      <w:r w:rsidR="009B381E" w:rsidRPr="009B381E">
        <w:t>OK</w:t>
      </w:r>
      <w:r w:rsidR="0038739E">
        <w:t>, twice</w:t>
      </w:r>
    </w:p>
    <w:p w14:paraId="198EDC92" w14:textId="77777777" w:rsidR="004447F1" w:rsidRDefault="004447F1" w:rsidP="004447F1">
      <w:pPr>
        <w:pStyle w:val="NL"/>
      </w:pPr>
      <w:r w:rsidRPr="00CC7B5D">
        <w:rPr>
          <w:b/>
        </w:rPr>
        <w:t>2</w:t>
      </w:r>
      <w:r w:rsidR="00840268" w:rsidRPr="00CC7B5D">
        <w:rPr>
          <w:b/>
        </w:rPr>
        <w:t>8</w:t>
      </w:r>
      <w:r w:rsidRPr="00CC7B5D">
        <w:rPr>
          <w:b/>
        </w:rPr>
        <w:t>.</w:t>
      </w:r>
      <w:r>
        <w:tab/>
      </w:r>
      <w:r w:rsidR="00A1551E">
        <w:t>Under Actions, c</w:t>
      </w:r>
      <w:r>
        <w:t xml:space="preserve">lick </w:t>
      </w:r>
      <w:r w:rsidR="009B381E" w:rsidRPr="009B381E">
        <w:t>New Folder</w:t>
      </w:r>
      <w:r>
        <w:t xml:space="preserve">. Create a new </w:t>
      </w:r>
      <w:r w:rsidR="00EB13D2">
        <w:t xml:space="preserve">folder </w:t>
      </w:r>
      <w:r>
        <w:t xml:space="preserve">called </w:t>
      </w:r>
      <w:r w:rsidRPr="006074BE">
        <w:rPr>
          <w:b/>
        </w:rPr>
        <w:t>Server02 Share2</w:t>
      </w:r>
      <w:r>
        <w:t xml:space="preserve"> that points to </w:t>
      </w:r>
      <w:r w:rsidR="009B381E" w:rsidRPr="009B381E">
        <w:t>\\Server02\Share2</w:t>
      </w:r>
      <w:r w:rsidRPr="00EB13D2">
        <w:t>.</w:t>
      </w:r>
      <w:r w:rsidR="00F95B3F" w:rsidRPr="00EB13D2">
        <w:t xml:space="preserve"> Click </w:t>
      </w:r>
      <w:r w:rsidR="009B381E" w:rsidRPr="009B381E">
        <w:t>OK</w:t>
      </w:r>
      <w:r w:rsidR="0038739E">
        <w:t>, twice</w:t>
      </w:r>
      <w:r w:rsidR="00F95B3F">
        <w:t>.</w:t>
      </w:r>
    </w:p>
    <w:p w14:paraId="18B09247" w14:textId="77777777" w:rsidR="004447F1" w:rsidRDefault="004447F1" w:rsidP="004447F1">
      <w:pPr>
        <w:pStyle w:val="NL"/>
      </w:pPr>
      <w:r w:rsidRPr="00CC7B5D">
        <w:rPr>
          <w:b/>
        </w:rPr>
        <w:lastRenderedPageBreak/>
        <w:t>2</w:t>
      </w:r>
      <w:r w:rsidR="00840268" w:rsidRPr="00CC7B5D">
        <w:rPr>
          <w:b/>
        </w:rPr>
        <w:t>9</w:t>
      </w:r>
      <w:r w:rsidRPr="00CC7B5D">
        <w:rPr>
          <w:b/>
        </w:rPr>
        <w:t>.</w:t>
      </w:r>
      <w:r>
        <w:tab/>
      </w:r>
      <w:r w:rsidR="00CA2739">
        <w:t>On Server01, o</w:t>
      </w:r>
      <w:r>
        <w:t xml:space="preserve">pen a </w:t>
      </w:r>
      <w:r w:rsidR="00A1551E">
        <w:t xml:space="preserve">File </w:t>
      </w:r>
      <w:r>
        <w:t xml:space="preserve">Explorer window and type </w:t>
      </w:r>
      <w:r w:rsidRPr="006074BE">
        <w:rPr>
          <w:b/>
        </w:rPr>
        <w:t>\\contoso.com\shares</w:t>
      </w:r>
      <w:r>
        <w:t xml:space="preserve"> in the location</w:t>
      </w:r>
      <w:r w:rsidR="00B20070">
        <w:t xml:space="preserve"> text box</w:t>
      </w:r>
      <w:r w:rsidR="0038739E">
        <w:t xml:space="preserve"> and press Enter. See </w:t>
      </w:r>
      <w:r w:rsidR="00EB13D2">
        <w:t xml:space="preserve">Figure </w:t>
      </w:r>
      <w:r w:rsidR="00B20070">
        <w:t>4-</w:t>
      </w:r>
      <w:r w:rsidR="00182336">
        <w:t>4</w:t>
      </w:r>
      <w:r>
        <w:t>.</w:t>
      </w:r>
    </w:p>
    <w:p w14:paraId="48E85AF9" w14:textId="77777777" w:rsidR="00816897" w:rsidRPr="00164F4D" w:rsidRDefault="00CC7B5D" w:rsidP="00816897">
      <w:pPr>
        <w:pStyle w:val="ProdNote"/>
      </w:pPr>
      <w:r>
        <w:rPr>
          <w:noProof/>
        </w:rPr>
        <w:drawing>
          <wp:inline distT="0" distB="0" distL="0" distR="0" wp14:anchorId="1BBF9788" wp14:editId="20250A69">
            <wp:extent cx="5486400" cy="4389120"/>
            <wp:effectExtent l="25400" t="0" r="0" b="0"/>
            <wp:docPr id="4" name="Picture 3" descr="Fig0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404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F09B" w14:textId="77777777" w:rsidR="00816897" w:rsidRDefault="00816897" w:rsidP="00816897">
      <w:pPr>
        <w:pStyle w:val="FigureNumber"/>
      </w:pPr>
      <w:r w:rsidRPr="00E16E04">
        <w:t>Figure</w:t>
      </w:r>
      <w:r>
        <w:t xml:space="preserve"> 4-</w:t>
      </w:r>
      <w:r w:rsidR="00182336">
        <w:t>4</w:t>
      </w:r>
    </w:p>
    <w:p w14:paraId="60791E3B" w14:textId="77777777" w:rsidR="00816897" w:rsidRDefault="00816897" w:rsidP="00816897">
      <w:pPr>
        <w:pStyle w:val="FigureCaption"/>
      </w:pPr>
      <w:r>
        <w:t>Accessing a namespace</w:t>
      </w:r>
    </w:p>
    <w:p w14:paraId="2189B8EB" w14:textId="77777777" w:rsidR="00816897" w:rsidRDefault="00816897" w:rsidP="004447F1">
      <w:pPr>
        <w:pStyle w:val="NL"/>
      </w:pPr>
    </w:p>
    <w:p w14:paraId="3B87D009" w14:textId="77777777" w:rsidR="004447F1" w:rsidRDefault="00840268" w:rsidP="004447F1">
      <w:pPr>
        <w:pStyle w:val="NL"/>
      </w:pPr>
      <w:r w:rsidRPr="00CC7B5D">
        <w:rPr>
          <w:b/>
        </w:rPr>
        <w:t>30</w:t>
      </w:r>
      <w:r w:rsidR="00CA2739" w:rsidRPr="00CC7B5D">
        <w:rPr>
          <w:b/>
        </w:rPr>
        <w:t>.</w:t>
      </w:r>
      <w:r w:rsidR="00CA2739">
        <w:tab/>
      </w:r>
      <w:r w:rsidR="004447F1">
        <w:t xml:space="preserve">Close </w:t>
      </w:r>
      <w:r w:rsidR="00A1551E">
        <w:t xml:space="preserve">File </w:t>
      </w:r>
      <w:r w:rsidR="004447F1">
        <w:t>Explorer.</w:t>
      </w:r>
    </w:p>
    <w:p w14:paraId="6444B9BE" w14:textId="77777777" w:rsidR="00CA2739" w:rsidRDefault="00840268" w:rsidP="004447F1">
      <w:pPr>
        <w:pStyle w:val="NL"/>
      </w:pPr>
      <w:r w:rsidRPr="00CC7B5D">
        <w:rPr>
          <w:b/>
        </w:rPr>
        <w:t>31</w:t>
      </w:r>
      <w:r w:rsidR="00CA2739" w:rsidRPr="00CC7B5D">
        <w:rPr>
          <w:b/>
        </w:rPr>
        <w:t>.</w:t>
      </w:r>
      <w:r w:rsidR="00CA2739">
        <w:tab/>
        <w:t>On the DFS Management console, right-click</w:t>
      </w:r>
      <w:r w:rsidR="00CA2739" w:rsidRPr="00840268">
        <w:t xml:space="preserve"> the</w:t>
      </w:r>
      <w:r w:rsidR="00CA2739" w:rsidRPr="006074BE">
        <w:rPr>
          <w:b/>
        </w:rPr>
        <w:t xml:space="preserve"> </w:t>
      </w:r>
      <w:r w:rsidR="009B381E" w:rsidRPr="009B381E">
        <w:t>\\</w:t>
      </w:r>
      <w:r w:rsidR="00A1551E">
        <w:t>c</w:t>
      </w:r>
      <w:r w:rsidR="00A1551E" w:rsidRPr="009B381E">
        <w:t>ontoso</w:t>
      </w:r>
      <w:r w:rsidR="009B381E" w:rsidRPr="009B381E">
        <w:t>.com\Shares</w:t>
      </w:r>
      <w:r w:rsidR="00CA2739" w:rsidRPr="00EB13D2">
        <w:t xml:space="preserve"> namespace and click </w:t>
      </w:r>
      <w:r w:rsidR="009B381E" w:rsidRPr="009B381E">
        <w:t>Properties</w:t>
      </w:r>
      <w:r w:rsidR="00CA2739">
        <w:t>. The Properties dialog box opens.</w:t>
      </w:r>
    </w:p>
    <w:p w14:paraId="3B968B03" w14:textId="77777777" w:rsidR="00CA2739" w:rsidRDefault="00840268" w:rsidP="004447F1">
      <w:pPr>
        <w:pStyle w:val="NL"/>
      </w:pPr>
      <w:r w:rsidRPr="00CC7B5D">
        <w:rPr>
          <w:b/>
        </w:rPr>
        <w:t>32</w:t>
      </w:r>
      <w:r w:rsidR="00CA2739" w:rsidRPr="00CC7B5D">
        <w:rPr>
          <w:b/>
        </w:rPr>
        <w:t>.</w:t>
      </w:r>
      <w:r w:rsidR="00CA2739">
        <w:tab/>
        <w:t xml:space="preserve">Click the </w:t>
      </w:r>
      <w:r w:rsidR="009B381E" w:rsidRPr="009B381E">
        <w:t>Advanced</w:t>
      </w:r>
      <w:r w:rsidR="00CA2739">
        <w:t xml:space="preserve"> tab.</w:t>
      </w:r>
    </w:p>
    <w:p w14:paraId="195FB587" w14:textId="77777777" w:rsidR="00CA2739" w:rsidRDefault="00840268" w:rsidP="004447F1">
      <w:pPr>
        <w:pStyle w:val="NL"/>
      </w:pPr>
      <w:r w:rsidRPr="00CC7B5D">
        <w:rPr>
          <w:b/>
        </w:rPr>
        <w:t>33</w:t>
      </w:r>
      <w:r w:rsidR="00CA2739" w:rsidRPr="00CC7B5D">
        <w:rPr>
          <w:b/>
        </w:rPr>
        <w:t>.</w:t>
      </w:r>
      <w:r w:rsidR="00CA2739">
        <w:tab/>
        <w:t xml:space="preserve">Click to select </w:t>
      </w:r>
      <w:r w:rsidR="009B381E" w:rsidRPr="009B381E">
        <w:rPr>
          <w:i/>
        </w:rPr>
        <w:t>Enable access-based enumeration for this namespace</w:t>
      </w:r>
      <w:r w:rsidR="00CA2739">
        <w:t>.</w:t>
      </w:r>
    </w:p>
    <w:p w14:paraId="07C3C1CE" w14:textId="1F06F0AD" w:rsidR="002402D0" w:rsidRDefault="00D76897" w:rsidP="00D76897">
      <w:pPr>
        <w:pStyle w:val="NL"/>
        <w:rPr>
          <w:noProof w:val="0"/>
        </w:rPr>
      </w:pPr>
      <w:r>
        <w:rPr>
          <w:b/>
        </w:rPr>
        <w:t>34</w:t>
      </w:r>
      <w:r w:rsidRPr="008D0ECF">
        <w:rPr>
          <w:b/>
        </w:rPr>
        <w:t>.</w:t>
      </w:r>
      <w:r>
        <w:tab/>
      </w:r>
      <w:r w:rsidR="00CC3F3A">
        <w:t>T</w:t>
      </w:r>
      <w:r>
        <w:rPr>
          <w:noProof w:val="0"/>
        </w:rPr>
        <w:t xml:space="preserve">ake a screen shot of the </w:t>
      </w:r>
      <w:r w:rsidR="00CC3F3A" w:rsidRPr="00F20674">
        <w:rPr>
          <w:noProof w:val="0"/>
        </w:rPr>
        <w:t>\\contoso\com\Shares</w:t>
      </w:r>
      <w:r w:rsidR="00CC3F3A">
        <w:rPr>
          <w:noProof w:val="0"/>
        </w:rPr>
        <w:t xml:space="preserve"> Properties dialog box</w:t>
      </w:r>
      <w:r>
        <w:rPr>
          <w:noProof w:val="0"/>
        </w:rPr>
        <w:t xml:space="preserve"> by pressing Alt+Prt Scr and then paste it into your Lab04_worksheet file in the page provided by pressing Ctrl+V. </w:t>
      </w:r>
    </w:p>
    <w:p w14:paraId="7BEEB36E" w14:textId="77777777" w:rsidR="00D76897" w:rsidRDefault="00D76897" w:rsidP="00D76897">
      <w:pPr>
        <w:pStyle w:val="NL"/>
        <w:rPr>
          <w:noProof w:val="0"/>
        </w:rPr>
      </w:pPr>
    </w:p>
    <w:p w14:paraId="0F667AA0" w14:textId="77777777" w:rsidR="00AA43DC" w:rsidRDefault="00AA43DC">
      <w:pPr>
        <w:pStyle w:val="Figure"/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CA2739" w14:paraId="438F4E32" w14:textId="77777777">
        <w:tc>
          <w:tcPr>
            <w:tcW w:w="1440" w:type="dxa"/>
            <w:shd w:val="clear" w:color="auto" w:fill="808080"/>
            <w:vAlign w:val="center"/>
          </w:tcPr>
          <w:p w14:paraId="697B02BF" w14:textId="77777777" w:rsidR="00CA2739" w:rsidRPr="00296AA8" w:rsidRDefault="00CA2739" w:rsidP="00840268">
            <w:pPr>
              <w:pStyle w:val="QuestionHead"/>
            </w:pPr>
            <w:r w:rsidRPr="00296AA8">
              <w:lastRenderedPageBreak/>
              <w:t>Question</w:t>
            </w:r>
            <w:r>
              <w:t xml:space="preserve"> </w:t>
            </w:r>
            <w:r w:rsidR="00840268">
              <w:t>5</w:t>
            </w:r>
          </w:p>
        </w:tc>
        <w:tc>
          <w:tcPr>
            <w:tcW w:w="6300" w:type="dxa"/>
            <w:vAlign w:val="center"/>
          </w:tcPr>
          <w:p w14:paraId="2F254330" w14:textId="77777777" w:rsidR="00CA2739" w:rsidRPr="00C83983" w:rsidRDefault="00CA2739" w:rsidP="00C83983">
            <w:pPr>
              <w:pStyle w:val="NoteText"/>
            </w:pPr>
            <w:r>
              <w:t>What does the Enable access-based enumeration for this namespace option do?</w:t>
            </w:r>
          </w:p>
        </w:tc>
      </w:tr>
    </w:tbl>
    <w:p w14:paraId="6BB7B21F" w14:textId="77777777" w:rsidR="00CA2739" w:rsidRDefault="00CA2739" w:rsidP="004447F1">
      <w:pPr>
        <w:pStyle w:val="NL"/>
      </w:pPr>
    </w:p>
    <w:p w14:paraId="013946ED" w14:textId="77777777" w:rsidR="00376308" w:rsidRDefault="00840268" w:rsidP="004447F1">
      <w:pPr>
        <w:pStyle w:val="NL"/>
      </w:pPr>
      <w:r w:rsidRPr="00CC7B5D">
        <w:rPr>
          <w:b/>
        </w:rPr>
        <w:t>3</w:t>
      </w:r>
      <w:r w:rsidR="00D76897">
        <w:rPr>
          <w:b/>
        </w:rPr>
        <w:t>5</w:t>
      </w:r>
      <w:r w:rsidR="00CA2739" w:rsidRPr="00CC7B5D">
        <w:rPr>
          <w:b/>
        </w:rPr>
        <w:t>.</w:t>
      </w:r>
      <w:r w:rsidR="00CA2739">
        <w:tab/>
        <w:t xml:space="preserve">Click </w:t>
      </w:r>
      <w:r w:rsidR="009B381E" w:rsidRPr="009B381E">
        <w:t>OK</w:t>
      </w:r>
      <w:r w:rsidR="00CA2739">
        <w:t xml:space="preserve"> to close the Properties dialog box.</w:t>
      </w:r>
    </w:p>
    <w:p w14:paraId="0D62A8B9" w14:textId="77777777" w:rsidR="00376308" w:rsidRPr="00EA7434" w:rsidRDefault="00376308" w:rsidP="00376308">
      <w:pPr>
        <w:pStyle w:val="NL"/>
        <w:ind w:left="360" w:right="634" w:firstLine="0"/>
        <w:jc w:val="both"/>
        <w:rPr>
          <w:noProof w:val="0"/>
        </w:rPr>
      </w:pPr>
      <w:r w:rsidRPr="00EA7434">
        <w:rPr>
          <w:noProof w:val="0"/>
        </w:rPr>
        <w:t>End of exercise. Close any open windows before you begin the next exercise.</w:t>
      </w:r>
    </w:p>
    <w:p w14:paraId="1CEF84A5" w14:textId="77777777" w:rsidR="00CA2739" w:rsidRDefault="00CA2739" w:rsidP="004447F1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0"/>
        <w:gridCol w:w="6626"/>
      </w:tblGrid>
      <w:tr w:rsidR="007E2448" w:rsidRPr="00296AA8" w14:paraId="37F7746D" w14:textId="77777777">
        <w:tc>
          <w:tcPr>
            <w:tcW w:w="1870" w:type="dxa"/>
            <w:shd w:val="solid" w:color="000000" w:fill="FFFFFF"/>
            <w:vAlign w:val="bottom"/>
          </w:tcPr>
          <w:p w14:paraId="2BC07F34" w14:textId="77777777" w:rsidR="007E2448" w:rsidRPr="00296AA8" w:rsidRDefault="007E2448" w:rsidP="00C40C18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C40C18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>.3</w:t>
            </w:r>
          </w:p>
        </w:tc>
        <w:tc>
          <w:tcPr>
            <w:tcW w:w="6626" w:type="dxa"/>
            <w:shd w:val="solid" w:color="000000" w:fill="FFFFFF"/>
            <w:vAlign w:val="bottom"/>
          </w:tcPr>
          <w:p w14:paraId="12DCB424" w14:textId="77777777" w:rsidR="007E2448" w:rsidRPr="00296AA8" w:rsidRDefault="00C40C18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DFS Replication</w:t>
            </w:r>
          </w:p>
        </w:tc>
      </w:tr>
      <w:tr w:rsidR="007E2448" w14:paraId="06EFA43A" w14:textId="77777777">
        <w:tc>
          <w:tcPr>
            <w:tcW w:w="1870" w:type="dxa"/>
            <w:shd w:val="clear" w:color="auto" w:fill="auto"/>
          </w:tcPr>
          <w:p w14:paraId="2B3A434B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75344D30" w14:textId="77777777" w:rsidR="007E2448" w:rsidRDefault="007E2448" w:rsidP="007E2448">
            <w:pPr>
              <w:spacing w:after="120"/>
            </w:pPr>
          </w:p>
        </w:tc>
        <w:tc>
          <w:tcPr>
            <w:tcW w:w="6626" w:type="dxa"/>
            <w:shd w:val="clear" w:color="auto" w:fill="auto"/>
          </w:tcPr>
          <w:p w14:paraId="72822C6F" w14:textId="77777777" w:rsidR="007E2448" w:rsidRDefault="00CA2739" w:rsidP="008A7F1F">
            <w:pPr>
              <w:pStyle w:val="StyleTBLLeft-001Hanging001"/>
            </w:pPr>
            <w:r>
              <w:t>During this exercise, you configure two folders, each on a different server. You then configure DFS to replicate the content of one folder to the other server.</w:t>
            </w:r>
            <w:r w:rsidR="007E2448" w:rsidRPr="0086384A">
              <w:t xml:space="preserve"> </w:t>
            </w:r>
          </w:p>
        </w:tc>
      </w:tr>
      <w:tr w:rsidR="007E2448" w14:paraId="12E8058A" w14:textId="77777777">
        <w:tc>
          <w:tcPr>
            <w:tcW w:w="1870" w:type="dxa"/>
            <w:shd w:val="clear" w:color="auto" w:fill="auto"/>
          </w:tcPr>
          <w:p w14:paraId="327BE8F6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626" w:type="dxa"/>
            <w:shd w:val="clear" w:color="auto" w:fill="auto"/>
          </w:tcPr>
          <w:p w14:paraId="56A4FF6E" w14:textId="77777777" w:rsidR="007E2448" w:rsidRDefault="007E2448" w:rsidP="007E2448">
            <w:pPr>
              <w:pStyle w:val="TB"/>
            </w:pPr>
            <w:r>
              <w:t>10 minutes</w:t>
            </w:r>
          </w:p>
        </w:tc>
      </w:tr>
    </w:tbl>
    <w:p w14:paraId="6A294C28" w14:textId="77777777" w:rsidR="007E2448" w:rsidRDefault="007E2448" w:rsidP="007E2448">
      <w:pPr>
        <w:pStyle w:val="NL"/>
      </w:pPr>
    </w:p>
    <w:p w14:paraId="4D5B903E" w14:textId="77777777" w:rsidR="002402D0" w:rsidRDefault="002D2ED2" w:rsidP="00C83983">
      <w:pPr>
        <w:widowControl w:val="0"/>
        <w:spacing w:line="263" w:lineRule="exact"/>
        <w:ind w:left="2160" w:hanging="2160"/>
        <w:rPr>
          <w:b/>
          <w:szCs w:val="24"/>
        </w:rPr>
      </w:pPr>
      <w:r>
        <w:rPr>
          <w:b/>
          <w:szCs w:val="24"/>
        </w:rPr>
        <w:t>Mindset Question</w:t>
      </w:r>
      <w:r w:rsidR="00F10DDD" w:rsidRPr="00351A8B">
        <w:rPr>
          <w:b/>
          <w:szCs w:val="24"/>
        </w:rPr>
        <w:t>:</w:t>
      </w:r>
      <w:r w:rsidR="00F10DDD" w:rsidRPr="00351A8B">
        <w:rPr>
          <w:b/>
          <w:szCs w:val="24"/>
        </w:rPr>
        <w:tab/>
      </w:r>
      <w:r w:rsidR="0003290D">
        <w:rPr>
          <w:b/>
          <w:szCs w:val="24"/>
        </w:rPr>
        <w:t>You have a project folder that must be available in New York and Paris. Some of these files take some time to open over a slow WAN link, because of their size. What can you do to help alleviate this?</w:t>
      </w:r>
    </w:p>
    <w:p w14:paraId="4CB98213" w14:textId="77777777" w:rsidR="00D86F6A" w:rsidRPr="00C83983" w:rsidRDefault="00D86F6A" w:rsidP="00C83983">
      <w:pPr>
        <w:widowControl w:val="0"/>
        <w:spacing w:line="263" w:lineRule="exact"/>
        <w:ind w:left="2160" w:hanging="2160"/>
        <w:rPr>
          <w:b/>
          <w:szCs w:val="24"/>
        </w:rPr>
      </w:pPr>
    </w:p>
    <w:p w14:paraId="03BFEDCB" w14:textId="77777777" w:rsidR="00C70811" w:rsidRDefault="007E2448" w:rsidP="007E2448">
      <w:pPr>
        <w:pStyle w:val="NL"/>
      </w:pPr>
      <w:r w:rsidRPr="00CC7B5D">
        <w:rPr>
          <w:b/>
        </w:rPr>
        <w:t>1.</w:t>
      </w:r>
      <w:r w:rsidRPr="000B1D97">
        <w:tab/>
      </w:r>
      <w:r w:rsidR="00C70811">
        <w:t xml:space="preserve">On Server01, create a </w:t>
      </w:r>
      <w:r w:rsidR="00C70811" w:rsidRPr="006074BE">
        <w:rPr>
          <w:b/>
        </w:rPr>
        <w:t>C:\Share3</w:t>
      </w:r>
      <w:r w:rsidR="00C70811">
        <w:t xml:space="preserve"> folder. Share the folder as </w:t>
      </w:r>
      <w:r w:rsidR="009B381E" w:rsidRPr="009B381E">
        <w:t>Share3</w:t>
      </w:r>
      <w:r w:rsidR="00C70811">
        <w:t xml:space="preserve">. Assign </w:t>
      </w:r>
      <w:r w:rsidR="009B381E" w:rsidRPr="009B381E">
        <w:t>Allow Full Control</w:t>
      </w:r>
      <w:r w:rsidR="0001163D">
        <w:rPr>
          <w:b/>
        </w:rPr>
        <w:t xml:space="preserve"> </w:t>
      </w:r>
      <w:r w:rsidR="00C70811" w:rsidRPr="0001163D">
        <w:t xml:space="preserve">Share </w:t>
      </w:r>
      <w:r w:rsidR="00C70811">
        <w:t xml:space="preserve">permissions to </w:t>
      </w:r>
      <w:r w:rsidR="0001163D">
        <w:t>Everyone</w:t>
      </w:r>
      <w:r w:rsidR="00C70811">
        <w:t>.</w:t>
      </w:r>
    </w:p>
    <w:p w14:paraId="751244E2" w14:textId="77777777" w:rsidR="00C70811" w:rsidRDefault="00C70811" w:rsidP="007E2448">
      <w:pPr>
        <w:pStyle w:val="NL"/>
      </w:pPr>
      <w:r w:rsidRPr="00CC7B5D">
        <w:rPr>
          <w:b/>
        </w:rPr>
        <w:t>2.</w:t>
      </w:r>
      <w:r>
        <w:tab/>
        <w:t xml:space="preserve">On Server02, create a </w:t>
      </w:r>
      <w:r w:rsidRPr="006074BE">
        <w:rPr>
          <w:b/>
        </w:rPr>
        <w:t>C:\Share3</w:t>
      </w:r>
      <w:r>
        <w:t xml:space="preserve"> folder. Share the folder as </w:t>
      </w:r>
      <w:r w:rsidR="009B381E" w:rsidRPr="009B381E">
        <w:t>Share3</w:t>
      </w:r>
      <w:r w:rsidRPr="00D86028">
        <w:t xml:space="preserve">. Assign </w:t>
      </w:r>
      <w:r w:rsidR="009B381E" w:rsidRPr="009B381E">
        <w:t>Allow Full Control</w:t>
      </w:r>
      <w:r w:rsidR="0001163D">
        <w:rPr>
          <w:b/>
        </w:rPr>
        <w:t xml:space="preserve"> </w:t>
      </w:r>
      <w:r w:rsidRPr="0001163D">
        <w:t>Share</w:t>
      </w:r>
      <w:r>
        <w:t xml:space="preserve"> permissions to </w:t>
      </w:r>
      <w:r w:rsidR="0001163D">
        <w:t>Everyone</w:t>
      </w:r>
      <w:r>
        <w:t>.</w:t>
      </w:r>
    </w:p>
    <w:p w14:paraId="58E97E86" w14:textId="77777777" w:rsidR="003F7B6A" w:rsidRDefault="00C70811" w:rsidP="003F7B6A">
      <w:pPr>
        <w:pStyle w:val="NL"/>
      </w:pPr>
      <w:r w:rsidRPr="00CC7B5D">
        <w:rPr>
          <w:b/>
        </w:rPr>
        <w:t>3.</w:t>
      </w:r>
      <w:r>
        <w:tab/>
      </w:r>
      <w:r w:rsidR="00930BA1">
        <w:t>On Server01 DFS Management console, r</w:t>
      </w:r>
      <w:r w:rsidR="003F7B6A">
        <w:t xml:space="preserve">ight-click </w:t>
      </w:r>
      <w:r w:rsidR="009B381E" w:rsidRPr="009B381E">
        <w:t>Replication</w:t>
      </w:r>
      <w:r w:rsidR="003F7B6A" w:rsidRPr="00D86028">
        <w:t xml:space="preserve"> and select </w:t>
      </w:r>
      <w:r w:rsidR="009B381E" w:rsidRPr="009B381E">
        <w:t>New Replication Group</w:t>
      </w:r>
      <w:r w:rsidR="003F7B6A">
        <w:t>.</w:t>
      </w:r>
    </w:p>
    <w:p w14:paraId="10A7AE3A" w14:textId="77777777" w:rsidR="003F7B6A" w:rsidRDefault="003F7B6A" w:rsidP="003F7B6A">
      <w:pPr>
        <w:pStyle w:val="NL"/>
      </w:pPr>
      <w:r w:rsidRPr="00CC7B5D">
        <w:rPr>
          <w:b/>
        </w:rPr>
        <w:t>4.</w:t>
      </w:r>
      <w:r>
        <w:tab/>
        <w:t xml:space="preserve">On the Replication Group Type page, click </w:t>
      </w:r>
      <w:r w:rsidR="009B381E" w:rsidRPr="009B381E">
        <w:t>Next</w:t>
      </w:r>
      <w:r>
        <w:t>.</w:t>
      </w:r>
    </w:p>
    <w:p w14:paraId="0BD3AEDB" w14:textId="77777777" w:rsidR="003F7B6A" w:rsidRDefault="003F7B6A" w:rsidP="003F7B6A">
      <w:pPr>
        <w:pStyle w:val="NL"/>
      </w:pPr>
      <w:r w:rsidRPr="00CC7B5D">
        <w:rPr>
          <w:b/>
        </w:rPr>
        <w:t>5.</w:t>
      </w:r>
      <w:r>
        <w:tab/>
        <w:t xml:space="preserve">On the Name and Domain page, type </w:t>
      </w:r>
      <w:r w:rsidRPr="006074BE">
        <w:rPr>
          <w:b/>
        </w:rPr>
        <w:t>Rep1</w:t>
      </w:r>
      <w:r>
        <w:t xml:space="preserve"> in the Name of replication group text box. Click the </w:t>
      </w:r>
      <w:r w:rsidR="009B381E" w:rsidRPr="009B381E">
        <w:t>Next</w:t>
      </w:r>
      <w:r>
        <w:t xml:space="preserve"> button.</w:t>
      </w:r>
    </w:p>
    <w:p w14:paraId="52E7BB7C" w14:textId="77777777" w:rsidR="003F7B6A" w:rsidRDefault="003F7B6A" w:rsidP="003F7B6A">
      <w:pPr>
        <w:pStyle w:val="NL"/>
      </w:pPr>
      <w:r w:rsidRPr="00CC7B5D">
        <w:rPr>
          <w:b/>
        </w:rPr>
        <w:t>6.</w:t>
      </w:r>
      <w:r>
        <w:tab/>
        <w:t xml:space="preserve">On the Replication Group Members page, click the </w:t>
      </w:r>
      <w:r w:rsidR="009B381E" w:rsidRPr="009B381E">
        <w:t>Add</w:t>
      </w:r>
      <w:r>
        <w:t xml:space="preserve"> button.</w:t>
      </w:r>
    </w:p>
    <w:p w14:paraId="1F10592B" w14:textId="77777777" w:rsidR="003F7B6A" w:rsidRDefault="003F7B6A" w:rsidP="003F7B6A">
      <w:pPr>
        <w:pStyle w:val="NL"/>
      </w:pPr>
      <w:r w:rsidRPr="00CC7B5D">
        <w:rPr>
          <w:b/>
        </w:rPr>
        <w:t>7.</w:t>
      </w:r>
      <w:r>
        <w:tab/>
        <w:t>When the Select Computers dialog box opens, type</w:t>
      </w:r>
      <w:r w:rsidRPr="006074BE">
        <w:rPr>
          <w:b/>
        </w:rPr>
        <w:t xml:space="preserve"> Server01</w:t>
      </w:r>
      <w:r>
        <w:t xml:space="preserve"> in the Enter the object names to select text box and click </w:t>
      </w:r>
      <w:r w:rsidR="009B381E" w:rsidRPr="009B381E">
        <w:t>OK</w:t>
      </w:r>
      <w:r>
        <w:t>. If it asks you to enter a ne</w:t>
      </w:r>
      <w:r w:rsidR="00994D84">
        <w:t>t</w:t>
      </w:r>
      <w:r>
        <w:t xml:space="preserve">work password, specify </w:t>
      </w:r>
      <w:r w:rsidRPr="006074BE">
        <w:rPr>
          <w:b/>
        </w:rPr>
        <w:t>Contoso\Administrator</w:t>
      </w:r>
      <w:r>
        <w:t xml:space="preserve"> and password of </w:t>
      </w:r>
      <w:r w:rsidRPr="006074BE">
        <w:rPr>
          <w:b/>
        </w:rPr>
        <w:t>Password01</w:t>
      </w:r>
      <w:r>
        <w:t>.</w:t>
      </w:r>
    </w:p>
    <w:p w14:paraId="51398749" w14:textId="77777777" w:rsidR="003F7B6A" w:rsidRDefault="003F7B6A" w:rsidP="003F7B6A">
      <w:pPr>
        <w:pStyle w:val="NL"/>
      </w:pPr>
      <w:r w:rsidRPr="00CC7B5D">
        <w:rPr>
          <w:b/>
        </w:rPr>
        <w:t>8.</w:t>
      </w:r>
      <w:r>
        <w:tab/>
        <w:t xml:space="preserve">Click </w:t>
      </w:r>
      <w:r w:rsidR="009B381E" w:rsidRPr="009B381E">
        <w:t>Add</w:t>
      </w:r>
      <w:r w:rsidRPr="00D86028">
        <w:t xml:space="preserve"> and add </w:t>
      </w:r>
      <w:r w:rsidR="009B381E" w:rsidRPr="009B381E">
        <w:t>Server02</w:t>
      </w:r>
      <w:r>
        <w:t>.</w:t>
      </w:r>
    </w:p>
    <w:p w14:paraId="2707CBFF" w14:textId="77777777" w:rsidR="00464F61" w:rsidRDefault="00D76897" w:rsidP="003F7B6A">
      <w:pPr>
        <w:pStyle w:val="NL"/>
        <w:rPr>
          <w:noProof w:val="0"/>
        </w:rPr>
      </w:pPr>
      <w:r>
        <w:rPr>
          <w:b/>
        </w:rPr>
        <w:t>9</w:t>
      </w:r>
      <w:r w:rsidRPr="008D0ECF">
        <w:rPr>
          <w:b/>
        </w:rPr>
        <w:t>.</w:t>
      </w:r>
      <w:r>
        <w:tab/>
      </w:r>
      <w:r w:rsidR="00CC3F3A">
        <w:t>T</w:t>
      </w:r>
      <w:r>
        <w:rPr>
          <w:noProof w:val="0"/>
        </w:rPr>
        <w:t xml:space="preserve">ake a screen shot of the </w:t>
      </w:r>
      <w:r w:rsidR="00CC3F3A">
        <w:rPr>
          <w:noProof w:val="0"/>
        </w:rPr>
        <w:t xml:space="preserve">New Replication Group Members page </w:t>
      </w:r>
      <w:r>
        <w:rPr>
          <w:noProof w:val="0"/>
        </w:rPr>
        <w:t>by pressing Alt+Prt Scr and then paste it into your Lab04_worksheet file in the page provided by pressing Ctrl+V.</w:t>
      </w:r>
    </w:p>
    <w:p w14:paraId="7129AC42" w14:textId="77777777" w:rsidR="003F7B6A" w:rsidRDefault="00D76897" w:rsidP="003F7B6A">
      <w:pPr>
        <w:pStyle w:val="NL"/>
      </w:pPr>
      <w:r>
        <w:rPr>
          <w:b/>
        </w:rPr>
        <w:t>1</w:t>
      </w:r>
      <w:r w:rsidR="00464F61">
        <w:rPr>
          <w:b/>
        </w:rPr>
        <w:t>0</w:t>
      </w:r>
      <w:r w:rsidR="003F7B6A" w:rsidRPr="00CC7B5D">
        <w:rPr>
          <w:b/>
        </w:rPr>
        <w:t>.</w:t>
      </w:r>
      <w:r w:rsidR="003F7B6A">
        <w:tab/>
        <w:t xml:space="preserve">Back on the Replication Group Members page, click </w:t>
      </w:r>
      <w:r w:rsidR="009B381E" w:rsidRPr="009B381E">
        <w:t>Next</w:t>
      </w:r>
      <w:r w:rsidR="003F7B6A">
        <w:t>.</w:t>
      </w:r>
    </w:p>
    <w:p w14:paraId="66C249C6" w14:textId="77777777" w:rsidR="003F7B6A" w:rsidRDefault="00D76897" w:rsidP="003F7B6A">
      <w:pPr>
        <w:pStyle w:val="NL"/>
      </w:pPr>
      <w:r w:rsidRPr="00CC7B5D">
        <w:rPr>
          <w:b/>
        </w:rPr>
        <w:lastRenderedPageBreak/>
        <w:t>1</w:t>
      </w:r>
      <w:r w:rsidR="00464F61">
        <w:rPr>
          <w:b/>
        </w:rPr>
        <w:t>1</w:t>
      </w:r>
      <w:r w:rsidR="003F7B6A" w:rsidRPr="00CC7B5D">
        <w:rPr>
          <w:b/>
        </w:rPr>
        <w:t>.</w:t>
      </w:r>
      <w:r w:rsidR="003F7B6A">
        <w:tab/>
        <w:t>On the Topology Selection page</w:t>
      </w:r>
      <w:r w:rsidR="00005542">
        <w:t xml:space="preserve"> (as shown in </w:t>
      </w:r>
      <w:r w:rsidR="00D86028">
        <w:t xml:space="preserve">Figure </w:t>
      </w:r>
      <w:r w:rsidR="00005542">
        <w:t>4-</w:t>
      </w:r>
      <w:r w:rsidR="00182336">
        <w:t>5</w:t>
      </w:r>
      <w:r w:rsidR="00005542">
        <w:t>)</w:t>
      </w:r>
      <w:r w:rsidR="003F7B6A">
        <w:t xml:space="preserve">, click </w:t>
      </w:r>
      <w:r w:rsidR="009B381E" w:rsidRPr="009B381E">
        <w:t>Next</w:t>
      </w:r>
      <w:r w:rsidR="003F7B6A">
        <w:t>.</w:t>
      </w:r>
    </w:p>
    <w:p w14:paraId="46951D0D" w14:textId="77777777" w:rsidR="00254580" w:rsidRPr="00164F4D" w:rsidRDefault="00CC7B5D" w:rsidP="00254580">
      <w:pPr>
        <w:pStyle w:val="ProdNote"/>
      </w:pPr>
      <w:r>
        <w:rPr>
          <w:noProof/>
        </w:rPr>
        <w:drawing>
          <wp:inline distT="0" distB="0" distL="0" distR="0" wp14:anchorId="480D14FE" wp14:editId="38EB2C9D">
            <wp:extent cx="5486400" cy="4114800"/>
            <wp:effectExtent l="25400" t="0" r="0" b="0"/>
            <wp:docPr id="5" name="Picture 4" descr="Fig0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40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59AE" w14:textId="77777777" w:rsidR="00254580" w:rsidRDefault="00254580" w:rsidP="00254580">
      <w:pPr>
        <w:pStyle w:val="FigureNumber"/>
      </w:pPr>
      <w:r w:rsidRPr="00E16E04">
        <w:t>Figure</w:t>
      </w:r>
      <w:r>
        <w:t xml:space="preserve"> 4-</w:t>
      </w:r>
      <w:r w:rsidR="00182336">
        <w:t>5</w:t>
      </w:r>
    </w:p>
    <w:p w14:paraId="46E55FDF" w14:textId="77777777" w:rsidR="00254580" w:rsidRDefault="00254580" w:rsidP="00254580">
      <w:pPr>
        <w:pStyle w:val="FigureCaption"/>
      </w:pPr>
      <w:r>
        <w:t>Selecting the DFS topology</w:t>
      </w:r>
    </w:p>
    <w:p w14:paraId="689BCAEC" w14:textId="77777777" w:rsidR="00254580" w:rsidRPr="00254580" w:rsidRDefault="00254580" w:rsidP="00254580">
      <w:pPr>
        <w:pStyle w:val="ProdNote"/>
      </w:pPr>
    </w:p>
    <w:p w14:paraId="3BC4A291" w14:textId="77777777" w:rsidR="00930BA1" w:rsidRDefault="00930BA1" w:rsidP="003F7B6A">
      <w:pPr>
        <w:pStyle w:val="NL"/>
      </w:pPr>
      <w:r w:rsidRPr="00CC7B5D">
        <w:rPr>
          <w:b/>
        </w:rPr>
        <w:t>1</w:t>
      </w:r>
      <w:r w:rsidR="00464F61">
        <w:rPr>
          <w:b/>
        </w:rPr>
        <w:t>2</w:t>
      </w:r>
      <w:r w:rsidRPr="00CC7B5D">
        <w:rPr>
          <w:b/>
        </w:rPr>
        <w:t>.</w:t>
      </w:r>
      <w:r>
        <w:tab/>
        <w:t xml:space="preserve">On the </w:t>
      </w:r>
      <w:r w:rsidR="009B381E" w:rsidRPr="009B381E">
        <w:rPr>
          <w:i/>
        </w:rPr>
        <w:t>Replication Group Schedule and Bandwidth</w:t>
      </w:r>
      <w:r>
        <w:t xml:space="preserve"> page, click </w:t>
      </w:r>
      <w:r w:rsidR="009B381E" w:rsidRPr="009B381E">
        <w:t>Next</w:t>
      </w:r>
      <w:r>
        <w:t>.</w:t>
      </w:r>
    </w:p>
    <w:p w14:paraId="019D5E8F" w14:textId="77777777" w:rsidR="003F7B6A" w:rsidRDefault="003F7B6A" w:rsidP="003F7B6A">
      <w:pPr>
        <w:pStyle w:val="NL"/>
      </w:pPr>
      <w:r w:rsidRPr="00CC7B5D">
        <w:rPr>
          <w:b/>
        </w:rPr>
        <w:t>1</w:t>
      </w:r>
      <w:r w:rsidR="00464F61">
        <w:rPr>
          <w:b/>
        </w:rPr>
        <w:t>3</w:t>
      </w:r>
      <w:r w:rsidRPr="00CC7B5D">
        <w:rPr>
          <w:b/>
        </w:rPr>
        <w:t>.</w:t>
      </w:r>
      <w:r>
        <w:tab/>
        <w:t xml:space="preserve">On the Primary Member page, select </w:t>
      </w:r>
      <w:r w:rsidR="009B381E" w:rsidRPr="009B381E">
        <w:t>Server01</w:t>
      </w:r>
      <w:r w:rsidRPr="00D86028">
        <w:t xml:space="preserve"> as the Primary member. Click </w:t>
      </w:r>
      <w:r w:rsidR="009B381E" w:rsidRPr="009B381E">
        <w:t>Next</w:t>
      </w:r>
      <w:r>
        <w:t>.</w:t>
      </w:r>
    </w:p>
    <w:p w14:paraId="0D414B2D" w14:textId="77777777" w:rsidR="003F7B6A" w:rsidRDefault="003F7B6A" w:rsidP="003F7B6A">
      <w:pPr>
        <w:pStyle w:val="NL"/>
      </w:pPr>
      <w:r w:rsidRPr="00CC7B5D">
        <w:rPr>
          <w:b/>
        </w:rPr>
        <w:t>1</w:t>
      </w:r>
      <w:r w:rsidR="00464F61">
        <w:rPr>
          <w:b/>
        </w:rPr>
        <w:t>4</w:t>
      </w:r>
      <w:r w:rsidRPr="00CC7B5D">
        <w:rPr>
          <w:b/>
        </w:rPr>
        <w:t>.</w:t>
      </w:r>
      <w:r>
        <w:tab/>
        <w:t xml:space="preserve">On the Folders to Replicate page, click </w:t>
      </w:r>
      <w:r w:rsidR="009B381E" w:rsidRPr="009B381E">
        <w:t>Add</w:t>
      </w:r>
      <w:r>
        <w:t>.</w:t>
      </w:r>
    </w:p>
    <w:p w14:paraId="1CEDABCF" w14:textId="77777777" w:rsidR="003F7B6A" w:rsidRDefault="003F7B6A" w:rsidP="003F7B6A">
      <w:pPr>
        <w:pStyle w:val="NL"/>
      </w:pPr>
      <w:r w:rsidRPr="00CC7B5D">
        <w:rPr>
          <w:b/>
        </w:rPr>
        <w:t>1</w:t>
      </w:r>
      <w:r w:rsidR="00464F61">
        <w:rPr>
          <w:b/>
        </w:rPr>
        <w:t>5</w:t>
      </w:r>
      <w:r w:rsidRPr="00CC7B5D">
        <w:rPr>
          <w:b/>
        </w:rPr>
        <w:t>.</w:t>
      </w:r>
      <w:r>
        <w:tab/>
        <w:t xml:space="preserve">When the Add Folder to Replicate dialog box opens, </w:t>
      </w:r>
      <w:r w:rsidR="00F83D66">
        <w:t xml:space="preserve">type </w:t>
      </w:r>
      <w:r w:rsidR="00F83D66" w:rsidRPr="006074BE">
        <w:rPr>
          <w:b/>
        </w:rPr>
        <w:t>C:\Share3</w:t>
      </w:r>
      <w:r w:rsidR="00F83D66">
        <w:t xml:space="preserve"> in the Local path of folder to replicate text box and click </w:t>
      </w:r>
      <w:r w:rsidR="009B381E" w:rsidRPr="009B381E">
        <w:t>OK</w:t>
      </w:r>
      <w:r w:rsidR="00F83D66">
        <w:t>.</w:t>
      </w:r>
    </w:p>
    <w:p w14:paraId="64E4D47D" w14:textId="77777777" w:rsidR="003F7B6A" w:rsidRDefault="003F7B6A" w:rsidP="003F7B6A">
      <w:pPr>
        <w:pStyle w:val="NL"/>
      </w:pPr>
      <w:r w:rsidRPr="00CC7B5D">
        <w:rPr>
          <w:b/>
        </w:rPr>
        <w:t>1</w:t>
      </w:r>
      <w:r w:rsidR="00464F61">
        <w:rPr>
          <w:b/>
        </w:rPr>
        <w:t>6</w:t>
      </w:r>
      <w:r w:rsidRPr="00CC7B5D">
        <w:rPr>
          <w:b/>
        </w:rPr>
        <w:t>.</w:t>
      </w:r>
      <w:r>
        <w:tab/>
        <w:t>Back on the Folders to Replicate page</w:t>
      </w:r>
      <w:r w:rsidR="00254580">
        <w:t xml:space="preserve"> (as shown in </w:t>
      </w:r>
      <w:r w:rsidR="00D86028">
        <w:t xml:space="preserve">Figure </w:t>
      </w:r>
      <w:r w:rsidR="00254580">
        <w:t>4-</w:t>
      </w:r>
      <w:r w:rsidR="00182336">
        <w:t>6</w:t>
      </w:r>
      <w:r w:rsidR="00254580">
        <w:t>)</w:t>
      </w:r>
      <w:r>
        <w:t xml:space="preserve">, click </w:t>
      </w:r>
      <w:r w:rsidR="009B381E" w:rsidRPr="009B381E">
        <w:t>Next</w:t>
      </w:r>
      <w:r>
        <w:t>.</w:t>
      </w:r>
    </w:p>
    <w:p w14:paraId="39B8AF04" w14:textId="77777777" w:rsidR="00254580" w:rsidRPr="00164F4D" w:rsidRDefault="00CC7B5D" w:rsidP="00254580">
      <w:pPr>
        <w:pStyle w:val="ProdNote"/>
      </w:pPr>
      <w:r>
        <w:rPr>
          <w:noProof/>
        </w:rPr>
        <w:lastRenderedPageBreak/>
        <w:drawing>
          <wp:inline distT="0" distB="0" distL="0" distR="0" wp14:anchorId="311B62CB" wp14:editId="02A9E4D6">
            <wp:extent cx="5486400" cy="4114800"/>
            <wp:effectExtent l="25400" t="0" r="0" b="0"/>
            <wp:docPr id="6" name="Picture 5" descr="Fig0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40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0850" w14:textId="77777777" w:rsidR="00254580" w:rsidRDefault="00254580" w:rsidP="00254580">
      <w:pPr>
        <w:pStyle w:val="FigureNumber"/>
      </w:pPr>
      <w:r w:rsidRPr="00E16E04">
        <w:t>Figure</w:t>
      </w:r>
      <w:r>
        <w:t xml:space="preserve"> 4-</w:t>
      </w:r>
      <w:r w:rsidR="00182336">
        <w:t>6</w:t>
      </w:r>
    </w:p>
    <w:p w14:paraId="2A8ED96E" w14:textId="77777777" w:rsidR="00254580" w:rsidRDefault="00254580" w:rsidP="00254580">
      <w:pPr>
        <w:pStyle w:val="FigureCaption"/>
      </w:pPr>
      <w:r>
        <w:t>Adding folders to replicate</w:t>
      </w:r>
    </w:p>
    <w:p w14:paraId="453807E2" w14:textId="77777777" w:rsidR="00254580" w:rsidRDefault="00254580" w:rsidP="003F7B6A">
      <w:pPr>
        <w:pStyle w:val="NL"/>
      </w:pPr>
    </w:p>
    <w:p w14:paraId="1193486A" w14:textId="77777777" w:rsidR="003F7B6A" w:rsidRDefault="003F7B6A" w:rsidP="003F7B6A">
      <w:pPr>
        <w:pStyle w:val="NL"/>
      </w:pPr>
      <w:r w:rsidRPr="00CC7B5D">
        <w:rPr>
          <w:b/>
        </w:rPr>
        <w:t>1</w:t>
      </w:r>
      <w:r w:rsidR="00464F61">
        <w:rPr>
          <w:b/>
        </w:rPr>
        <w:t>7</w:t>
      </w:r>
      <w:r w:rsidRPr="00CC7B5D">
        <w:rPr>
          <w:b/>
        </w:rPr>
        <w:t>.</w:t>
      </w:r>
      <w:r>
        <w:tab/>
        <w:t>On the Local Path o</w:t>
      </w:r>
      <w:r w:rsidR="00F83D66">
        <w:t>f Share3 on Other Members page</w:t>
      </w:r>
      <w:r>
        <w:t xml:space="preserve">, </w:t>
      </w:r>
      <w:r w:rsidR="00F83D66">
        <w:t xml:space="preserve">with Server02, click </w:t>
      </w:r>
      <w:r w:rsidR="009B381E" w:rsidRPr="009B381E">
        <w:t>Edit</w:t>
      </w:r>
      <w:r w:rsidR="00F83D66">
        <w:t>.</w:t>
      </w:r>
    </w:p>
    <w:p w14:paraId="5A4DBFC8" w14:textId="77777777" w:rsidR="00F83D66" w:rsidRDefault="00F83D66" w:rsidP="003F7B6A">
      <w:pPr>
        <w:pStyle w:val="NL"/>
      </w:pPr>
      <w:r w:rsidRPr="00CC7B5D">
        <w:rPr>
          <w:b/>
        </w:rPr>
        <w:t>1</w:t>
      </w:r>
      <w:r w:rsidR="00464F61">
        <w:rPr>
          <w:b/>
        </w:rPr>
        <w:t>8</w:t>
      </w:r>
      <w:r w:rsidRPr="00CC7B5D">
        <w:rPr>
          <w:b/>
        </w:rPr>
        <w:t>.</w:t>
      </w:r>
      <w:r>
        <w:tab/>
        <w:t xml:space="preserve">Click </w:t>
      </w:r>
      <w:r w:rsidR="009B381E" w:rsidRPr="009B381E">
        <w:t>Enabled</w:t>
      </w:r>
      <w:r>
        <w:t xml:space="preserve"> and type </w:t>
      </w:r>
      <w:r w:rsidRPr="006074BE">
        <w:rPr>
          <w:b/>
        </w:rPr>
        <w:t>C:\Share3</w:t>
      </w:r>
      <w:r>
        <w:t xml:space="preserve"> in the Local path of folder text box</w:t>
      </w:r>
      <w:r w:rsidR="00254580">
        <w:t xml:space="preserve"> as shown in </w:t>
      </w:r>
      <w:r w:rsidR="00D86028">
        <w:t xml:space="preserve">Figure </w:t>
      </w:r>
      <w:r w:rsidR="00254580">
        <w:t>4-</w:t>
      </w:r>
      <w:r w:rsidR="00182336">
        <w:t>7</w:t>
      </w:r>
      <w:r>
        <w:t xml:space="preserve">. Click </w:t>
      </w:r>
      <w:r w:rsidR="009B381E" w:rsidRPr="009B381E">
        <w:t>OK</w:t>
      </w:r>
      <w:r>
        <w:t xml:space="preserve"> to close the Edit dialog box.</w:t>
      </w:r>
    </w:p>
    <w:p w14:paraId="73C33B1D" w14:textId="77777777" w:rsidR="00254580" w:rsidRDefault="00254580" w:rsidP="003F7B6A">
      <w:pPr>
        <w:pStyle w:val="NL"/>
      </w:pPr>
    </w:p>
    <w:p w14:paraId="23BFB11C" w14:textId="77777777" w:rsidR="00254580" w:rsidRPr="00164F4D" w:rsidRDefault="00CC7B5D" w:rsidP="00254580">
      <w:pPr>
        <w:pStyle w:val="ProdNote"/>
      </w:pPr>
      <w:r>
        <w:rPr>
          <w:noProof/>
        </w:rPr>
        <w:lastRenderedPageBreak/>
        <w:drawing>
          <wp:inline distT="0" distB="0" distL="0" distR="0" wp14:anchorId="4ABC861C" wp14:editId="3D71CBFF">
            <wp:extent cx="5486400" cy="4114800"/>
            <wp:effectExtent l="25400" t="0" r="0" b="0"/>
            <wp:docPr id="7" name="Picture 6" descr="Fig0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407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5678" w14:textId="77777777" w:rsidR="00254580" w:rsidRDefault="00254580" w:rsidP="00254580">
      <w:pPr>
        <w:pStyle w:val="FigureNumber"/>
      </w:pPr>
      <w:r w:rsidRPr="00E16E04">
        <w:t>Figure</w:t>
      </w:r>
      <w:r>
        <w:t xml:space="preserve"> 4-</w:t>
      </w:r>
      <w:r w:rsidR="00182336">
        <w:t>7</w:t>
      </w:r>
    </w:p>
    <w:p w14:paraId="1DD3DE29" w14:textId="77777777" w:rsidR="00254580" w:rsidRDefault="00254580" w:rsidP="00254580">
      <w:pPr>
        <w:pStyle w:val="FigureCaption"/>
      </w:pPr>
      <w:r>
        <w:t>Accessing a namespace</w:t>
      </w:r>
    </w:p>
    <w:p w14:paraId="63FE96F2" w14:textId="77777777" w:rsidR="00254580" w:rsidRDefault="00254580" w:rsidP="003F7B6A">
      <w:pPr>
        <w:pStyle w:val="NL"/>
      </w:pPr>
    </w:p>
    <w:p w14:paraId="38F1A9C4" w14:textId="77777777" w:rsidR="003F7B6A" w:rsidRDefault="003F7B6A" w:rsidP="003F7B6A">
      <w:pPr>
        <w:pStyle w:val="NL"/>
      </w:pPr>
      <w:r w:rsidRPr="00CC7B5D">
        <w:rPr>
          <w:b/>
        </w:rPr>
        <w:t>1</w:t>
      </w:r>
      <w:r w:rsidR="00464F61">
        <w:rPr>
          <w:b/>
        </w:rPr>
        <w:t>9</w:t>
      </w:r>
      <w:r w:rsidRPr="00CC7B5D">
        <w:rPr>
          <w:b/>
        </w:rPr>
        <w:t>.</w:t>
      </w:r>
      <w:r>
        <w:tab/>
        <w:t xml:space="preserve">Back on the Local Path of </w:t>
      </w:r>
      <w:r w:rsidR="00EC036F">
        <w:t xml:space="preserve">Share3 </w:t>
      </w:r>
      <w:r>
        <w:t xml:space="preserve">on Other Members page, click </w:t>
      </w:r>
      <w:r w:rsidR="009B381E" w:rsidRPr="009B381E">
        <w:t>Next</w:t>
      </w:r>
      <w:r>
        <w:t>.</w:t>
      </w:r>
    </w:p>
    <w:p w14:paraId="2A0A949A" w14:textId="77777777" w:rsidR="003F7B6A" w:rsidRDefault="00464F61" w:rsidP="003F7B6A">
      <w:pPr>
        <w:pStyle w:val="NL"/>
      </w:pPr>
      <w:r>
        <w:rPr>
          <w:b/>
        </w:rPr>
        <w:t>20</w:t>
      </w:r>
      <w:r w:rsidR="003F7B6A" w:rsidRPr="00CC7B5D">
        <w:rPr>
          <w:b/>
        </w:rPr>
        <w:t>.</w:t>
      </w:r>
      <w:r w:rsidR="003F7B6A">
        <w:tab/>
        <w:t xml:space="preserve">On the </w:t>
      </w:r>
      <w:r w:rsidR="009B381E" w:rsidRPr="009B381E">
        <w:rPr>
          <w:i/>
        </w:rPr>
        <w:t>Review Settings and Create Replication Group</w:t>
      </w:r>
      <w:r w:rsidR="003F7B6A">
        <w:t xml:space="preserve"> page, click </w:t>
      </w:r>
      <w:r w:rsidR="009B381E" w:rsidRPr="009B381E">
        <w:t>Create</w:t>
      </w:r>
      <w:r w:rsidR="003F7B6A">
        <w:t>.</w:t>
      </w:r>
    </w:p>
    <w:p w14:paraId="72F3ADF6" w14:textId="77777777" w:rsidR="003F7B6A" w:rsidRDefault="00930BA1" w:rsidP="003F7B6A">
      <w:pPr>
        <w:pStyle w:val="NL"/>
      </w:pPr>
      <w:r w:rsidRPr="00CC7B5D">
        <w:rPr>
          <w:b/>
        </w:rPr>
        <w:t>2</w:t>
      </w:r>
      <w:r w:rsidR="00464F61">
        <w:rPr>
          <w:b/>
        </w:rPr>
        <w:t>1</w:t>
      </w:r>
      <w:r w:rsidR="00F83D66" w:rsidRPr="00CC7B5D">
        <w:rPr>
          <w:b/>
        </w:rPr>
        <w:t>.</w:t>
      </w:r>
      <w:r w:rsidR="003F7B6A">
        <w:tab/>
        <w:t xml:space="preserve">When the replication group has been created, click </w:t>
      </w:r>
      <w:r w:rsidR="009B381E" w:rsidRPr="009B381E">
        <w:t>Close</w:t>
      </w:r>
      <w:r w:rsidR="003F7B6A">
        <w:t>.</w:t>
      </w:r>
    </w:p>
    <w:p w14:paraId="0965A44A" w14:textId="77777777" w:rsidR="007E2448" w:rsidRDefault="003F7B6A" w:rsidP="003F7B6A">
      <w:pPr>
        <w:pStyle w:val="NL"/>
      </w:pPr>
      <w:r w:rsidRPr="00CC7B5D">
        <w:rPr>
          <w:b/>
        </w:rPr>
        <w:t>2</w:t>
      </w:r>
      <w:r w:rsidR="00464F61">
        <w:rPr>
          <w:b/>
        </w:rPr>
        <w:t>2</w:t>
      </w:r>
      <w:r w:rsidRPr="00CC7B5D">
        <w:rPr>
          <w:b/>
        </w:rPr>
        <w:t>.</w:t>
      </w:r>
      <w:r>
        <w:tab/>
        <w:t xml:space="preserve">If you get a Replication Delay message, click </w:t>
      </w:r>
      <w:r w:rsidR="009B381E" w:rsidRPr="009B381E">
        <w:t>OK</w:t>
      </w:r>
      <w:r w:rsidR="00562A81">
        <w:t>.</w:t>
      </w:r>
    </w:p>
    <w:p w14:paraId="1B5C7058" w14:textId="77777777" w:rsidR="00AA43DC" w:rsidRPr="00C83983" w:rsidRDefault="008D0ECF" w:rsidP="00C83983">
      <w:pPr>
        <w:pStyle w:val="NL"/>
        <w:rPr>
          <w:noProof w:val="0"/>
        </w:rPr>
      </w:pPr>
      <w:r w:rsidRPr="008D0ECF">
        <w:rPr>
          <w:b/>
        </w:rPr>
        <w:t>2</w:t>
      </w:r>
      <w:r w:rsidR="00464F61">
        <w:rPr>
          <w:b/>
        </w:rPr>
        <w:t>3</w:t>
      </w:r>
      <w:r w:rsidRPr="008D0ECF">
        <w:rPr>
          <w:b/>
        </w:rPr>
        <w:t>.</w:t>
      </w:r>
      <w:r>
        <w:tab/>
        <w:t>Click the Repl node and t</w:t>
      </w:r>
      <w:r>
        <w:rPr>
          <w:noProof w:val="0"/>
        </w:rPr>
        <w:t xml:space="preserve">ake a screen shot of the DFS Replication by pressing Alt+Prt Scr and then paste it into your Lab04_worksheet file in the page provided by pressing Ctrl+V. </w:t>
      </w:r>
    </w:p>
    <w:p w14:paraId="444EA20E" w14:textId="77777777" w:rsidR="00562A81" w:rsidRDefault="00562A81" w:rsidP="003F7B6A">
      <w:pPr>
        <w:pStyle w:val="NL"/>
      </w:pPr>
      <w:r w:rsidRPr="00CC7B5D">
        <w:rPr>
          <w:b/>
        </w:rPr>
        <w:t>2</w:t>
      </w:r>
      <w:r w:rsidR="00464F61">
        <w:rPr>
          <w:b/>
        </w:rPr>
        <w:t>4</w:t>
      </w:r>
      <w:r w:rsidRPr="00CC7B5D">
        <w:rPr>
          <w:b/>
        </w:rPr>
        <w:t>.</w:t>
      </w:r>
      <w:r>
        <w:tab/>
        <w:t xml:space="preserve">On Server01, open the </w:t>
      </w:r>
      <w:r w:rsidR="009B381E" w:rsidRPr="009B381E">
        <w:t>C:\Share3</w:t>
      </w:r>
      <w:r>
        <w:t xml:space="preserve"> folder.</w:t>
      </w:r>
    </w:p>
    <w:p w14:paraId="17ABD4DF" w14:textId="77777777" w:rsidR="00562A81" w:rsidRDefault="00562A81" w:rsidP="003F7B6A">
      <w:pPr>
        <w:pStyle w:val="NL"/>
      </w:pPr>
      <w:r w:rsidRPr="00CC7B5D">
        <w:rPr>
          <w:b/>
        </w:rPr>
        <w:t>2</w:t>
      </w:r>
      <w:r w:rsidR="00464F61">
        <w:rPr>
          <w:b/>
        </w:rPr>
        <w:t>5</w:t>
      </w:r>
      <w:r w:rsidRPr="00CC7B5D">
        <w:rPr>
          <w:b/>
        </w:rPr>
        <w:t>.</w:t>
      </w:r>
      <w:r>
        <w:tab/>
        <w:t xml:space="preserve">Right-click the opened folder, click </w:t>
      </w:r>
      <w:r w:rsidR="009B381E" w:rsidRPr="009B381E">
        <w:t>New</w:t>
      </w:r>
      <w:r w:rsidRPr="00D86028">
        <w:t xml:space="preserve"> and click </w:t>
      </w:r>
      <w:r w:rsidR="009B381E" w:rsidRPr="009B381E">
        <w:t>Text Document</w:t>
      </w:r>
      <w:r>
        <w:t xml:space="preserve">. Name the document </w:t>
      </w:r>
      <w:r w:rsidRPr="006074BE">
        <w:rPr>
          <w:b/>
        </w:rPr>
        <w:t>Doc1.txt</w:t>
      </w:r>
      <w:r>
        <w:t>.</w:t>
      </w:r>
    </w:p>
    <w:p w14:paraId="36122410" w14:textId="77777777" w:rsidR="00562A81" w:rsidRDefault="008D0ECF" w:rsidP="003F7B6A">
      <w:pPr>
        <w:pStyle w:val="NL"/>
      </w:pPr>
      <w:r w:rsidRPr="00CC7B5D">
        <w:rPr>
          <w:b/>
        </w:rPr>
        <w:t>2</w:t>
      </w:r>
      <w:r w:rsidR="00464F61">
        <w:rPr>
          <w:b/>
        </w:rPr>
        <w:t>6</w:t>
      </w:r>
      <w:r w:rsidR="00562A81" w:rsidRPr="00CC7B5D">
        <w:rPr>
          <w:b/>
        </w:rPr>
        <w:t>.</w:t>
      </w:r>
      <w:r w:rsidR="00562A81">
        <w:tab/>
        <w:t xml:space="preserve">Open the </w:t>
      </w:r>
      <w:r w:rsidR="009B381E" w:rsidRPr="009B381E">
        <w:t>Doc1.txt</w:t>
      </w:r>
      <w:r w:rsidR="00562A81">
        <w:t xml:space="preserve"> file and type your name. Save and close the text document.</w:t>
      </w:r>
    </w:p>
    <w:p w14:paraId="70FE445D" w14:textId="77777777" w:rsidR="00376308" w:rsidRDefault="00562A81" w:rsidP="00E27AE5">
      <w:pPr>
        <w:pStyle w:val="NL"/>
      </w:pPr>
      <w:r w:rsidRPr="00CC7B5D">
        <w:rPr>
          <w:b/>
        </w:rPr>
        <w:t>2</w:t>
      </w:r>
      <w:r w:rsidR="00464F61">
        <w:rPr>
          <w:b/>
        </w:rPr>
        <w:t>7</w:t>
      </w:r>
      <w:r w:rsidRPr="00CC7B5D">
        <w:rPr>
          <w:b/>
        </w:rPr>
        <w:t>.</w:t>
      </w:r>
      <w:r>
        <w:tab/>
      </w:r>
      <w:r w:rsidR="00CC51CA">
        <w:t xml:space="preserve">On Server02, open the </w:t>
      </w:r>
      <w:r w:rsidR="009B381E" w:rsidRPr="009B381E">
        <w:t>C:\Share3</w:t>
      </w:r>
      <w:r w:rsidR="00CC51CA">
        <w:t xml:space="preserve"> folder and verify that the Doc1 has replicated to Server02.</w:t>
      </w:r>
      <w:r w:rsidR="00C34DA8">
        <w:t xml:space="preserve"> It may take a minute or two to replicate.</w:t>
      </w:r>
    </w:p>
    <w:p w14:paraId="659199B8" w14:textId="77777777" w:rsidR="00C84269" w:rsidRDefault="00C84269" w:rsidP="00C84269">
      <w:pPr>
        <w:pStyle w:val="H1"/>
      </w:pPr>
      <w:r>
        <w:lastRenderedPageBreak/>
        <w:t>Lab REview Questions</w:t>
      </w:r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000000" w:fill="auto"/>
        <w:tblLook w:val="01E0" w:firstRow="1" w:lastRow="1" w:firstColumn="1" w:lastColumn="1" w:noHBand="0" w:noVBand="0"/>
      </w:tblPr>
      <w:tblGrid>
        <w:gridCol w:w="1800"/>
        <w:gridCol w:w="6948"/>
      </w:tblGrid>
      <w:tr w:rsidR="00C84269" w14:paraId="385FFF8B" w14:textId="77777777">
        <w:tc>
          <w:tcPr>
            <w:tcW w:w="1800" w:type="dxa"/>
            <w:shd w:val="clear" w:color="000000" w:fill="auto"/>
          </w:tcPr>
          <w:p w14:paraId="1DC32474" w14:textId="77777777" w:rsidR="00C84269" w:rsidRPr="00296AA8" w:rsidRDefault="00C84269" w:rsidP="008A7F1F">
            <w:pPr>
              <w:pStyle w:val="TB"/>
              <w:rPr>
                <w:b/>
                <w:bCs/>
              </w:rPr>
            </w:pPr>
            <w:r w:rsidRPr="00296AA8">
              <w:rPr>
                <w:b/>
                <w:bCs/>
              </w:rPr>
              <w:t>Completion time</w:t>
            </w:r>
          </w:p>
        </w:tc>
        <w:tc>
          <w:tcPr>
            <w:tcW w:w="6948" w:type="dxa"/>
            <w:shd w:val="clear" w:color="000000" w:fill="auto"/>
          </w:tcPr>
          <w:p w14:paraId="625A2C3D" w14:textId="77777777" w:rsidR="00C84269" w:rsidRPr="00296AA8" w:rsidRDefault="00C84269" w:rsidP="008A7F1F">
            <w:pPr>
              <w:pStyle w:val="TB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  <w:r w:rsidRPr="00296AA8">
              <w:rPr>
                <w:b/>
                <w:bCs/>
              </w:rPr>
              <w:t xml:space="preserve"> minutes</w:t>
            </w:r>
          </w:p>
        </w:tc>
      </w:tr>
    </w:tbl>
    <w:p w14:paraId="55DB5A1A" w14:textId="77777777" w:rsidR="00464F61" w:rsidRDefault="00464F61" w:rsidP="00CC7B5D">
      <w:pPr>
        <w:pStyle w:val="NL"/>
        <w:rPr>
          <w:b/>
        </w:rPr>
      </w:pPr>
    </w:p>
    <w:p w14:paraId="5B1C72C8" w14:textId="77777777" w:rsidR="00C84269" w:rsidRDefault="00CC7B5D" w:rsidP="00CC7B5D">
      <w:pPr>
        <w:pStyle w:val="NL"/>
      </w:pPr>
      <w:r w:rsidRPr="00DD2312">
        <w:rPr>
          <w:b/>
        </w:rPr>
        <w:t>1.</w:t>
      </w:r>
      <w:r w:rsidRPr="00DD2312">
        <w:rPr>
          <w:b/>
        </w:rPr>
        <w:tab/>
      </w:r>
      <w:r w:rsidR="00C84269">
        <w:t>In Exercise 4.2, what technology was used to create a shared folder of shared folders?</w:t>
      </w:r>
    </w:p>
    <w:p w14:paraId="6D6C4C9A" w14:textId="77777777" w:rsidR="00C84269" w:rsidRDefault="00CC7B5D" w:rsidP="00CC7B5D">
      <w:pPr>
        <w:pStyle w:val="NL"/>
      </w:pPr>
      <w:r>
        <w:rPr>
          <w:b/>
        </w:rPr>
        <w:t>2</w:t>
      </w:r>
      <w:r w:rsidRPr="00DD2312">
        <w:rPr>
          <w:b/>
        </w:rPr>
        <w:t>.</w:t>
      </w:r>
      <w:r w:rsidRPr="00DD2312">
        <w:rPr>
          <w:b/>
        </w:rPr>
        <w:tab/>
      </w:r>
      <w:r w:rsidR="00C84269">
        <w:t>In Exercise 4.2, where is the configuration for domain-based namespaces stored?</w:t>
      </w:r>
    </w:p>
    <w:p w14:paraId="6EC3AA00" w14:textId="77777777" w:rsidR="00C84269" w:rsidRDefault="00CC7B5D" w:rsidP="00CC7B5D">
      <w:pPr>
        <w:pStyle w:val="NL"/>
      </w:pPr>
      <w:r>
        <w:rPr>
          <w:b/>
        </w:rPr>
        <w:t>3</w:t>
      </w:r>
      <w:r w:rsidRPr="00DD2312">
        <w:rPr>
          <w:b/>
        </w:rPr>
        <w:t>.</w:t>
      </w:r>
      <w:r w:rsidRPr="00DD2312">
        <w:rPr>
          <w:b/>
        </w:rPr>
        <w:tab/>
      </w:r>
      <w:r w:rsidR="00C84269">
        <w:t>In Exercise 4.2, what technology is used to automatically copy files from one server to another?</w:t>
      </w:r>
    </w:p>
    <w:p w14:paraId="635DBE28" w14:textId="77777777" w:rsidR="00FA1018" w:rsidRDefault="00CC7B5D" w:rsidP="00CC7B5D">
      <w:pPr>
        <w:pStyle w:val="NL"/>
      </w:pPr>
      <w:r>
        <w:rPr>
          <w:b/>
        </w:rPr>
        <w:t>4</w:t>
      </w:r>
      <w:r w:rsidRPr="00DD2312">
        <w:rPr>
          <w:b/>
        </w:rPr>
        <w:t>.</w:t>
      </w:r>
      <w:r w:rsidRPr="00DD2312">
        <w:rPr>
          <w:b/>
        </w:rPr>
        <w:tab/>
      </w:r>
      <w:r w:rsidR="00C84269">
        <w:t xml:space="preserve">In Exercise 4.2, what topology is used </w:t>
      </w:r>
      <w:r w:rsidR="00D86028">
        <w:t xml:space="preserve">to </w:t>
      </w:r>
      <w:r w:rsidR="00C84269">
        <w:t>have files replicate from one member to all other DFS members?</w:t>
      </w:r>
    </w:p>
    <w:p w14:paraId="1E54DDA0" w14:textId="77777777" w:rsidR="00C84269" w:rsidRDefault="00C84269" w:rsidP="00CC7B5D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0"/>
        <w:gridCol w:w="6626"/>
      </w:tblGrid>
      <w:tr w:rsidR="00FA1018" w:rsidRPr="00296AA8" w14:paraId="56E1A96D" w14:textId="77777777">
        <w:tc>
          <w:tcPr>
            <w:tcW w:w="1870" w:type="dxa"/>
            <w:shd w:val="solid" w:color="000000" w:fill="FFFFFF"/>
            <w:vAlign w:val="bottom"/>
          </w:tcPr>
          <w:p w14:paraId="38C6F57A" w14:textId="77777777" w:rsidR="00FA1018" w:rsidRPr="00296AA8" w:rsidRDefault="00FA1018" w:rsidP="009F4E27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Lab Challenge</w:t>
            </w:r>
          </w:p>
        </w:tc>
        <w:tc>
          <w:tcPr>
            <w:tcW w:w="6626" w:type="dxa"/>
            <w:shd w:val="solid" w:color="000000" w:fill="FFFFFF"/>
            <w:vAlign w:val="bottom"/>
          </w:tcPr>
          <w:p w14:paraId="43C4258F" w14:textId="77777777" w:rsidR="00FA1018" w:rsidRPr="00296AA8" w:rsidRDefault="00FA1018" w:rsidP="009F4E27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Create a Fault-Tolerant Shared Folder</w:t>
            </w:r>
          </w:p>
        </w:tc>
      </w:tr>
      <w:tr w:rsidR="00FA1018" w14:paraId="7F68FAF7" w14:textId="77777777">
        <w:tc>
          <w:tcPr>
            <w:tcW w:w="1870" w:type="dxa"/>
            <w:shd w:val="clear" w:color="auto" w:fill="auto"/>
          </w:tcPr>
          <w:p w14:paraId="2A2DA991" w14:textId="77777777" w:rsidR="00FA1018" w:rsidRDefault="00FA1018" w:rsidP="009F4E27">
            <w:pPr>
              <w:pStyle w:val="TB"/>
            </w:pPr>
            <w:r>
              <w:t>Overview</w:t>
            </w:r>
          </w:p>
          <w:p w14:paraId="34CEF9E4" w14:textId="77777777" w:rsidR="00FA1018" w:rsidRDefault="00FA1018" w:rsidP="009F4E27">
            <w:pPr>
              <w:spacing w:after="120"/>
            </w:pPr>
          </w:p>
        </w:tc>
        <w:tc>
          <w:tcPr>
            <w:tcW w:w="6626" w:type="dxa"/>
            <w:shd w:val="clear" w:color="auto" w:fill="auto"/>
          </w:tcPr>
          <w:p w14:paraId="03556DFB" w14:textId="77777777" w:rsidR="00FA1018" w:rsidRDefault="00FA1018" w:rsidP="00C51AF7">
            <w:pPr>
              <w:pStyle w:val="StyleTBLLeft-001Hanging001"/>
            </w:pPr>
            <w:r>
              <w:t>To complete this chall</w:t>
            </w:r>
            <w:r w:rsidR="00633C25">
              <w:t xml:space="preserve">enge, create a high-level list </w:t>
            </w:r>
            <w:r>
              <w:t>to create a fault-tolerante shared folder by writing the steps to complete the tasks described in the scenerio.</w:t>
            </w:r>
          </w:p>
        </w:tc>
      </w:tr>
      <w:tr w:rsidR="00FA1018" w14:paraId="495FAB1D" w14:textId="77777777">
        <w:tc>
          <w:tcPr>
            <w:tcW w:w="1870" w:type="dxa"/>
            <w:shd w:val="clear" w:color="auto" w:fill="auto"/>
          </w:tcPr>
          <w:p w14:paraId="7970CC31" w14:textId="77777777" w:rsidR="00FA1018" w:rsidRDefault="00FA1018" w:rsidP="009F4E27">
            <w:pPr>
              <w:pStyle w:val="TB"/>
            </w:pPr>
            <w:r>
              <w:t>Completion time</w:t>
            </w:r>
          </w:p>
        </w:tc>
        <w:tc>
          <w:tcPr>
            <w:tcW w:w="6626" w:type="dxa"/>
            <w:shd w:val="clear" w:color="auto" w:fill="auto"/>
          </w:tcPr>
          <w:p w14:paraId="77566B4F" w14:textId="77777777" w:rsidR="00FA1018" w:rsidRDefault="00FA1018" w:rsidP="009F4E27">
            <w:pPr>
              <w:pStyle w:val="TB"/>
            </w:pPr>
            <w:r>
              <w:t>10 minutes</w:t>
            </w:r>
          </w:p>
        </w:tc>
      </w:tr>
    </w:tbl>
    <w:p w14:paraId="76344349" w14:textId="77777777" w:rsidR="00AA43DC" w:rsidRDefault="00AA43DC"/>
    <w:p w14:paraId="4E0639DC" w14:textId="77777777" w:rsidR="007E2448" w:rsidRPr="00C14D0D" w:rsidRDefault="00E4307A" w:rsidP="007E2448">
      <w:pPr>
        <w:pStyle w:val="TXTIND0"/>
        <w:rPr>
          <w:noProof w:val="0"/>
        </w:rPr>
      </w:pPr>
      <w:r>
        <w:rPr>
          <w:noProof w:val="0"/>
        </w:rPr>
        <w:t>You have content that is contained in a folder that you want to make available</w:t>
      </w:r>
      <w:r w:rsidR="00C34DA8">
        <w:rPr>
          <w:noProof w:val="0"/>
        </w:rPr>
        <w:t>,</w:t>
      </w:r>
      <w:r>
        <w:rPr>
          <w:noProof w:val="0"/>
        </w:rPr>
        <w:t xml:space="preserve"> </w:t>
      </w:r>
      <w:r w:rsidR="00C34DA8">
        <w:rPr>
          <w:noProof w:val="0"/>
        </w:rPr>
        <w:t xml:space="preserve">even </w:t>
      </w:r>
      <w:r>
        <w:rPr>
          <w:noProof w:val="0"/>
        </w:rPr>
        <w:t>if a file server becomes unavailable. What do you need to do to accomplish this?</w:t>
      </w:r>
    </w:p>
    <w:p w14:paraId="5FE68DF4" w14:textId="77777777" w:rsidR="007E2448" w:rsidRPr="00C14D0D" w:rsidRDefault="007E2448" w:rsidP="007E2448">
      <w:pPr>
        <w:pStyle w:val="NL"/>
        <w:rPr>
          <w:noProof w:val="0"/>
        </w:rPr>
      </w:pPr>
      <w:r w:rsidRPr="00C14D0D">
        <w:rPr>
          <w:noProof w:val="0"/>
        </w:rPr>
        <w:t xml:space="preserve">Write out the steps you performed to complete the challenge. </w:t>
      </w:r>
    </w:p>
    <w:p w14:paraId="2AE0AC19" w14:textId="77777777" w:rsidR="00376308" w:rsidRPr="00EA7434" w:rsidRDefault="00376308" w:rsidP="00376308">
      <w:pPr>
        <w:pStyle w:val="TXTIND0"/>
        <w:rPr>
          <w:noProof w:val="0"/>
        </w:rPr>
      </w:pPr>
      <w:r w:rsidRPr="00EA7434">
        <w:rPr>
          <w:noProof w:val="0"/>
        </w:rPr>
        <w:t>End of</w:t>
      </w:r>
      <w:r w:rsidR="00271A85">
        <w:rPr>
          <w:noProof w:val="0"/>
        </w:rPr>
        <w:t xml:space="preserve"> </w:t>
      </w:r>
      <w:r w:rsidRPr="00EA7434">
        <w:rPr>
          <w:noProof w:val="0"/>
        </w:rPr>
        <w:t>lab. You can log off or start a different lab. If you want to restart this lab, you’ll need to click the End Lab button in order for the lab to be reset.</w:t>
      </w:r>
    </w:p>
    <w:p w14:paraId="0837087D" w14:textId="77777777" w:rsidR="00E4307A" w:rsidRPr="0087636F" w:rsidRDefault="00E4307A" w:rsidP="00376308">
      <w:pPr>
        <w:pStyle w:val="NL"/>
        <w:tabs>
          <w:tab w:val="left" w:pos="1440"/>
        </w:tabs>
        <w:ind w:left="1440"/>
        <w:rPr>
          <w:noProof w:val="0"/>
          <w:highlight w:val="yellow"/>
        </w:rPr>
      </w:pPr>
    </w:p>
    <w:sectPr w:rsidR="00E4307A" w:rsidRPr="0087636F" w:rsidSect="00E97E5A">
      <w:headerReference w:type="default" r:id="rId16"/>
      <w:footerReference w:type="default" r:id="rId1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B603E3" w14:textId="77777777" w:rsidR="00C415A9" w:rsidRDefault="00C415A9">
      <w:r>
        <w:separator/>
      </w:r>
    </w:p>
  </w:endnote>
  <w:endnote w:type="continuationSeparator" w:id="0">
    <w:p w14:paraId="6A72172E" w14:textId="77777777" w:rsidR="00C415A9" w:rsidRDefault="00C415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erkeleyOldMdIT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833138" w14:textId="77777777" w:rsidR="008A7F1F" w:rsidRPr="001E7A6A" w:rsidRDefault="008A7F1F">
    <w:pPr>
      <w:pStyle w:val="Footer"/>
      <w:rPr>
        <w:rFonts w:ascii="Arial" w:hAnsi="Arial" w:cs="Arial"/>
        <w:i/>
        <w:sz w:val="20"/>
      </w:rPr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268E49" w14:textId="77777777" w:rsidR="00C415A9" w:rsidRDefault="00C415A9">
      <w:r>
        <w:separator/>
      </w:r>
    </w:p>
  </w:footnote>
  <w:footnote w:type="continuationSeparator" w:id="0">
    <w:p w14:paraId="413276F5" w14:textId="77777777" w:rsidR="00C415A9" w:rsidRDefault="00C415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60D63B" w14:textId="77777777" w:rsidR="008A7F1F" w:rsidRPr="00127F58" w:rsidRDefault="008A7F1F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70-411 Administering Windows Server 2012</w:t>
    </w:r>
    <w:r>
      <w:rPr>
        <w:rFonts w:ascii="Arial" w:hAnsi="Arial" w:cs="Arial"/>
        <w:i/>
        <w:sz w:val="20"/>
      </w:rPr>
      <w:tab/>
    </w:r>
    <w:r>
      <w:rPr>
        <w:rFonts w:ascii="Arial" w:hAnsi="Arial" w:cs="Arial"/>
        <w:i/>
        <w:sz w:val="20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D6EDA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1368375E"/>
    <w:multiLevelType w:val="hybridMultilevel"/>
    <w:tmpl w:val="7AE8954C"/>
    <w:lvl w:ilvl="0" w:tplc="094055FE">
      <w:start w:val="1"/>
      <w:numFmt w:val="bullet"/>
      <w:pStyle w:val="ObjBL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4C10F1"/>
    <w:multiLevelType w:val="hybridMultilevel"/>
    <w:tmpl w:val="4E662A60"/>
    <w:lvl w:ilvl="0" w:tplc="1ECCC542">
      <w:start w:val="1"/>
      <w:numFmt w:val="bullet"/>
      <w:pStyle w:val="BL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4"/>
        <w:szCs w:val="24"/>
      </w:rPr>
    </w:lvl>
    <w:lvl w:ilvl="1" w:tplc="EA7416FA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E6F87FA0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BA1EBBA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8EFA9356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AD701570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DBB40FE2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CA3CE744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B120B676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3">
    <w:nsid w:val="1E3D44BD"/>
    <w:multiLevelType w:val="hybridMultilevel"/>
    <w:tmpl w:val="F67A4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2D0F9F"/>
    <w:multiLevelType w:val="hybridMultilevel"/>
    <w:tmpl w:val="EABE157A"/>
    <w:lvl w:ilvl="0" w:tplc="0409000F">
      <w:start w:val="1"/>
      <w:numFmt w:val="decimal"/>
      <w:pStyle w:val="ProgListNumScreened"/>
      <w:lvlText w:val="%1"/>
      <w:lvlJc w:val="right"/>
      <w:pPr>
        <w:tabs>
          <w:tab w:val="num" w:pos="648"/>
        </w:tabs>
        <w:ind w:left="0" w:firstLine="288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5F784B61"/>
    <w:multiLevelType w:val="hybridMultilevel"/>
    <w:tmpl w:val="425C444E"/>
    <w:lvl w:ilvl="0" w:tplc="15E08F3A">
      <w:start w:val="1"/>
      <w:numFmt w:val="bullet"/>
      <w:pStyle w:val="ObjBL0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4212362A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3888CC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35823A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A62C83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736800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07284B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D34A44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901284F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70E45F5"/>
    <w:multiLevelType w:val="hybridMultilevel"/>
    <w:tmpl w:val="CCD211BC"/>
    <w:lvl w:ilvl="0" w:tplc="B99E5B8A">
      <w:start w:val="1"/>
      <w:numFmt w:val="decimal"/>
      <w:pStyle w:val="n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9F50AF1"/>
    <w:multiLevelType w:val="hybridMultilevel"/>
    <w:tmpl w:val="D55CA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  <w:lvlOverride w:ilvl="0">
      <w:startOverride w:val="1"/>
    </w:lvlOverride>
  </w:num>
  <w:num w:numId="4">
    <w:abstractNumId w:val="5"/>
  </w:num>
  <w:num w:numId="5">
    <w:abstractNumId w:val="1"/>
  </w:num>
  <w:num w:numId="6">
    <w:abstractNumId w:val="6"/>
  </w:num>
  <w:num w:numId="7">
    <w:abstractNumId w:val="7"/>
  </w:num>
  <w:num w:numId="8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6"/>
  <w:attachedTemplate r:id="rId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noPunctuationKerning/>
  <w:characterSpacingControl w:val="doNotCompress"/>
  <w:hdrShapeDefaults>
    <o:shapedefaults v:ext="edit" spidmax="4097" fillcolor="white" strokecolor="blue">
      <v:fill color="white"/>
      <v:stroke color="blu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C8A"/>
    <w:rsid w:val="00002064"/>
    <w:rsid w:val="00003FC7"/>
    <w:rsid w:val="00005542"/>
    <w:rsid w:val="00005A15"/>
    <w:rsid w:val="00005D3C"/>
    <w:rsid w:val="00007DCE"/>
    <w:rsid w:val="00010C6B"/>
    <w:rsid w:val="0001163D"/>
    <w:rsid w:val="00012A97"/>
    <w:rsid w:val="00012FC8"/>
    <w:rsid w:val="00014C31"/>
    <w:rsid w:val="000159BE"/>
    <w:rsid w:val="00024B5B"/>
    <w:rsid w:val="00025B1F"/>
    <w:rsid w:val="0002728B"/>
    <w:rsid w:val="0003290D"/>
    <w:rsid w:val="000361E8"/>
    <w:rsid w:val="00040C8A"/>
    <w:rsid w:val="00041170"/>
    <w:rsid w:val="00045DB9"/>
    <w:rsid w:val="00046A3E"/>
    <w:rsid w:val="00047291"/>
    <w:rsid w:val="00050B54"/>
    <w:rsid w:val="00053546"/>
    <w:rsid w:val="00054260"/>
    <w:rsid w:val="00054F6B"/>
    <w:rsid w:val="00056518"/>
    <w:rsid w:val="000578A6"/>
    <w:rsid w:val="0006332F"/>
    <w:rsid w:val="000633D1"/>
    <w:rsid w:val="000654F4"/>
    <w:rsid w:val="00066926"/>
    <w:rsid w:val="00072204"/>
    <w:rsid w:val="00073127"/>
    <w:rsid w:val="00073B42"/>
    <w:rsid w:val="00080473"/>
    <w:rsid w:val="000805FE"/>
    <w:rsid w:val="0008198D"/>
    <w:rsid w:val="00081E8B"/>
    <w:rsid w:val="000823BD"/>
    <w:rsid w:val="00083B97"/>
    <w:rsid w:val="00083DF9"/>
    <w:rsid w:val="00084E29"/>
    <w:rsid w:val="0008516C"/>
    <w:rsid w:val="00087D9E"/>
    <w:rsid w:val="00091903"/>
    <w:rsid w:val="00095BB9"/>
    <w:rsid w:val="00096854"/>
    <w:rsid w:val="00096A43"/>
    <w:rsid w:val="000A4697"/>
    <w:rsid w:val="000A4FB4"/>
    <w:rsid w:val="000B22A5"/>
    <w:rsid w:val="000B39AC"/>
    <w:rsid w:val="000B522A"/>
    <w:rsid w:val="000B5BDE"/>
    <w:rsid w:val="000B5C37"/>
    <w:rsid w:val="000B5EA9"/>
    <w:rsid w:val="000C5746"/>
    <w:rsid w:val="000C5B5A"/>
    <w:rsid w:val="000C5C70"/>
    <w:rsid w:val="000C7249"/>
    <w:rsid w:val="000D0A0D"/>
    <w:rsid w:val="000D1274"/>
    <w:rsid w:val="000D24B6"/>
    <w:rsid w:val="000D3627"/>
    <w:rsid w:val="000D434B"/>
    <w:rsid w:val="000D6EE2"/>
    <w:rsid w:val="000E0993"/>
    <w:rsid w:val="000E35E7"/>
    <w:rsid w:val="000F2783"/>
    <w:rsid w:val="000F34F3"/>
    <w:rsid w:val="000F3B1C"/>
    <w:rsid w:val="000F493C"/>
    <w:rsid w:val="001063FF"/>
    <w:rsid w:val="00111163"/>
    <w:rsid w:val="0011141C"/>
    <w:rsid w:val="00114A67"/>
    <w:rsid w:val="001160E7"/>
    <w:rsid w:val="0011703A"/>
    <w:rsid w:val="00120D0B"/>
    <w:rsid w:val="00124641"/>
    <w:rsid w:val="00127096"/>
    <w:rsid w:val="00127F58"/>
    <w:rsid w:val="001318B0"/>
    <w:rsid w:val="001332F9"/>
    <w:rsid w:val="0013389B"/>
    <w:rsid w:val="001340F1"/>
    <w:rsid w:val="001348F5"/>
    <w:rsid w:val="00134CA0"/>
    <w:rsid w:val="00137F24"/>
    <w:rsid w:val="00142FBF"/>
    <w:rsid w:val="00145EA1"/>
    <w:rsid w:val="00147BAE"/>
    <w:rsid w:val="00151AC8"/>
    <w:rsid w:val="0015441E"/>
    <w:rsid w:val="0016280F"/>
    <w:rsid w:val="001631BB"/>
    <w:rsid w:val="001713B8"/>
    <w:rsid w:val="001735B3"/>
    <w:rsid w:val="00173723"/>
    <w:rsid w:val="001740F2"/>
    <w:rsid w:val="001815FC"/>
    <w:rsid w:val="00182336"/>
    <w:rsid w:val="00187D7D"/>
    <w:rsid w:val="0019243C"/>
    <w:rsid w:val="00192559"/>
    <w:rsid w:val="00195F69"/>
    <w:rsid w:val="0019719C"/>
    <w:rsid w:val="001A0344"/>
    <w:rsid w:val="001A2C23"/>
    <w:rsid w:val="001A6768"/>
    <w:rsid w:val="001A70CF"/>
    <w:rsid w:val="001B1E53"/>
    <w:rsid w:val="001B3F03"/>
    <w:rsid w:val="001C1170"/>
    <w:rsid w:val="001C2955"/>
    <w:rsid w:val="001C6FD5"/>
    <w:rsid w:val="001D3009"/>
    <w:rsid w:val="001E2A44"/>
    <w:rsid w:val="001E5C6A"/>
    <w:rsid w:val="001E7A6A"/>
    <w:rsid w:val="001F1A3B"/>
    <w:rsid w:val="001F3CF9"/>
    <w:rsid w:val="001F3FD5"/>
    <w:rsid w:val="001F4B51"/>
    <w:rsid w:val="0021102D"/>
    <w:rsid w:val="00213515"/>
    <w:rsid w:val="00216453"/>
    <w:rsid w:val="002166D7"/>
    <w:rsid w:val="00221EAC"/>
    <w:rsid w:val="002339E8"/>
    <w:rsid w:val="002366FF"/>
    <w:rsid w:val="002369A1"/>
    <w:rsid w:val="002402D0"/>
    <w:rsid w:val="002457C2"/>
    <w:rsid w:val="0024595F"/>
    <w:rsid w:val="00250400"/>
    <w:rsid w:val="0025055E"/>
    <w:rsid w:val="00250A93"/>
    <w:rsid w:val="002538D1"/>
    <w:rsid w:val="00254580"/>
    <w:rsid w:val="00256D8C"/>
    <w:rsid w:val="0027083B"/>
    <w:rsid w:val="00271A85"/>
    <w:rsid w:val="00275D61"/>
    <w:rsid w:val="002854BD"/>
    <w:rsid w:val="002868C6"/>
    <w:rsid w:val="00290B23"/>
    <w:rsid w:val="002938CC"/>
    <w:rsid w:val="00294C4B"/>
    <w:rsid w:val="00297338"/>
    <w:rsid w:val="00297F62"/>
    <w:rsid w:val="002A1106"/>
    <w:rsid w:val="002A1F5E"/>
    <w:rsid w:val="002A3BA3"/>
    <w:rsid w:val="002A3D0A"/>
    <w:rsid w:val="002A4A3C"/>
    <w:rsid w:val="002B4359"/>
    <w:rsid w:val="002C1A03"/>
    <w:rsid w:val="002C5F24"/>
    <w:rsid w:val="002C7B8A"/>
    <w:rsid w:val="002D2ED2"/>
    <w:rsid w:val="002D335A"/>
    <w:rsid w:val="002D54AF"/>
    <w:rsid w:val="002E0182"/>
    <w:rsid w:val="002E495C"/>
    <w:rsid w:val="002E4FA8"/>
    <w:rsid w:val="002E7C20"/>
    <w:rsid w:val="002F7CF6"/>
    <w:rsid w:val="00302CF5"/>
    <w:rsid w:val="00302DFA"/>
    <w:rsid w:val="0030605D"/>
    <w:rsid w:val="00307037"/>
    <w:rsid w:val="00310B17"/>
    <w:rsid w:val="003157A8"/>
    <w:rsid w:val="00321392"/>
    <w:rsid w:val="00321AC2"/>
    <w:rsid w:val="00322571"/>
    <w:rsid w:val="00324A0D"/>
    <w:rsid w:val="003253CB"/>
    <w:rsid w:val="00326FBD"/>
    <w:rsid w:val="00327FA4"/>
    <w:rsid w:val="00332D46"/>
    <w:rsid w:val="00342FED"/>
    <w:rsid w:val="00343ACC"/>
    <w:rsid w:val="003443D0"/>
    <w:rsid w:val="00344895"/>
    <w:rsid w:val="003458D3"/>
    <w:rsid w:val="00351A8B"/>
    <w:rsid w:val="00352371"/>
    <w:rsid w:val="0035380A"/>
    <w:rsid w:val="003554B2"/>
    <w:rsid w:val="00361188"/>
    <w:rsid w:val="00361DDD"/>
    <w:rsid w:val="0036294E"/>
    <w:rsid w:val="00362ED7"/>
    <w:rsid w:val="00367B7F"/>
    <w:rsid w:val="003728FD"/>
    <w:rsid w:val="00375DDA"/>
    <w:rsid w:val="00376308"/>
    <w:rsid w:val="00381F62"/>
    <w:rsid w:val="003835DC"/>
    <w:rsid w:val="0038739E"/>
    <w:rsid w:val="00387F39"/>
    <w:rsid w:val="0039141C"/>
    <w:rsid w:val="00392CFB"/>
    <w:rsid w:val="003934B4"/>
    <w:rsid w:val="003940B5"/>
    <w:rsid w:val="003959F0"/>
    <w:rsid w:val="00396022"/>
    <w:rsid w:val="00396FCE"/>
    <w:rsid w:val="003A1272"/>
    <w:rsid w:val="003A17CE"/>
    <w:rsid w:val="003A4251"/>
    <w:rsid w:val="003A7EC9"/>
    <w:rsid w:val="003B44D3"/>
    <w:rsid w:val="003B5F5C"/>
    <w:rsid w:val="003B622E"/>
    <w:rsid w:val="003B7B16"/>
    <w:rsid w:val="003B7C5A"/>
    <w:rsid w:val="003C1737"/>
    <w:rsid w:val="003D05D9"/>
    <w:rsid w:val="003D457D"/>
    <w:rsid w:val="003D4BB8"/>
    <w:rsid w:val="003D7388"/>
    <w:rsid w:val="003D78C8"/>
    <w:rsid w:val="003E487D"/>
    <w:rsid w:val="003E5BC4"/>
    <w:rsid w:val="003E604B"/>
    <w:rsid w:val="003E74A0"/>
    <w:rsid w:val="003E7B99"/>
    <w:rsid w:val="003F09EA"/>
    <w:rsid w:val="003F30D3"/>
    <w:rsid w:val="003F4446"/>
    <w:rsid w:val="003F4EA2"/>
    <w:rsid w:val="003F6915"/>
    <w:rsid w:val="003F7B6A"/>
    <w:rsid w:val="00400CEE"/>
    <w:rsid w:val="0040225C"/>
    <w:rsid w:val="00402B87"/>
    <w:rsid w:val="0040443C"/>
    <w:rsid w:val="004101EA"/>
    <w:rsid w:val="004122DA"/>
    <w:rsid w:val="00415257"/>
    <w:rsid w:val="00422D36"/>
    <w:rsid w:val="00422EA4"/>
    <w:rsid w:val="004236BD"/>
    <w:rsid w:val="004268E6"/>
    <w:rsid w:val="00426C90"/>
    <w:rsid w:val="004370B4"/>
    <w:rsid w:val="0043777E"/>
    <w:rsid w:val="00437CD7"/>
    <w:rsid w:val="004400DF"/>
    <w:rsid w:val="004402C9"/>
    <w:rsid w:val="004447F1"/>
    <w:rsid w:val="00450368"/>
    <w:rsid w:val="00450559"/>
    <w:rsid w:val="00451180"/>
    <w:rsid w:val="00455CC5"/>
    <w:rsid w:val="0045609A"/>
    <w:rsid w:val="00457F70"/>
    <w:rsid w:val="00460C10"/>
    <w:rsid w:val="00461DE4"/>
    <w:rsid w:val="00464F61"/>
    <w:rsid w:val="00472CF8"/>
    <w:rsid w:val="0047411C"/>
    <w:rsid w:val="00482153"/>
    <w:rsid w:val="0048259C"/>
    <w:rsid w:val="0048694A"/>
    <w:rsid w:val="00487EA5"/>
    <w:rsid w:val="004941DC"/>
    <w:rsid w:val="0049466E"/>
    <w:rsid w:val="004A210B"/>
    <w:rsid w:val="004A2377"/>
    <w:rsid w:val="004A731A"/>
    <w:rsid w:val="004B7DFB"/>
    <w:rsid w:val="004C0AFA"/>
    <w:rsid w:val="004C1B72"/>
    <w:rsid w:val="004C58AD"/>
    <w:rsid w:val="004D2746"/>
    <w:rsid w:val="004D3029"/>
    <w:rsid w:val="004D3CB4"/>
    <w:rsid w:val="004D6960"/>
    <w:rsid w:val="004D6A7A"/>
    <w:rsid w:val="004E27F9"/>
    <w:rsid w:val="004E455A"/>
    <w:rsid w:val="004E73A2"/>
    <w:rsid w:val="004F3679"/>
    <w:rsid w:val="004F5AA4"/>
    <w:rsid w:val="004F60D0"/>
    <w:rsid w:val="004F611D"/>
    <w:rsid w:val="00502E0D"/>
    <w:rsid w:val="0050433E"/>
    <w:rsid w:val="00505915"/>
    <w:rsid w:val="0050720F"/>
    <w:rsid w:val="00507F05"/>
    <w:rsid w:val="00515B92"/>
    <w:rsid w:val="005217F8"/>
    <w:rsid w:val="005256E8"/>
    <w:rsid w:val="00526B28"/>
    <w:rsid w:val="00527A5E"/>
    <w:rsid w:val="00530408"/>
    <w:rsid w:val="00544539"/>
    <w:rsid w:val="005458DE"/>
    <w:rsid w:val="005539D6"/>
    <w:rsid w:val="00562A81"/>
    <w:rsid w:val="005641B7"/>
    <w:rsid w:val="00565B74"/>
    <w:rsid w:val="00566482"/>
    <w:rsid w:val="00566961"/>
    <w:rsid w:val="00570779"/>
    <w:rsid w:val="00574F2D"/>
    <w:rsid w:val="0058341F"/>
    <w:rsid w:val="005856AB"/>
    <w:rsid w:val="005856F1"/>
    <w:rsid w:val="0059001C"/>
    <w:rsid w:val="0059574F"/>
    <w:rsid w:val="0059757D"/>
    <w:rsid w:val="005A1D1C"/>
    <w:rsid w:val="005A2831"/>
    <w:rsid w:val="005A2DDD"/>
    <w:rsid w:val="005A322C"/>
    <w:rsid w:val="005A36A7"/>
    <w:rsid w:val="005A5B8B"/>
    <w:rsid w:val="005A6D2E"/>
    <w:rsid w:val="005B1979"/>
    <w:rsid w:val="005B5FC4"/>
    <w:rsid w:val="005C20E7"/>
    <w:rsid w:val="005D0050"/>
    <w:rsid w:val="005D084B"/>
    <w:rsid w:val="005D4F07"/>
    <w:rsid w:val="005E07DA"/>
    <w:rsid w:val="005E30DD"/>
    <w:rsid w:val="005E4D73"/>
    <w:rsid w:val="005F0603"/>
    <w:rsid w:val="005F3BE2"/>
    <w:rsid w:val="005F48F9"/>
    <w:rsid w:val="005F6DD5"/>
    <w:rsid w:val="005F721C"/>
    <w:rsid w:val="00600C59"/>
    <w:rsid w:val="00602BCD"/>
    <w:rsid w:val="00603D6D"/>
    <w:rsid w:val="00605D49"/>
    <w:rsid w:val="006074BE"/>
    <w:rsid w:val="00607763"/>
    <w:rsid w:val="006115D1"/>
    <w:rsid w:val="00611E77"/>
    <w:rsid w:val="00613E04"/>
    <w:rsid w:val="0061566B"/>
    <w:rsid w:val="006203A4"/>
    <w:rsid w:val="006259D5"/>
    <w:rsid w:val="00633C25"/>
    <w:rsid w:val="00635093"/>
    <w:rsid w:val="00640444"/>
    <w:rsid w:val="006407E5"/>
    <w:rsid w:val="006413E9"/>
    <w:rsid w:val="00642817"/>
    <w:rsid w:val="00642928"/>
    <w:rsid w:val="00642E1D"/>
    <w:rsid w:val="00644B8A"/>
    <w:rsid w:val="0064524F"/>
    <w:rsid w:val="006456A0"/>
    <w:rsid w:val="00646805"/>
    <w:rsid w:val="00646966"/>
    <w:rsid w:val="00652A8C"/>
    <w:rsid w:val="0065330A"/>
    <w:rsid w:val="00655D64"/>
    <w:rsid w:val="006614D1"/>
    <w:rsid w:val="006618E9"/>
    <w:rsid w:val="006629BF"/>
    <w:rsid w:val="0066390C"/>
    <w:rsid w:val="0066539D"/>
    <w:rsid w:val="006653D9"/>
    <w:rsid w:val="006679B6"/>
    <w:rsid w:val="00671E2B"/>
    <w:rsid w:val="00672C51"/>
    <w:rsid w:val="00674979"/>
    <w:rsid w:val="00674D63"/>
    <w:rsid w:val="00675471"/>
    <w:rsid w:val="006803B8"/>
    <w:rsid w:val="00681C0B"/>
    <w:rsid w:val="00682590"/>
    <w:rsid w:val="006849D2"/>
    <w:rsid w:val="00685AF8"/>
    <w:rsid w:val="00691806"/>
    <w:rsid w:val="006A3B61"/>
    <w:rsid w:val="006A41BD"/>
    <w:rsid w:val="006A53AF"/>
    <w:rsid w:val="006B1D6C"/>
    <w:rsid w:val="006B276C"/>
    <w:rsid w:val="006B6D48"/>
    <w:rsid w:val="006B7077"/>
    <w:rsid w:val="006C1011"/>
    <w:rsid w:val="006C1A41"/>
    <w:rsid w:val="006C1F4D"/>
    <w:rsid w:val="006C2EEA"/>
    <w:rsid w:val="006C6EE7"/>
    <w:rsid w:val="006D172E"/>
    <w:rsid w:val="006D50E5"/>
    <w:rsid w:val="006E44F0"/>
    <w:rsid w:val="006E6742"/>
    <w:rsid w:val="006E6B12"/>
    <w:rsid w:val="006F4D85"/>
    <w:rsid w:val="006F6491"/>
    <w:rsid w:val="0070058D"/>
    <w:rsid w:val="00700616"/>
    <w:rsid w:val="0070638B"/>
    <w:rsid w:val="007105DB"/>
    <w:rsid w:val="00721FB9"/>
    <w:rsid w:val="00724F3F"/>
    <w:rsid w:val="0072538A"/>
    <w:rsid w:val="0072741A"/>
    <w:rsid w:val="00735741"/>
    <w:rsid w:val="0074066B"/>
    <w:rsid w:val="007521A9"/>
    <w:rsid w:val="007532F5"/>
    <w:rsid w:val="00756D53"/>
    <w:rsid w:val="007579E7"/>
    <w:rsid w:val="0076136A"/>
    <w:rsid w:val="007618EA"/>
    <w:rsid w:val="00761EFC"/>
    <w:rsid w:val="00762212"/>
    <w:rsid w:val="007624D9"/>
    <w:rsid w:val="007632F6"/>
    <w:rsid w:val="0077062D"/>
    <w:rsid w:val="00770B96"/>
    <w:rsid w:val="00772A94"/>
    <w:rsid w:val="00772D18"/>
    <w:rsid w:val="00773471"/>
    <w:rsid w:val="00776835"/>
    <w:rsid w:val="0078263F"/>
    <w:rsid w:val="00782A1F"/>
    <w:rsid w:val="007842F2"/>
    <w:rsid w:val="00784E06"/>
    <w:rsid w:val="00787787"/>
    <w:rsid w:val="007912C9"/>
    <w:rsid w:val="00792575"/>
    <w:rsid w:val="007929DE"/>
    <w:rsid w:val="00797511"/>
    <w:rsid w:val="0079791B"/>
    <w:rsid w:val="007A0478"/>
    <w:rsid w:val="007A07F0"/>
    <w:rsid w:val="007A30A1"/>
    <w:rsid w:val="007A4D5E"/>
    <w:rsid w:val="007A5E0F"/>
    <w:rsid w:val="007B234E"/>
    <w:rsid w:val="007B261D"/>
    <w:rsid w:val="007B295C"/>
    <w:rsid w:val="007B3BA4"/>
    <w:rsid w:val="007B4F2F"/>
    <w:rsid w:val="007C2479"/>
    <w:rsid w:val="007C3E2B"/>
    <w:rsid w:val="007C4D81"/>
    <w:rsid w:val="007D1EDB"/>
    <w:rsid w:val="007D47EF"/>
    <w:rsid w:val="007D49A7"/>
    <w:rsid w:val="007D683D"/>
    <w:rsid w:val="007E19D6"/>
    <w:rsid w:val="007E2448"/>
    <w:rsid w:val="007E24A0"/>
    <w:rsid w:val="007E2E03"/>
    <w:rsid w:val="007F06A3"/>
    <w:rsid w:val="007F08BC"/>
    <w:rsid w:val="007F3945"/>
    <w:rsid w:val="007F49CB"/>
    <w:rsid w:val="007F6273"/>
    <w:rsid w:val="007F6475"/>
    <w:rsid w:val="007F6701"/>
    <w:rsid w:val="007F7E68"/>
    <w:rsid w:val="0080020C"/>
    <w:rsid w:val="00804A32"/>
    <w:rsid w:val="00810F04"/>
    <w:rsid w:val="00816897"/>
    <w:rsid w:val="008173E0"/>
    <w:rsid w:val="0082191D"/>
    <w:rsid w:val="00821E2D"/>
    <w:rsid w:val="00822279"/>
    <w:rsid w:val="0082311F"/>
    <w:rsid w:val="00825C8B"/>
    <w:rsid w:val="008305E4"/>
    <w:rsid w:val="00834124"/>
    <w:rsid w:val="00834EF5"/>
    <w:rsid w:val="0083554C"/>
    <w:rsid w:val="00840268"/>
    <w:rsid w:val="0085041F"/>
    <w:rsid w:val="00850BA0"/>
    <w:rsid w:val="0086141B"/>
    <w:rsid w:val="00861667"/>
    <w:rsid w:val="00862934"/>
    <w:rsid w:val="00862B4F"/>
    <w:rsid w:val="0086360A"/>
    <w:rsid w:val="0086384A"/>
    <w:rsid w:val="008670B1"/>
    <w:rsid w:val="0087636F"/>
    <w:rsid w:val="00881DB5"/>
    <w:rsid w:val="00882D73"/>
    <w:rsid w:val="0088434D"/>
    <w:rsid w:val="00884663"/>
    <w:rsid w:val="00884EED"/>
    <w:rsid w:val="008854DE"/>
    <w:rsid w:val="00891035"/>
    <w:rsid w:val="00896BD0"/>
    <w:rsid w:val="00897502"/>
    <w:rsid w:val="008A0080"/>
    <w:rsid w:val="008A2DC1"/>
    <w:rsid w:val="008A322E"/>
    <w:rsid w:val="008A4BB0"/>
    <w:rsid w:val="008A5A48"/>
    <w:rsid w:val="008A754D"/>
    <w:rsid w:val="008A7F1F"/>
    <w:rsid w:val="008B3BED"/>
    <w:rsid w:val="008B6732"/>
    <w:rsid w:val="008B76FC"/>
    <w:rsid w:val="008C442E"/>
    <w:rsid w:val="008C7A4C"/>
    <w:rsid w:val="008D0ECF"/>
    <w:rsid w:val="008D21E6"/>
    <w:rsid w:val="008D7B9D"/>
    <w:rsid w:val="008E33F2"/>
    <w:rsid w:val="008E4782"/>
    <w:rsid w:val="008E589E"/>
    <w:rsid w:val="008E7BCD"/>
    <w:rsid w:val="008F6AD5"/>
    <w:rsid w:val="00902C73"/>
    <w:rsid w:val="009034AA"/>
    <w:rsid w:val="009050DB"/>
    <w:rsid w:val="00906872"/>
    <w:rsid w:val="009105AF"/>
    <w:rsid w:val="009112C9"/>
    <w:rsid w:val="0091181D"/>
    <w:rsid w:val="0091356A"/>
    <w:rsid w:val="00914C4F"/>
    <w:rsid w:val="00915190"/>
    <w:rsid w:val="0091725B"/>
    <w:rsid w:val="00923FBA"/>
    <w:rsid w:val="009256A5"/>
    <w:rsid w:val="009262BE"/>
    <w:rsid w:val="0093015B"/>
    <w:rsid w:val="00930BA1"/>
    <w:rsid w:val="0093287A"/>
    <w:rsid w:val="00933E56"/>
    <w:rsid w:val="009413B4"/>
    <w:rsid w:val="00941F74"/>
    <w:rsid w:val="0094559E"/>
    <w:rsid w:val="00945B65"/>
    <w:rsid w:val="0094717D"/>
    <w:rsid w:val="0095364A"/>
    <w:rsid w:val="00954ED9"/>
    <w:rsid w:val="0095690F"/>
    <w:rsid w:val="00962804"/>
    <w:rsid w:val="009631E0"/>
    <w:rsid w:val="00963767"/>
    <w:rsid w:val="00963870"/>
    <w:rsid w:val="00965103"/>
    <w:rsid w:val="009701EF"/>
    <w:rsid w:val="0097256C"/>
    <w:rsid w:val="0097331A"/>
    <w:rsid w:val="009760BF"/>
    <w:rsid w:val="00977DE7"/>
    <w:rsid w:val="00981057"/>
    <w:rsid w:val="009810FB"/>
    <w:rsid w:val="00982A17"/>
    <w:rsid w:val="0098373E"/>
    <w:rsid w:val="00987639"/>
    <w:rsid w:val="00987B8F"/>
    <w:rsid w:val="009938BA"/>
    <w:rsid w:val="009945B3"/>
    <w:rsid w:val="00994D84"/>
    <w:rsid w:val="00997065"/>
    <w:rsid w:val="009A0CAC"/>
    <w:rsid w:val="009A2216"/>
    <w:rsid w:val="009A300E"/>
    <w:rsid w:val="009A619A"/>
    <w:rsid w:val="009A62FB"/>
    <w:rsid w:val="009B381E"/>
    <w:rsid w:val="009B7418"/>
    <w:rsid w:val="009B77EC"/>
    <w:rsid w:val="009E052E"/>
    <w:rsid w:val="009E2862"/>
    <w:rsid w:val="009E46C7"/>
    <w:rsid w:val="009E4AF3"/>
    <w:rsid w:val="009E7278"/>
    <w:rsid w:val="009F1327"/>
    <w:rsid w:val="009F2235"/>
    <w:rsid w:val="009F4986"/>
    <w:rsid w:val="009F6787"/>
    <w:rsid w:val="009F678C"/>
    <w:rsid w:val="00A028C1"/>
    <w:rsid w:val="00A02B93"/>
    <w:rsid w:val="00A0481A"/>
    <w:rsid w:val="00A07C32"/>
    <w:rsid w:val="00A07D83"/>
    <w:rsid w:val="00A104D9"/>
    <w:rsid w:val="00A1551E"/>
    <w:rsid w:val="00A157B4"/>
    <w:rsid w:val="00A178F6"/>
    <w:rsid w:val="00A208A9"/>
    <w:rsid w:val="00A233F1"/>
    <w:rsid w:val="00A274E7"/>
    <w:rsid w:val="00A27549"/>
    <w:rsid w:val="00A276FA"/>
    <w:rsid w:val="00A34E65"/>
    <w:rsid w:val="00A405FF"/>
    <w:rsid w:val="00A426C2"/>
    <w:rsid w:val="00A44731"/>
    <w:rsid w:val="00A470F7"/>
    <w:rsid w:val="00A47626"/>
    <w:rsid w:val="00A54412"/>
    <w:rsid w:val="00A56302"/>
    <w:rsid w:val="00A66E32"/>
    <w:rsid w:val="00A67363"/>
    <w:rsid w:val="00A67E8C"/>
    <w:rsid w:val="00A704EC"/>
    <w:rsid w:val="00A7106B"/>
    <w:rsid w:val="00A74272"/>
    <w:rsid w:val="00A743CA"/>
    <w:rsid w:val="00A74CC8"/>
    <w:rsid w:val="00A76F0B"/>
    <w:rsid w:val="00A80B03"/>
    <w:rsid w:val="00A83422"/>
    <w:rsid w:val="00A83948"/>
    <w:rsid w:val="00A86DE3"/>
    <w:rsid w:val="00A8732C"/>
    <w:rsid w:val="00A91DAC"/>
    <w:rsid w:val="00A92ADE"/>
    <w:rsid w:val="00A9404D"/>
    <w:rsid w:val="00A94812"/>
    <w:rsid w:val="00A961E9"/>
    <w:rsid w:val="00A9785C"/>
    <w:rsid w:val="00A979B2"/>
    <w:rsid w:val="00AA1E01"/>
    <w:rsid w:val="00AA43DC"/>
    <w:rsid w:val="00AB1B31"/>
    <w:rsid w:val="00AB1B49"/>
    <w:rsid w:val="00AB3B5D"/>
    <w:rsid w:val="00AB7741"/>
    <w:rsid w:val="00AB7A7C"/>
    <w:rsid w:val="00AC2845"/>
    <w:rsid w:val="00AC5178"/>
    <w:rsid w:val="00AC5C1E"/>
    <w:rsid w:val="00AD05EE"/>
    <w:rsid w:val="00AD75DA"/>
    <w:rsid w:val="00AE074E"/>
    <w:rsid w:val="00AE0FD7"/>
    <w:rsid w:val="00AE1200"/>
    <w:rsid w:val="00AE184B"/>
    <w:rsid w:val="00AE1D10"/>
    <w:rsid w:val="00AE6A6E"/>
    <w:rsid w:val="00AF560E"/>
    <w:rsid w:val="00AF7679"/>
    <w:rsid w:val="00B0207E"/>
    <w:rsid w:val="00B03B55"/>
    <w:rsid w:val="00B04FC3"/>
    <w:rsid w:val="00B11EA0"/>
    <w:rsid w:val="00B13BD2"/>
    <w:rsid w:val="00B153F9"/>
    <w:rsid w:val="00B16144"/>
    <w:rsid w:val="00B17077"/>
    <w:rsid w:val="00B1714F"/>
    <w:rsid w:val="00B20070"/>
    <w:rsid w:val="00B20473"/>
    <w:rsid w:val="00B20A52"/>
    <w:rsid w:val="00B234F1"/>
    <w:rsid w:val="00B235D3"/>
    <w:rsid w:val="00B23D81"/>
    <w:rsid w:val="00B24083"/>
    <w:rsid w:val="00B253F4"/>
    <w:rsid w:val="00B303EA"/>
    <w:rsid w:val="00B33E62"/>
    <w:rsid w:val="00B355D8"/>
    <w:rsid w:val="00B37514"/>
    <w:rsid w:val="00B3786D"/>
    <w:rsid w:val="00B40254"/>
    <w:rsid w:val="00B4170B"/>
    <w:rsid w:val="00B41FA6"/>
    <w:rsid w:val="00B4505E"/>
    <w:rsid w:val="00B4689C"/>
    <w:rsid w:val="00B51DC2"/>
    <w:rsid w:val="00B52897"/>
    <w:rsid w:val="00B5393C"/>
    <w:rsid w:val="00B54A30"/>
    <w:rsid w:val="00B56A4F"/>
    <w:rsid w:val="00B61125"/>
    <w:rsid w:val="00B64917"/>
    <w:rsid w:val="00B64F3F"/>
    <w:rsid w:val="00B651B0"/>
    <w:rsid w:val="00B66B02"/>
    <w:rsid w:val="00B67908"/>
    <w:rsid w:val="00B7309C"/>
    <w:rsid w:val="00B80036"/>
    <w:rsid w:val="00B975BE"/>
    <w:rsid w:val="00BA04C5"/>
    <w:rsid w:val="00BA6B0B"/>
    <w:rsid w:val="00BB1DCE"/>
    <w:rsid w:val="00BB348D"/>
    <w:rsid w:val="00BB4008"/>
    <w:rsid w:val="00BB4D3E"/>
    <w:rsid w:val="00BC2458"/>
    <w:rsid w:val="00BC2A8B"/>
    <w:rsid w:val="00BC49C1"/>
    <w:rsid w:val="00BC7BE8"/>
    <w:rsid w:val="00BD0DFF"/>
    <w:rsid w:val="00BD1EA9"/>
    <w:rsid w:val="00BD3572"/>
    <w:rsid w:val="00BD471B"/>
    <w:rsid w:val="00BD5B36"/>
    <w:rsid w:val="00BD647D"/>
    <w:rsid w:val="00BE09FF"/>
    <w:rsid w:val="00BE1FBD"/>
    <w:rsid w:val="00BE314B"/>
    <w:rsid w:val="00BE7AB5"/>
    <w:rsid w:val="00BF4C39"/>
    <w:rsid w:val="00C0733D"/>
    <w:rsid w:val="00C14D0D"/>
    <w:rsid w:val="00C1592C"/>
    <w:rsid w:val="00C15F9D"/>
    <w:rsid w:val="00C1719B"/>
    <w:rsid w:val="00C1720A"/>
    <w:rsid w:val="00C210DB"/>
    <w:rsid w:val="00C2234A"/>
    <w:rsid w:val="00C231CD"/>
    <w:rsid w:val="00C23240"/>
    <w:rsid w:val="00C23E21"/>
    <w:rsid w:val="00C27482"/>
    <w:rsid w:val="00C32328"/>
    <w:rsid w:val="00C34DA8"/>
    <w:rsid w:val="00C40C18"/>
    <w:rsid w:val="00C415A9"/>
    <w:rsid w:val="00C41AA2"/>
    <w:rsid w:val="00C41D00"/>
    <w:rsid w:val="00C51AF7"/>
    <w:rsid w:val="00C57B90"/>
    <w:rsid w:val="00C6099A"/>
    <w:rsid w:val="00C65529"/>
    <w:rsid w:val="00C6636D"/>
    <w:rsid w:val="00C67C79"/>
    <w:rsid w:val="00C67FDB"/>
    <w:rsid w:val="00C70811"/>
    <w:rsid w:val="00C76DDC"/>
    <w:rsid w:val="00C77C06"/>
    <w:rsid w:val="00C81C13"/>
    <w:rsid w:val="00C82692"/>
    <w:rsid w:val="00C83983"/>
    <w:rsid w:val="00C84269"/>
    <w:rsid w:val="00C849E3"/>
    <w:rsid w:val="00C84DB1"/>
    <w:rsid w:val="00C90304"/>
    <w:rsid w:val="00C92196"/>
    <w:rsid w:val="00C95CAB"/>
    <w:rsid w:val="00CA157F"/>
    <w:rsid w:val="00CA16F6"/>
    <w:rsid w:val="00CA249A"/>
    <w:rsid w:val="00CA26FC"/>
    <w:rsid w:val="00CA2739"/>
    <w:rsid w:val="00CA30C2"/>
    <w:rsid w:val="00CA4887"/>
    <w:rsid w:val="00CA54E3"/>
    <w:rsid w:val="00CB1076"/>
    <w:rsid w:val="00CB56D7"/>
    <w:rsid w:val="00CB5F69"/>
    <w:rsid w:val="00CB7BF6"/>
    <w:rsid w:val="00CB7D05"/>
    <w:rsid w:val="00CC006B"/>
    <w:rsid w:val="00CC102B"/>
    <w:rsid w:val="00CC241B"/>
    <w:rsid w:val="00CC3750"/>
    <w:rsid w:val="00CC3F3A"/>
    <w:rsid w:val="00CC4295"/>
    <w:rsid w:val="00CC51CA"/>
    <w:rsid w:val="00CC53D3"/>
    <w:rsid w:val="00CC59EB"/>
    <w:rsid w:val="00CC62BC"/>
    <w:rsid w:val="00CC7B5D"/>
    <w:rsid w:val="00CD293E"/>
    <w:rsid w:val="00CD2DD4"/>
    <w:rsid w:val="00CD4ECE"/>
    <w:rsid w:val="00CD5031"/>
    <w:rsid w:val="00CD5246"/>
    <w:rsid w:val="00CD556D"/>
    <w:rsid w:val="00CD5DA9"/>
    <w:rsid w:val="00CE1102"/>
    <w:rsid w:val="00CE3E27"/>
    <w:rsid w:val="00CE6D74"/>
    <w:rsid w:val="00CF3526"/>
    <w:rsid w:val="00CF5437"/>
    <w:rsid w:val="00D0039A"/>
    <w:rsid w:val="00D01E9A"/>
    <w:rsid w:val="00D06171"/>
    <w:rsid w:val="00D074A4"/>
    <w:rsid w:val="00D11614"/>
    <w:rsid w:val="00D1404E"/>
    <w:rsid w:val="00D14AE8"/>
    <w:rsid w:val="00D2062F"/>
    <w:rsid w:val="00D21343"/>
    <w:rsid w:val="00D21671"/>
    <w:rsid w:val="00D22F67"/>
    <w:rsid w:val="00D31DD6"/>
    <w:rsid w:val="00D40664"/>
    <w:rsid w:val="00D40725"/>
    <w:rsid w:val="00D40905"/>
    <w:rsid w:val="00D43389"/>
    <w:rsid w:val="00D45422"/>
    <w:rsid w:val="00D461C4"/>
    <w:rsid w:val="00D47F26"/>
    <w:rsid w:val="00D5015F"/>
    <w:rsid w:val="00D52200"/>
    <w:rsid w:val="00D54478"/>
    <w:rsid w:val="00D54DCB"/>
    <w:rsid w:val="00D56D81"/>
    <w:rsid w:val="00D60729"/>
    <w:rsid w:val="00D60C17"/>
    <w:rsid w:val="00D61901"/>
    <w:rsid w:val="00D63897"/>
    <w:rsid w:val="00D64F04"/>
    <w:rsid w:val="00D670CE"/>
    <w:rsid w:val="00D67AD3"/>
    <w:rsid w:val="00D74E0C"/>
    <w:rsid w:val="00D76897"/>
    <w:rsid w:val="00D76DF8"/>
    <w:rsid w:val="00D77A8A"/>
    <w:rsid w:val="00D77AF9"/>
    <w:rsid w:val="00D80A29"/>
    <w:rsid w:val="00D81712"/>
    <w:rsid w:val="00D8242E"/>
    <w:rsid w:val="00D847B7"/>
    <w:rsid w:val="00D8538C"/>
    <w:rsid w:val="00D86028"/>
    <w:rsid w:val="00D8686E"/>
    <w:rsid w:val="00D86A47"/>
    <w:rsid w:val="00D86F6A"/>
    <w:rsid w:val="00D94A70"/>
    <w:rsid w:val="00D97BC1"/>
    <w:rsid w:val="00D97BF3"/>
    <w:rsid w:val="00DA0A4E"/>
    <w:rsid w:val="00DA0C73"/>
    <w:rsid w:val="00DA173C"/>
    <w:rsid w:val="00DA2F93"/>
    <w:rsid w:val="00DA4468"/>
    <w:rsid w:val="00DA6695"/>
    <w:rsid w:val="00DB1482"/>
    <w:rsid w:val="00DB2495"/>
    <w:rsid w:val="00DB306D"/>
    <w:rsid w:val="00DB467D"/>
    <w:rsid w:val="00DB480B"/>
    <w:rsid w:val="00DB6553"/>
    <w:rsid w:val="00DC26FF"/>
    <w:rsid w:val="00DC3E53"/>
    <w:rsid w:val="00DC5F72"/>
    <w:rsid w:val="00DD1028"/>
    <w:rsid w:val="00DD1271"/>
    <w:rsid w:val="00DD1AAD"/>
    <w:rsid w:val="00DD4C9E"/>
    <w:rsid w:val="00DD5F3F"/>
    <w:rsid w:val="00DE32F6"/>
    <w:rsid w:val="00DE38D3"/>
    <w:rsid w:val="00DE7EB9"/>
    <w:rsid w:val="00E04023"/>
    <w:rsid w:val="00E05BB7"/>
    <w:rsid w:val="00E06864"/>
    <w:rsid w:val="00E07B7A"/>
    <w:rsid w:val="00E13F96"/>
    <w:rsid w:val="00E17BC8"/>
    <w:rsid w:val="00E20DD1"/>
    <w:rsid w:val="00E20E9B"/>
    <w:rsid w:val="00E25841"/>
    <w:rsid w:val="00E265DB"/>
    <w:rsid w:val="00E27AE5"/>
    <w:rsid w:val="00E305DC"/>
    <w:rsid w:val="00E33777"/>
    <w:rsid w:val="00E33D2A"/>
    <w:rsid w:val="00E417BB"/>
    <w:rsid w:val="00E4307A"/>
    <w:rsid w:val="00E43C3E"/>
    <w:rsid w:val="00E52F5C"/>
    <w:rsid w:val="00E54532"/>
    <w:rsid w:val="00E54818"/>
    <w:rsid w:val="00E56A36"/>
    <w:rsid w:val="00E61E23"/>
    <w:rsid w:val="00E625CE"/>
    <w:rsid w:val="00E65D06"/>
    <w:rsid w:val="00E702A5"/>
    <w:rsid w:val="00E70ECC"/>
    <w:rsid w:val="00E716FD"/>
    <w:rsid w:val="00E71D15"/>
    <w:rsid w:val="00E735B4"/>
    <w:rsid w:val="00E73D47"/>
    <w:rsid w:val="00E823BE"/>
    <w:rsid w:val="00E8360C"/>
    <w:rsid w:val="00E871B9"/>
    <w:rsid w:val="00E92F94"/>
    <w:rsid w:val="00E935A8"/>
    <w:rsid w:val="00E97E5A"/>
    <w:rsid w:val="00EA0473"/>
    <w:rsid w:val="00EA267A"/>
    <w:rsid w:val="00EA4639"/>
    <w:rsid w:val="00EA4791"/>
    <w:rsid w:val="00EA50D3"/>
    <w:rsid w:val="00EB0338"/>
    <w:rsid w:val="00EB0C61"/>
    <w:rsid w:val="00EB13D2"/>
    <w:rsid w:val="00EB4694"/>
    <w:rsid w:val="00EB4D96"/>
    <w:rsid w:val="00EB715D"/>
    <w:rsid w:val="00EB7F61"/>
    <w:rsid w:val="00EC036F"/>
    <w:rsid w:val="00EC084C"/>
    <w:rsid w:val="00EC173A"/>
    <w:rsid w:val="00EC577E"/>
    <w:rsid w:val="00EC6CEF"/>
    <w:rsid w:val="00ED148B"/>
    <w:rsid w:val="00ED14DA"/>
    <w:rsid w:val="00ED1E32"/>
    <w:rsid w:val="00ED4DA6"/>
    <w:rsid w:val="00ED5380"/>
    <w:rsid w:val="00ED6606"/>
    <w:rsid w:val="00ED6EAB"/>
    <w:rsid w:val="00EF1AC2"/>
    <w:rsid w:val="00F00AF9"/>
    <w:rsid w:val="00F03332"/>
    <w:rsid w:val="00F05DF2"/>
    <w:rsid w:val="00F062A2"/>
    <w:rsid w:val="00F072B9"/>
    <w:rsid w:val="00F1013C"/>
    <w:rsid w:val="00F10DDD"/>
    <w:rsid w:val="00F121C8"/>
    <w:rsid w:val="00F157BC"/>
    <w:rsid w:val="00F15ED6"/>
    <w:rsid w:val="00F17D3A"/>
    <w:rsid w:val="00F20674"/>
    <w:rsid w:val="00F229B9"/>
    <w:rsid w:val="00F30CE7"/>
    <w:rsid w:val="00F3565B"/>
    <w:rsid w:val="00F37503"/>
    <w:rsid w:val="00F46058"/>
    <w:rsid w:val="00F52E9B"/>
    <w:rsid w:val="00F54EDD"/>
    <w:rsid w:val="00F60C76"/>
    <w:rsid w:val="00F621D2"/>
    <w:rsid w:val="00F62FC4"/>
    <w:rsid w:val="00F63985"/>
    <w:rsid w:val="00F65A0C"/>
    <w:rsid w:val="00F663A6"/>
    <w:rsid w:val="00F67CEE"/>
    <w:rsid w:val="00F67DA6"/>
    <w:rsid w:val="00F70323"/>
    <w:rsid w:val="00F7057A"/>
    <w:rsid w:val="00F77D33"/>
    <w:rsid w:val="00F80107"/>
    <w:rsid w:val="00F80A69"/>
    <w:rsid w:val="00F83B55"/>
    <w:rsid w:val="00F83D53"/>
    <w:rsid w:val="00F83D66"/>
    <w:rsid w:val="00F9322D"/>
    <w:rsid w:val="00F93C97"/>
    <w:rsid w:val="00F94D5F"/>
    <w:rsid w:val="00F95B3F"/>
    <w:rsid w:val="00F97B33"/>
    <w:rsid w:val="00F97DD4"/>
    <w:rsid w:val="00FA1018"/>
    <w:rsid w:val="00FA4932"/>
    <w:rsid w:val="00FA6C28"/>
    <w:rsid w:val="00FA6F05"/>
    <w:rsid w:val="00FB515F"/>
    <w:rsid w:val="00FB6363"/>
    <w:rsid w:val="00FB70E1"/>
    <w:rsid w:val="00FB7683"/>
    <w:rsid w:val="00FC13A5"/>
    <w:rsid w:val="00FC146A"/>
    <w:rsid w:val="00FC3CAA"/>
    <w:rsid w:val="00FC717C"/>
    <w:rsid w:val="00FC7DE8"/>
    <w:rsid w:val="00FD1777"/>
    <w:rsid w:val="00FD2793"/>
    <w:rsid w:val="00FD5B0D"/>
    <w:rsid w:val="00FE2DAA"/>
    <w:rsid w:val="00FE6DC1"/>
    <w:rsid w:val="00FF03A6"/>
    <w:rsid w:val="00FF49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 fillcolor="white" strokecolor="blue">
      <v:fill color="white"/>
      <v:stroke color="blue"/>
    </o:shapedefaults>
    <o:shapelayout v:ext="edit">
      <o:idmap v:ext="edit" data="1"/>
    </o:shapelayout>
  </w:shapeDefaults>
  <w:decimalSymbol w:val="."/>
  <w:listSeparator w:val=","/>
  <w14:docId w14:val="51882B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link w:val="TXTINDChar"/>
    <w:rsid w:val="007624D9"/>
    <w:pPr>
      <w:ind w:right="630"/>
      <w:jc w:val="left"/>
    </w:pPr>
  </w:style>
  <w:style w:type="paragraph" w:customStyle="1" w:styleId="NL">
    <w:name w:val="NL"/>
    <w:basedOn w:val="TXTIND0"/>
    <w:link w:val="NLChar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CC7B5D"/>
    <w:pPr>
      <w:numPr>
        <w:numId w:val="6"/>
      </w:numPr>
      <w:jc w:val="both"/>
    </w:pPr>
  </w:style>
  <w:style w:type="character" w:customStyle="1" w:styleId="NLChar">
    <w:name w:val="NL Char"/>
    <w:basedOn w:val="DefaultParagraphFont"/>
    <w:link w:val="NL"/>
    <w:rsid w:val="00376308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376308"/>
    <w:rPr>
      <w:noProof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link w:val="TXTINDChar"/>
    <w:rsid w:val="007624D9"/>
    <w:pPr>
      <w:ind w:right="630"/>
      <w:jc w:val="left"/>
    </w:pPr>
  </w:style>
  <w:style w:type="paragraph" w:customStyle="1" w:styleId="NL">
    <w:name w:val="NL"/>
    <w:basedOn w:val="TXTIND0"/>
    <w:link w:val="NLChar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CC7B5D"/>
    <w:pPr>
      <w:numPr>
        <w:numId w:val="6"/>
      </w:numPr>
      <w:jc w:val="both"/>
    </w:pPr>
  </w:style>
  <w:style w:type="character" w:customStyle="1" w:styleId="NLChar">
    <w:name w:val="NL Char"/>
    <w:basedOn w:val="DefaultParagraphFont"/>
    <w:link w:val="NL"/>
    <w:rsid w:val="00376308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376308"/>
    <w:rPr>
      <w:noProof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\Desktop\70-411%20(Wiley)\Lab%20Manual\IT%20Pro%20Lab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D7C1D9-D352-4E75-ACF1-8D3215E94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 Pro Lab Manual Template.dot</Template>
  <TotalTime>3</TotalTime>
  <Pages>13</Pages>
  <Words>1707</Words>
  <Characters>9731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Lesson</vt:lpstr>
    </vt:vector>
  </TitlesOfParts>
  <Company>Custom Editorial Productions</Company>
  <LinksUpToDate>false</LinksUpToDate>
  <CharactersWithSpaces>11416</CharactersWithSpaces>
  <SharedDoc>false</SharedDoc>
  <HLinks>
    <vt:vector size="42" baseType="variant">
      <vt:variant>
        <vt:i4>5439491</vt:i4>
      </vt:variant>
      <vt:variant>
        <vt:i4>18</vt:i4>
      </vt:variant>
      <vt:variant>
        <vt:i4>0</vt:i4>
      </vt:variant>
      <vt:variant>
        <vt:i4>5</vt:i4>
      </vt:variant>
      <vt:variant>
        <vt:lpwstr>http://www.microsoft.com/downloads/details.aspx?displaylang=en&amp;FamilyID=7d2f6ad7-656b-4313-a005-4e344e43997d</vt:lpwstr>
      </vt:variant>
      <vt:variant>
        <vt:lpwstr/>
      </vt:variant>
      <vt:variant>
        <vt:i4>6029327</vt:i4>
      </vt:variant>
      <vt:variant>
        <vt:i4>15</vt:i4>
      </vt:variant>
      <vt:variant>
        <vt:i4>0</vt:i4>
      </vt:variant>
      <vt:variant>
        <vt:i4>5</vt:i4>
      </vt:variant>
      <vt:variant>
        <vt:lpwstr>http://www.microsoft.com/downloads/details.aspx?familyid=3BD8561F-77AC-4400-A0C1-FE871C461A89&amp;displaylang=en</vt:lpwstr>
      </vt:variant>
      <vt:variant>
        <vt:lpwstr/>
      </vt:variant>
      <vt:variant>
        <vt:i4>5308503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http://www.microsoft.com/downloads/details.aspx?displaylang=en&amp;FamilyID=696dd665-9f76-4177-a811-39c26d3b3b34</vt:lpwstr>
      </vt:variant>
      <vt:variant>
        <vt:lpwstr/>
      </vt:variant>
      <vt:variant>
        <vt:i4>5308421</vt:i4>
      </vt:variant>
      <vt:variant>
        <vt:i4>9</vt:i4>
      </vt:variant>
      <vt:variant>
        <vt:i4>0</vt:i4>
      </vt:variant>
      <vt:variant>
        <vt:i4>5</vt:i4>
      </vt:variant>
      <vt:variant>
        <vt:lpwstr>http://www.microsoft.com/downloads/details.aspx?familyid=30C4DA6D-0522-4D28-AAC3-CE9D70AC6A6A&amp;displaylang=en</vt:lpwstr>
      </vt:variant>
      <vt:variant>
        <vt:lpwstr/>
      </vt:variant>
      <vt:variant>
        <vt:i4>8</vt:i4>
      </vt:variant>
      <vt:variant>
        <vt:i4>6</vt:i4>
      </vt:variant>
      <vt:variant>
        <vt:i4>0</vt:i4>
      </vt:variant>
      <vt:variant>
        <vt:i4>5</vt:i4>
      </vt:variant>
      <vt:variant>
        <vt:lpwstr>http://www.microsoft.com/downloads/details.aspx?familyid=09D80814-2A73-4245-A63B-8E780D0430CB&amp;displaylang=en</vt:lpwstr>
      </vt:variant>
      <vt:variant>
        <vt:lpwstr/>
      </vt:variant>
      <vt:variant>
        <vt:i4>851972</vt:i4>
      </vt:variant>
      <vt:variant>
        <vt:i4>3</vt:i4>
      </vt:variant>
      <vt:variant>
        <vt:i4>0</vt:i4>
      </vt:variant>
      <vt:variant>
        <vt:i4>5</vt:i4>
      </vt:variant>
      <vt:variant>
        <vt:lpwstr>http://www.microsoft.com/downloads/details.aspx?displaylang=en&amp;FamilyID=1b544e90-7659-4bd9-9e51-2497c146af15</vt:lpwstr>
      </vt:variant>
      <vt:variant>
        <vt:lpwstr/>
      </vt:variant>
      <vt:variant>
        <vt:i4>5111815</vt:i4>
      </vt:variant>
      <vt:variant>
        <vt:i4>0</vt:i4>
      </vt:variant>
      <vt:variant>
        <vt:i4>0</vt:i4>
      </vt:variant>
      <vt:variant>
        <vt:i4>5</vt:i4>
      </vt:variant>
      <vt:variant>
        <vt:lpwstr>http://www.microsoft.com/windowsserver2008/en/us/trial-software.aspx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Lesson</dc:title>
  <dc:creator>Pat</dc:creator>
  <cp:lastModifiedBy>Kane, John - Indianapolis</cp:lastModifiedBy>
  <cp:revision>4</cp:revision>
  <cp:lastPrinted>2007-07-10T20:00:00Z</cp:lastPrinted>
  <dcterms:created xsi:type="dcterms:W3CDTF">2013-07-03T12:59:00Z</dcterms:created>
  <dcterms:modified xsi:type="dcterms:W3CDTF">2013-07-03T20:55:00Z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