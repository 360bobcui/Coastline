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BFE962" w14:textId="77777777" w:rsidR="00B153F9" w:rsidRPr="00C14D0D" w:rsidRDefault="00B153F9" w:rsidP="00BB1DCE">
      <w:pPr>
        <w:pStyle w:val="CHN"/>
        <w:ind w:firstLine="0"/>
        <w:rPr>
          <w:noProof w:val="0"/>
        </w:rPr>
      </w:pPr>
      <w:r w:rsidRPr="00C14D0D">
        <w:rPr>
          <w:noProof w:val="0"/>
        </w:rPr>
        <w:t>L</w:t>
      </w:r>
      <w:r w:rsidR="00A92ADE" w:rsidRPr="00C14D0D">
        <w:rPr>
          <w:noProof w:val="0"/>
        </w:rPr>
        <w:t>ab</w:t>
      </w:r>
      <w:r w:rsidRPr="00C14D0D">
        <w:rPr>
          <w:noProof w:val="0"/>
        </w:rPr>
        <w:t xml:space="preserve"> </w:t>
      </w:r>
      <w:r w:rsidR="003C5530">
        <w:rPr>
          <w:noProof w:val="0"/>
        </w:rPr>
        <w:t>10</w:t>
      </w:r>
    </w:p>
    <w:p w14:paraId="2C690741" w14:textId="77777777" w:rsidR="00AE074E" w:rsidRPr="00C14D0D" w:rsidRDefault="003C5530" w:rsidP="00BB1DCE">
      <w:pPr>
        <w:pStyle w:val="CHT"/>
        <w:ind w:firstLine="0"/>
        <w:rPr>
          <w:noProof w:val="0"/>
        </w:rPr>
      </w:pPr>
      <w:r>
        <w:rPr>
          <w:noProof w:val="0"/>
        </w:rPr>
        <w:t>Configuring VPN And Routing</w:t>
      </w:r>
    </w:p>
    <w:p w14:paraId="54481A5C" w14:textId="77777777" w:rsidR="00460C10" w:rsidRPr="00C14D0D" w:rsidRDefault="00460C10" w:rsidP="00460C10">
      <w:pPr>
        <w:pStyle w:val="COP"/>
        <w:pBdr>
          <w:bottom w:val="dashed" w:sz="18" w:space="0" w:color="808080"/>
        </w:pBdr>
      </w:pPr>
      <w:r w:rsidRPr="00C14D0D">
        <w:rPr>
          <w:caps/>
        </w:rPr>
        <w:t>This lab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818"/>
        <w:gridCol w:w="6392"/>
      </w:tblGrid>
      <w:tr w:rsidR="00127F58" w:rsidRPr="0066390C" w14:paraId="47EAB20B" w14:textId="77777777">
        <w:tc>
          <w:tcPr>
            <w:tcW w:w="1818" w:type="dxa"/>
            <w:shd w:val="clear" w:color="auto" w:fill="FFFFFF"/>
          </w:tcPr>
          <w:p w14:paraId="6D281BC7" w14:textId="77777777" w:rsidR="00127F58" w:rsidRPr="0066390C" w:rsidRDefault="00127F58" w:rsidP="003C5530">
            <w:pPr>
              <w:pStyle w:val="COPLH"/>
            </w:pPr>
            <w:r w:rsidRPr="0066390C">
              <w:t xml:space="preserve">Exercise </w:t>
            </w:r>
            <w:r w:rsidR="003C5530">
              <w:t>10</w:t>
            </w:r>
            <w:r>
              <w:t>.1</w:t>
            </w:r>
          </w:p>
        </w:tc>
        <w:tc>
          <w:tcPr>
            <w:tcW w:w="6392" w:type="dxa"/>
            <w:shd w:val="clear" w:color="auto" w:fill="FFFFFF"/>
          </w:tcPr>
          <w:p w14:paraId="36BE91C3" w14:textId="77777777" w:rsidR="00127F58" w:rsidRPr="0066390C" w:rsidRDefault="00724454" w:rsidP="00795392">
            <w:pPr>
              <w:pStyle w:val="COPL"/>
              <w:tabs>
                <w:tab w:val="clear" w:pos="360"/>
                <w:tab w:val="clear" w:pos="630"/>
              </w:tabs>
            </w:pPr>
            <w:r>
              <w:t>Installin</w:t>
            </w:r>
            <w:r w:rsidR="00795392">
              <w:t>g</w:t>
            </w:r>
            <w:r>
              <w:t xml:space="preserve"> and Configuring RRAS</w:t>
            </w:r>
          </w:p>
        </w:tc>
      </w:tr>
      <w:tr w:rsidR="00127F58" w:rsidRPr="0066390C" w14:paraId="6FABE518" w14:textId="77777777">
        <w:tc>
          <w:tcPr>
            <w:tcW w:w="1818" w:type="dxa"/>
            <w:shd w:val="clear" w:color="auto" w:fill="FFFFFF"/>
          </w:tcPr>
          <w:p w14:paraId="11BD1F6C" w14:textId="77777777" w:rsidR="00127F58" w:rsidRPr="0066390C" w:rsidRDefault="00127F58" w:rsidP="003C5530">
            <w:pPr>
              <w:pStyle w:val="COPLH"/>
            </w:pPr>
            <w:r w:rsidRPr="0066390C">
              <w:t xml:space="preserve">Exercise </w:t>
            </w:r>
            <w:r w:rsidR="003C5530">
              <w:t>10</w:t>
            </w:r>
            <w:r>
              <w:t>.2</w:t>
            </w:r>
          </w:p>
        </w:tc>
        <w:tc>
          <w:tcPr>
            <w:tcW w:w="6392" w:type="dxa"/>
            <w:shd w:val="clear" w:color="auto" w:fill="FFFFFF"/>
          </w:tcPr>
          <w:p w14:paraId="1F6B3A65" w14:textId="77777777" w:rsidR="00127F58" w:rsidRPr="0066390C" w:rsidRDefault="00724454" w:rsidP="009D16D3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a VPN Server</w:t>
            </w:r>
          </w:p>
        </w:tc>
      </w:tr>
      <w:tr w:rsidR="00127F58" w14:paraId="2A256400" w14:textId="77777777">
        <w:trPr>
          <w:trHeight w:val="450"/>
        </w:trPr>
        <w:tc>
          <w:tcPr>
            <w:tcW w:w="1818" w:type="dxa"/>
            <w:shd w:val="clear" w:color="auto" w:fill="FFFFFF"/>
          </w:tcPr>
          <w:p w14:paraId="3080B099" w14:textId="77777777" w:rsidR="00127F58" w:rsidRPr="0066390C" w:rsidRDefault="00127F58" w:rsidP="003C5530">
            <w:pPr>
              <w:pStyle w:val="COPLH"/>
            </w:pPr>
            <w:r>
              <w:t xml:space="preserve">Exercise </w:t>
            </w:r>
            <w:r w:rsidR="003C5530">
              <w:t>10</w:t>
            </w:r>
            <w:r>
              <w:t>.3</w:t>
            </w:r>
          </w:p>
        </w:tc>
        <w:tc>
          <w:tcPr>
            <w:tcW w:w="6392" w:type="dxa"/>
            <w:shd w:val="clear" w:color="auto" w:fill="FFFFFF"/>
          </w:tcPr>
          <w:p w14:paraId="5403A031" w14:textId="77777777" w:rsidR="00127F58" w:rsidRDefault="00724454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a VPN Client</w:t>
            </w:r>
          </w:p>
        </w:tc>
      </w:tr>
      <w:tr w:rsidR="00127F58" w14:paraId="72E4B5A1" w14:textId="77777777">
        <w:trPr>
          <w:trHeight w:val="378"/>
        </w:trPr>
        <w:tc>
          <w:tcPr>
            <w:tcW w:w="1818" w:type="dxa"/>
            <w:shd w:val="clear" w:color="auto" w:fill="FFFFFF"/>
          </w:tcPr>
          <w:p w14:paraId="777A1290" w14:textId="77777777" w:rsidR="00127F58" w:rsidRDefault="00127F58" w:rsidP="00724454">
            <w:pPr>
              <w:pStyle w:val="COPLH"/>
            </w:pPr>
            <w:r>
              <w:t xml:space="preserve">Exercise </w:t>
            </w:r>
            <w:r w:rsidR="00724454">
              <w:t>10</w:t>
            </w:r>
            <w:r>
              <w:t>.4</w:t>
            </w:r>
          </w:p>
        </w:tc>
        <w:tc>
          <w:tcPr>
            <w:tcW w:w="6392" w:type="dxa"/>
            <w:shd w:val="clear" w:color="auto" w:fill="FFFFFF"/>
          </w:tcPr>
          <w:p w14:paraId="212711DB" w14:textId="77777777" w:rsidR="00127F58" w:rsidRDefault="00724454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Split Tunneling</w:t>
            </w:r>
          </w:p>
        </w:tc>
      </w:tr>
      <w:tr w:rsidR="00127F58" w14:paraId="077B8741" w14:textId="77777777">
        <w:tc>
          <w:tcPr>
            <w:tcW w:w="1818" w:type="dxa"/>
            <w:shd w:val="clear" w:color="auto" w:fill="FFFFFF"/>
          </w:tcPr>
          <w:p w14:paraId="4B18CEBC" w14:textId="77777777" w:rsidR="00127F58" w:rsidRPr="0066390C" w:rsidRDefault="00127F58" w:rsidP="00BD2887">
            <w:pPr>
              <w:pStyle w:val="COPLH"/>
            </w:pPr>
            <w:r>
              <w:t xml:space="preserve">Exercise </w:t>
            </w:r>
            <w:r w:rsidR="00724454">
              <w:t>10</w:t>
            </w:r>
            <w:r>
              <w:t>.</w:t>
            </w:r>
            <w:r w:rsidR="00BD2887">
              <w:t>5</w:t>
            </w:r>
          </w:p>
        </w:tc>
        <w:tc>
          <w:tcPr>
            <w:tcW w:w="6392" w:type="dxa"/>
            <w:shd w:val="clear" w:color="auto" w:fill="FFFFFF"/>
          </w:tcPr>
          <w:p w14:paraId="11BFD5D8" w14:textId="77777777" w:rsidR="00127F58" w:rsidRDefault="00724454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Routing</w:t>
            </w:r>
          </w:p>
        </w:tc>
      </w:tr>
      <w:tr w:rsidR="006B721F" w14:paraId="00A27148" w14:textId="77777777">
        <w:tc>
          <w:tcPr>
            <w:tcW w:w="1818" w:type="dxa"/>
            <w:shd w:val="clear" w:color="auto" w:fill="FFFFFF"/>
          </w:tcPr>
          <w:p w14:paraId="29007C8A" w14:textId="77777777" w:rsidR="006B721F" w:rsidRPr="0066390C" w:rsidRDefault="006B721F" w:rsidP="006B721F">
            <w:pPr>
              <w:pStyle w:val="COPLH"/>
            </w:pPr>
            <w:r>
              <w:t>Exercise 10.6</w:t>
            </w:r>
          </w:p>
        </w:tc>
        <w:tc>
          <w:tcPr>
            <w:tcW w:w="6392" w:type="dxa"/>
            <w:shd w:val="clear" w:color="auto" w:fill="FFFFFF"/>
          </w:tcPr>
          <w:p w14:paraId="12B68F41" w14:textId="77777777" w:rsidR="006B721F" w:rsidRDefault="006B721F" w:rsidP="006B721F">
            <w:pPr>
              <w:pStyle w:val="COPL"/>
              <w:tabs>
                <w:tab w:val="clear" w:pos="360"/>
                <w:tab w:val="clear" w:pos="630"/>
              </w:tabs>
            </w:pPr>
            <w:r>
              <w:t>Resetting Servers</w:t>
            </w:r>
          </w:p>
        </w:tc>
      </w:tr>
      <w:tr w:rsidR="006B721F" w14:paraId="0EF7575A" w14:textId="77777777">
        <w:tc>
          <w:tcPr>
            <w:tcW w:w="1818" w:type="dxa"/>
            <w:shd w:val="clear" w:color="auto" w:fill="FFFFFF"/>
          </w:tcPr>
          <w:p w14:paraId="72E08143" w14:textId="77777777" w:rsidR="006B721F" w:rsidRDefault="00073D1A" w:rsidP="00073D1A">
            <w:pPr>
              <w:pStyle w:val="COPLH"/>
            </w:pPr>
            <w:r>
              <w:t xml:space="preserve">Lab </w:t>
            </w:r>
            <w:r w:rsidR="006B721F">
              <w:t xml:space="preserve">Challenge </w:t>
            </w:r>
          </w:p>
        </w:tc>
        <w:tc>
          <w:tcPr>
            <w:tcW w:w="6392" w:type="dxa"/>
            <w:shd w:val="clear" w:color="auto" w:fill="FFFFFF"/>
          </w:tcPr>
          <w:p w14:paraId="29CBEAB1" w14:textId="77777777" w:rsidR="006B721F" w:rsidRDefault="006B721F" w:rsidP="002C0DE2">
            <w:pPr>
              <w:pStyle w:val="COPL"/>
              <w:tabs>
                <w:tab w:val="clear" w:pos="360"/>
                <w:tab w:val="clear" w:pos="630"/>
              </w:tabs>
            </w:pPr>
            <w:r>
              <w:t>Using the Route Command</w:t>
            </w:r>
          </w:p>
        </w:tc>
      </w:tr>
    </w:tbl>
    <w:p w14:paraId="41DEE360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BEFORE YOU BEGIN</w:t>
      </w:r>
    </w:p>
    <w:p w14:paraId="1EC59EE3" w14:textId="77777777" w:rsidR="006E6B12" w:rsidRPr="00C14D0D" w:rsidRDefault="00072204" w:rsidP="006E6B12">
      <w:pPr>
        <w:pStyle w:val="TXTIND0"/>
        <w:rPr>
          <w:noProof w:val="0"/>
        </w:rPr>
      </w:pPr>
      <w:r w:rsidRPr="00C14D0D">
        <w:rPr>
          <w:noProof w:val="0"/>
        </w:rPr>
        <w:t xml:space="preserve">The </w:t>
      </w:r>
      <w:r w:rsidR="00945B65" w:rsidRPr="00C14D0D">
        <w:rPr>
          <w:noProof w:val="0"/>
        </w:rPr>
        <w:t xml:space="preserve">lab environment </w:t>
      </w:r>
      <w:r w:rsidRPr="00C14D0D">
        <w:rPr>
          <w:noProof w:val="0"/>
        </w:rPr>
        <w:t>consists of student workstations connected to a local area network</w:t>
      </w:r>
      <w:r w:rsidR="00945B65" w:rsidRPr="00C14D0D">
        <w:rPr>
          <w:noProof w:val="0"/>
        </w:rPr>
        <w:t xml:space="preserve">, along with a server that functions as the domain controller for a domain called </w:t>
      </w:r>
      <w:r w:rsidR="00C0409C" w:rsidRPr="00C0409C">
        <w:rPr>
          <w:i/>
          <w:noProof w:val="0"/>
        </w:rPr>
        <w:t>contoso.com</w:t>
      </w:r>
      <w:r w:rsidR="003D7388" w:rsidRPr="00C14D0D">
        <w:rPr>
          <w:noProof w:val="0"/>
        </w:rPr>
        <w:t xml:space="preserve">. </w:t>
      </w:r>
      <w:r w:rsidR="00A961E9" w:rsidRPr="00C14D0D">
        <w:rPr>
          <w:noProof w:val="0"/>
        </w:rPr>
        <w:t>The computers required fo</w:t>
      </w:r>
      <w:r w:rsidR="006D172E" w:rsidRPr="00C14D0D">
        <w:rPr>
          <w:noProof w:val="0"/>
        </w:rPr>
        <w:t xml:space="preserve">r this lab are listed in Table </w:t>
      </w:r>
      <w:r w:rsidR="009D16D3">
        <w:rPr>
          <w:noProof w:val="0"/>
        </w:rPr>
        <w:t>10</w:t>
      </w:r>
      <w:r w:rsidR="00BA04C5" w:rsidRPr="00C14D0D">
        <w:rPr>
          <w:noProof w:val="0"/>
        </w:rPr>
        <w:t>-</w:t>
      </w:r>
      <w:r w:rsidR="00A961E9" w:rsidRPr="00C14D0D">
        <w:rPr>
          <w:noProof w:val="0"/>
        </w:rPr>
        <w:t>1.</w:t>
      </w:r>
    </w:p>
    <w:p w14:paraId="1E6D291B" w14:textId="77777777" w:rsidR="00FD1777" w:rsidRPr="00C14D0D" w:rsidRDefault="00A961E9">
      <w:pPr>
        <w:pStyle w:val="FigureNumber"/>
      </w:pPr>
      <w:r w:rsidRPr="00C14D0D">
        <w:t>Table</w:t>
      </w:r>
      <w:r w:rsidR="006D172E" w:rsidRPr="00C14D0D">
        <w:t xml:space="preserve"> </w:t>
      </w:r>
      <w:r w:rsidR="00EB715D">
        <w:t>1</w:t>
      </w:r>
      <w:r w:rsidR="009D16D3">
        <w:t>0</w:t>
      </w:r>
      <w:r w:rsidR="00BA04C5" w:rsidRPr="00C14D0D">
        <w:t>-</w:t>
      </w:r>
      <w:r w:rsidRPr="00C14D0D">
        <w:t>1</w:t>
      </w:r>
    </w:p>
    <w:p w14:paraId="5CCEC4F4" w14:textId="77777777" w:rsidR="00FD1777" w:rsidRPr="00C14D0D" w:rsidRDefault="006D172E">
      <w:pPr>
        <w:pStyle w:val="FigureCaption"/>
      </w:pPr>
      <w:r w:rsidRPr="00C14D0D">
        <w:t xml:space="preserve">Computers </w:t>
      </w:r>
      <w:r w:rsidR="004C4742">
        <w:t>R</w:t>
      </w:r>
      <w:r w:rsidR="004C4742" w:rsidRPr="00C14D0D">
        <w:t xml:space="preserve">equired </w:t>
      </w:r>
      <w:r w:rsidRPr="00C14D0D">
        <w:t xml:space="preserve">for Lab </w:t>
      </w:r>
      <w:r w:rsidR="00BA04C5" w:rsidRPr="00C14D0D">
        <w:t>1</w:t>
      </w:r>
      <w:r w:rsidR="009D16D3">
        <w:t>0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89"/>
        <w:gridCol w:w="2871"/>
        <w:gridCol w:w="2736"/>
      </w:tblGrid>
      <w:tr w:rsidR="008E7A26" w:rsidRPr="00C14D0D" w14:paraId="58B09A2D" w14:textId="77777777">
        <w:tc>
          <w:tcPr>
            <w:tcW w:w="2889" w:type="dxa"/>
          </w:tcPr>
          <w:p w14:paraId="03669DCF" w14:textId="77777777" w:rsidR="008E7A26" w:rsidRPr="00C14D0D" w:rsidRDefault="008E7A26" w:rsidP="0056305F">
            <w:pPr>
              <w:pStyle w:val="TCH"/>
            </w:pPr>
            <w:r w:rsidRPr="00C14D0D">
              <w:t>Computer</w:t>
            </w:r>
          </w:p>
        </w:tc>
        <w:tc>
          <w:tcPr>
            <w:tcW w:w="2871" w:type="dxa"/>
          </w:tcPr>
          <w:p w14:paraId="12C0C786" w14:textId="77777777" w:rsidR="008E7A26" w:rsidRPr="00C14D0D" w:rsidRDefault="008E7A26" w:rsidP="0056305F">
            <w:pPr>
              <w:pStyle w:val="TCH"/>
            </w:pPr>
            <w:r w:rsidRPr="00C14D0D">
              <w:t>Operating System</w:t>
            </w:r>
          </w:p>
        </w:tc>
        <w:tc>
          <w:tcPr>
            <w:tcW w:w="2736" w:type="dxa"/>
          </w:tcPr>
          <w:p w14:paraId="08B31170" w14:textId="77777777" w:rsidR="008E7A26" w:rsidRPr="00C14D0D" w:rsidRDefault="008E7A26" w:rsidP="0056305F">
            <w:pPr>
              <w:pStyle w:val="TCH"/>
            </w:pPr>
            <w:r w:rsidRPr="00C14D0D">
              <w:t>Computer Name</w:t>
            </w:r>
          </w:p>
        </w:tc>
      </w:tr>
      <w:tr w:rsidR="000045AE" w:rsidRPr="00C14D0D" w14:paraId="19360E31" w14:textId="77777777">
        <w:tc>
          <w:tcPr>
            <w:tcW w:w="2889" w:type="dxa"/>
          </w:tcPr>
          <w:p w14:paraId="0A179BCC" w14:textId="77777777" w:rsidR="000045AE" w:rsidRPr="00C14D0D" w:rsidRDefault="000045AE" w:rsidP="0056305F">
            <w:pPr>
              <w:pStyle w:val="TX"/>
            </w:pPr>
            <w:r>
              <w:t>Server (VM 1)</w:t>
            </w:r>
          </w:p>
        </w:tc>
        <w:tc>
          <w:tcPr>
            <w:tcW w:w="2871" w:type="dxa"/>
          </w:tcPr>
          <w:p w14:paraId="46C0A6B8" w14:textId="77777777" w:rsidR="000045AE" w:rsidRPr="00C14D0D" w:rsidRDefault="000045AE" w:rsidP="0056305F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67C8B0DD" w14:textId="77777777" w:rsidR="000045AE" w:rsidRPr="00C14D0D" w:rsidRDefault="000045AE" w:rsidP="0056305F">
            <w:pPr>
              <w:pStyle w:val="TX"/>
            </w:pPr>
            <w:r>
              <w:t>RWDC01</w:t>
            </w:r>
          </w:p>
        </w:tc>
      </w:tr>
      <w:tr w:rsidR="000045AE" w:rsidRPr="00C14D0D" w14:paraId="20E71046" w14:textId="77777777">
        <w:tc>
          <w:tcPr>
            <w:tcW w:w="2889" w:type="dxa"/>
          </w:tcPr>
          <w:p w14:paraId="49CB2399" w14:textId="77777777" w:rsidR="000045AE" w:rsidRPr="00C14D0D" w:rsidRDefault="000045AE" w:rsidP="0056305F">
            <w:pPr>
              <w:pStyle w:val="TX"/>
            </w:pPr>
            <w:r>
              <w:t>Server (VM 2)</w:t>
            </w:r>
          </w:p>
        </w:tc>
        <w:tc>
          <w:tcPr>
            <w:tcW w:w="2871" w:type="dxa"/>
          </w:tcPr>
          <w:p w14:paraId="11218E75" w14:textId="77777777" w:rsidR="000045AE" w:rsidRPr="00C14D0D" w:rsidRDefault="000045AE" w:rsidP="0056305F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4F62EB3B" w14:textId="77777777" w:rsidR="000045AE" w:rsidRPr="00C14D0D" w:rsidRDefault="000045AE" w:rsidP="0056305F">
            <w:pPr>
              <w:pStyle w:val="TXlast"/>
              <w:spacing w:after="120"/>
              <w:ind w:left="58" w:right="58"/>
            </w:pPr>
            <w:r>
              <w:t>Server01</w:t>
            </w:r>
          </w:p>
        </w:tc>
      </w:tr>
      <w:tr w:rsidR="000045AE" w:rsidRPr="00C14D0D" w14:paraId="3044C1D9" w14:textId="77777777">
        <w:tc>
          <w:tcPr>
            <w:tcW w:w="2889" w:type="dxa"/>
          </w:tcPr>
          <w:p w14:paraId="5B681F1A" w14:textId="77777777" w:rsidR="000045AE" w:rsidRPr="00C14D0D" w:rsidRDefault="000045AE" w:rsidP="0056305F">
            <w:pPr>
              <w:pStyle w:val="TX"/>
            </w:pPr>
            <w:r>
              <w:t>Server (VM 3)</w:t>
            </w:r>
          </w:p>
        </w:tc>
        <w:tc>
          <w:tcPr>
            <w:tcW w:w="2871" w:type="dxa"/>
          </w:tcPr>
          <w:p w14:paraId="447E01D6" w14:textId="77777777" w:rsidR="000045AE" w:rsidRPr="00C14D0D" w:rsidRDefault="000045AE" w:rsidP="0056305F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31193CF8" w14:textId="77777777" w:rsidR="000045AE" w:rsidRPr="00C14D0D" w:rsidRDefault="000045AE" w:rsidP="0056305F">
            <w:pPr>
              <w:pStyle w:val="TX"/>
            </w:pPr>
            <w:r>
              <w:t>Server02</w:t>
            </w:r>
          </w:p>
        </w:tc>
      </w:tr>
    </w:tbl>
    <w:p w14:paraId="58CD6DCF" w14:textId="77777777" w:rsidR="005F0603" w:rsidRPr="00C14D0D" w:rsidRDefault="005F0603" w:rsidP="00072204">
      <w:pPr>
        <w:pStyle w:val="TXTIND0"/>
        <w:rPr>
          <w:noProof w:val="0"/>
        </w:rPr>
      </w:pPr>
    </w:p>
    <w:p w14:paraId="5BFA7F15" w14:textId="77777777" w:rsidR="00142FBF" w:rsidRPr="00C14D0D" w:rsidRDefault="007532F5" w:rsidP="00072204">
      <w:pPr>
        <w:pStyle w:val="TXTIND0"/>
        <w:rPr>
          <w:noProof w:val="0"/>
        </w:rPr>
      </w:pPr>
      <w:r w:rsidRPr="00C14D0D">
        <w:rPr>
          <w:noProof w:val="0"/>
        </w:rPr>
        <w:lastRenderedPageBreak/>
        <w:t>In addition to the computers, you also requir</w:t>
      </w:r>
      <w:r w:rsidR="00906872">
        <w:rPr>
          <w:noProof w:val="0"/>
        </w:rPr>
        <w:t xml:space="preserve">e the software listed in Table </w:t>
      </w:r>
      <w:r w:rsidR="009D16D3">
        <w:rPr>
          <w:noProof w:val="0"/>
        </w:rPr>
        <w:t>10</w:t>
      </w:r>
      <w:r w:rsidRPr="00C14D0D">
        <w:rPr>
          <w:noProof w:val="0"/>
        </w:rPr>
        <w:t xml:space="preserve">-2 to complete Lab </w:t>
      </w:r>
      <w:r w:rsidR="00BA04C5" w:rsidRPr="00C14D0D">
        <w:rPr>
          <w:noProof w:val="0"/>
        </w:rPr>
        <w:t>1</w:t>
      </w:r>
      <w:r w:rsidR="009D16D3">
        <w:rPr>
          <w:noProof w:val="0"/>
        </w:rPr>
        <w:t>0</w:t>
      </w:r>
      <w:r w:rsidRPr="00C14D0D">
        <w:rPr>
          <w:noProof w:val="0"/>
        </w:rPr>
        <w:t xml:space="preserve">. </w:t>
      </w:r>
    </w:p>
    <w:p w14:paraId="33EA1D26" w14:textId="77777777" w:rsidR="00FD1777" w:rsidRPr="00C14D0D" w:rsidRDefault="006D172E">
      <w:pPr>
        <w:pStyle w:val="FigureNumber"/>
      </w:pPr>
      <w:r w:rsidRPr="00C14D0D">
        <w:t xml:space="preserve">Table </w:t>
      </w:r>
      <w:r w:rsidR="009D16D3">
        <w:t>10</w:t>
      </w:r>
      <w:r w:rsidR="00BA04C5" w:rsidRPr="00C14D0D">
        <w:t>-</w:t>
      </w:r>
      <w:r w:rsidR="00A961E9" w:rsidRPr="00C14D0D">
        <w:t>2</w:t>
      </w:r>
    </w:p>
    <w:p w14:paraId="376D1073" w14:textId="77777777" w:rsidR="00FD1777" w:rsidRPr="00C14D0D" w:rsidRDefault="00BA04C5">
      <w:pPr>
        <w:pStyle w:val="FigureCaption"/>
      </w:pPr>
      <w:r w:rsidRPr="00C14D0D">
        <w:t xml:space="preserve">Software </w:t>
      </w:r>
      <w:r w:rsidR="004C4742">
        <w:t>R</w:t>
      </w:r>
      <w:r w:rsidR="004C4742" w:rsidRPr="00C14D0D">
        <w:t xml:space="preserve">equired </w:t>
      </w:r>
      <w:r w:rsidRPr="00C14D0D">
        <w:t>for Lab 1</w:t>
      </w:r>
      <w:r w:rsidR="009D16D3">
        <w:t>0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58"/>
        <w:gridCol w:w="5238"/>
      </w:tblGrid>
      <w:tr w:rsidR="003D7388" w:rsidRPr="00C14D0D" w14:paraId="2ABCFF8B" w14:textId="77777777">
        <w:tc>
          <w:tcPr>
            <w:tcW w:w="3258" w:type="dxa"/>
          </w:tcPr>
          <w:p w14:paraId="6E1CD6DA" w14:textId="77777777" w:rsidR="00FD1777" w:rsidRPr="00C14D0D" w:rsidRDefault="003D7388">
            <w:pPr>
              <w:pStyle w:val="TCH"/>
            </w:pPr>
            <w:r w:rsidRPr="00C14D0D">
              <w:t>Software</w:t>
            </w:r>
          </w:p>
        </w:tc>
        <w:tc>
          <w:tcPr>
            <w:tcW w:w="5238" w:type="dxa"/>
          </w:tcPr>
          <w:p w14:paraId="636B698C" w14:textId="77777777" w:rsidR="00FD1777" w:rsidRPr="00C14D0D" w:rsidRDefault="003D7388">
            <w:pPr>
              <w:pStyle w:val="TCH"/>
            </w:pPr>
            <w:r w:rsidRPr="00C14D0D">
              <w:t>Location</w:t>
            </w:r>
          </w:p>
        </w:tc>
      </w:tr>
      <w:tr w:rsidR="00127F58" w:rsidRPr="00C14D0D" w14:paraId="02BB63EB" w14:textId="77777777">
        <w:tc>
          <w:tcPr>
            <w:tcW w:w="3258" w:type="dxa"/>
          </w:tcPr>
          <w:p w14:paraId="2FA44F9D" w14:textId="77777777" w:rsidR="00127F58" w:rsidRPr="00C14D0D" w:rsidRDefault="00127F58" w:rsidP="00127F58">
            <w:pPr>
              <w:pStyle w:val="TXlast"/>
            </w:pPr>
            <w:r w:rsidRPr="00C14D0D">
              <w:t xml:space="preserve">Lab </w:t>
            </w:r>
            <w:r>
              <w:t>1</w:t>
            </w:r>
            <w:r w:rsidR="00A04F75">
              <w:t>0</w:t>
            </w:r>
            <w:r w:rsidRPr="00C14D0D">
              <w:t xml:space="preserve"> student worksheet</w:t>
            </w:r>
          </w:p>
        </w:tc>
        <w:tc>
          <w:tcPr>
            <w:tcW w:w="5238" w:type="dxa"/>
          </w:tcPr>
          <w:p w14:paraId="4D8F04E3" w14:textId="77777777" w:rsidR="00127F58" w:rsidRPr="00C14D0D" w:rsidRDefault="00127F58" w:rsidP="00127F58">
            <w:pPr>
              <w:pStyle w:val="TXlast"/>
            </w:pPr>
            <w:r w:rsidRPr="00C14D0D">
              <w:t>Lab</w:t>
            </w:r>
            <w:r>
              <w:t>1</w:t>
            </w:r>
            <w:r w:rsidR="00CD79FD">
              <w:t>0</w:t>
            </w:r>
            <w:r w:rsidRPr="00C14D0D">
              <w:t>_worksheet.rtf (provided by instructor)</w:t>
            </w:r>
          </w:p>
        </w:tc>
      </w:tr>
    </w:tbl>
    <w:p w14:paraId="69F4CD9D" w14:textId="77777777" w:rsidR="00142FBF" w:rsidRPr="00C14D0D" w:rsidRDefault="00142FBF" w:rsidP="00072204">
      <w:pPr>
        <w:pStyle w:val="TXTIND0"/>
        <w:rPr>
          <w:noProof w:val="0"/>
        </w:rPr>
      </w:pPr>
    </w:p>
    <w:p w14:paraId="6F80F66C" w14:textId="77777777" w:rsidR="00072204" w:rsidRPr="00C14D0D" w:rsidRDefault="00072204" w:rsidP="003959F0">
      <w:pPr>
        <w:pStyle w:val="H2"/>
        <w:ind w:firstLine="0"/>
        <w:rPr>
          <w:noProof w:val="0"/>
        </w:rPr>
      </w:pPr>
      <w:r w:rsidRPr="00C14D0D">
        <w:rPr>
          <w:noProof w:val="0"/>
        </w:rPr>
        <w:t>Working with Lab Worksheets</w:t>
      </w:r>
    </w:p>
    <w:p w14:paraId="417A7DC7" w14:textId="77777777" w:rsidR="001A6768" w:rsidRPr="00C14D0D" w:rsidRDefault="00072204" w:rsidP="00072204">
      <w:pPr>
        <w:pStyle w:val="TXTIND0"/>
        <w:rPr>
          <w:noProof w:val="0"/>
        </w:rPr>
      </w:pPr>
      <w:r w:rsidRPr="00C14D0D">
        <w:rPr>
          <w:noProof w:val="0"/>
        </w:rPr>
        <w:t xml:space="preserve">Each lab in this manual requires </w:t>
      </w:r>
      <w:r w:rsidR="002C5F24" w:rsidRPr="00C14D0D">
        <w:rPr>
          <w:noProof w:val="0"/>
        </w:rPr>
        <w:t xml:space="preserve">that </w:t>
      </w:r>
      <w:r w:rsidRPr="00C14D0D">
        <w:rPr>
          <w:noProof w:val="0"/>
        </w:rPr>
        <w:t xml:space="preserve">you answer questions, </w:t>
      </w:r>
      <w:r w:rsidR="009D678C">
        <w:rPr>
          <w:noProof w:val="0"/>
        </w:rPr>
        <w:t>take</w:t>
      </w:r>
      <w:r w:rsidRPr="00C14D0D">
        <w:rPr>
          <w:noProof w:val="0"/>
        </w:rPr>
        <w:t xml:space="preserve"> screen shots, </w:t>
      </w:r>
      <w:r w:rsidR="0008516C" w:rsidRPr="00C14D0D">
        <w:rPr>
          <w:noProof w:val="0"/>
        </w:rPr>
        <w:t xml:space="preserve">and </w:t>
      </w:r>
      <w:r w:rsidRPr="00C14D0D">
        <w:rPr>
          <w:noProof w:val="0"/>
        </w:rPr>
        <w:t xml:space="preserve">perform other activities that you </w:t>
      </w:r>
      <w:r w:rsidR="002C5F24" w:rsidRPr="00C14D0D">
        <w:rPr>
          <w:noProof w:val="0"/>
        </w:rPr>
        <w:t>will</w:t>
      </w:r>
      <w:r w:rsidRPr="00C14D0D">
        <w:rPr>
          <w:noProof w:val="0"/>
        </w:rPr>
        <w:t xml:space="preserve"> document in a worksheet named for the lab, such as </w:t>
      </w:r>
      <w:r w:rsidR="0072538A" w:rsidRPr="00C14D0D">
        <w:rPr>
          <w:noProof w:val="0"/>
        </w:rPr>
        <w:t>L</w:t>
      </w:r>
      <w:r w:rsidRPr="00C14D0D">
        <w:rPr>
          <w:noProof w:val="0"/>
        </w:rPr>
        <w:t>ab</w:t>
      </w:r>
      <w:r w:rsidR="00F14BD4">
        <w:rPr>
          <w:noProof w:val="0"/>
        </w:rPr>
        <w:t>10</w:t>
      </w:r>
      <w:r w:rsidRPr="00C14D0D">
        <w:rPr>
          <w:noProof w:val="0"/>
        </w:rPr>
        <w:t>_worksheet.</w:t>
      </w:r>
      <w:r w:rsidR="0008516C" w:rsidRPr="00C14D0D">
        <w:rPr>
          <w:noProof w:val="0"/>
        </w:rPr>
        <w:t>rtf</w:t>
      </w:r>
      <w:r w:rsidRPr="00C14D0D">
        <w:rPr>
          <w:noProof w:val="0"/>
        </w:rPr>
        <w:t xml:space="preserve">. </w:t>
      </w:r>
      <w:r w:rsidR="00BD1EA9">
        <w:rPr>
          <w:noProof w:val="0"/>
        </w:rPr>
        <w:t>You will find these worksheets on the book companion site</w:t>
      </w:r>
      <w:r w:rsidR="00B975BE" w:rsidRPr="00C14D0D">
        <w:rPr>
          <w:noProof w:val="0"/>
        </w:rPr>
        <w:t>. It is recommended that you use a USB flash</w:t>
      </w:r>
      <w:r w:rsidR="001A6768" w:rsidRPr="00C14D0D">
        <w:rPr>
          <w:noProof w:val="0"/>
        </w:rPr>
        <w:t xml:space="preserve"> drive to store your worksheets, so you can submit them to your instructor for review. </w:t>
      </w:r>
      <w:r w:rsidRPr="00C14D0D">
        <w:rPr>
          <w:noProof w:val="0"/>
        </w:rPr>
        <w:t xml:space="preserve">As you perform the exercises in each lab, open the appropriate worksheet file using WordPad, fill in the required information, and save the file to your </w:t>
      </w:r>
      <w:r w:rsidR="001A6768" w:rsidRPr="00C14D0D">
        <w:rPr>
          <w:noProof w:val="0"/>
        </w:rPr>
        <w:t xml:space="preserve">flash drive. </w:t>
      </w:r>
    </w:p>
    <w:p w14:paraId="13380E8B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>After completing this lab, you will be able to:</w:t>
      </w:r>
    </w:p>
    <w:p w14:paraId="68929667" w14:textId="77777777" w:rsidR="007E2448" w:rsidRDefault="007E2448" w:rsidP="00460C10">
      <w:pPr>
        <w:pStyle w:val="ObjBL0"/>
        <w:jc w:val="both"/>
        <w:rPr>
          <w:noProof w:val="0"/>
        </w:rPr>
      </w:pPr>
      <w:r>
        <w:rPr>
          <w:noProof w:val="0"/>
        </w:rPr>
        <w:t xml:space="preserve">Install and configure </w:t>
      </w:r>
      <w:r w:rsidR="00A04F75">
        <w:rPr>
          <w:noProof w:val="0"/>
        </w:rPr>
        <w:t>Remote Access Role</w:t>
      </w:r>
    </w:p>
    <w:p w14:paraId="5AA0D831" w14:textId="77777777" w:rsidR="001D3009" w:rsidRPr="0087636F" w:rsidRDefault="00A04F75" w:rsidP="00460C10">
      <w:pPr>
        <w:pStyle w:val="ObjBL0"/>
        <w:jc w:val="both"/>
        <w:rPr>
          <w:noProof w:val="0"/>
        </w:rPr>
      </w:pPr>
      <w:r>
        <w:rPr>
          <w:noProof w:val="0"/>
        </w:rPr>
        <w:t xml:space="preserve">Configure VPN </w:t>
      </w:r>
      <w:r w:rsidR="004C4742">
        <w:rPr>
          <w:noProof w:val="0"/>
        </w:rPr>
        <w:t>settings</w:t>
      </w:r>
    </w:p>
    <w:p w14:paraId="6792A36B" w14:textId="77777777" w:rsidR="007E2448" w:rsidRPr="0087636F" w:rsidRDefault="004C4742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routing</w:t>
      </w:r>
    </w:p>
    <w:p w14:paraId="7F9434FB" w14:textId="77777777" w:rsidR="00C451AC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 xml:space="preserve">Estimated lab time: </w:t>
      </w:r>
      <w:r w:rsidR="00B9090A">
        <w:rPr>
          <w:noProof w:val="0"/>
        </w:rPr>
        <w:t>125</w:t>
      </w:r>
      <w:r w:rsidR="00B9090A" w:rsidRPr="00C14D0D">
        <w:rPr>
          <w:noProof w:val="0"/>
        </w:rPr>
        <w:t xml:space="preserve"> </w:t>
      </w:r>
      <w:r w:rsidRPr="00C14D0D">
        <w:rPr>
          <w:noProof w:val="0"/>
        </w:rPr>
        <w:t>minutes</w:t>
      </w:r>
    </w:p>
    <w:p w14:paraId="73C17DB6" w14:textId="77777777" w:rsidR="00460C10" w:rsidRPr="00C451AC" w:rsidRDefault="00460C10" w:rsidP="00C451AC">
      <w:pPr>
        <w:pStyle w:val="ObjBL0"/>
        <w:numPr>
          <w:ilvl w:val="0"/>
          <w:numId w:val="0"/>
        </w:numPr>
        <w:ind w:left="1080" w:hanging="360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858"/>
      </w:tblGrid>
      <w:tr w:rsidR="007E2448" w:rsidRPr="00296AA8" w14:paraId="49977440" w14:textId="77777777">
        <w:tc>
          <w:tcPr>
            <w:tcW w:w="1998" w:type="dxa"/>
            <w:shd w:val="solid" w:color="000000" w:fill="FFFFFF"/>
            <w:vAlign w:val="bottom"/>
          </w:tcPr>
          <w:p w14:paraId="6100AB1F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854BDC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.</w:t>
            </w:r>
            <w:r w:rsidRPr="00296AA8">
              <w:rPr>
                <w:b w:val="0"/>
                <w:bCs w:val="0"/>
              </w:rPr>
              <w:t>1</w:t>
            </w:r>
          </w:p>
        </w:tc>
        <w:tc>
          <w:tcPr>
            <w:tcW w:w="6858" w:type="dxa"/>
            <w:shd w:val="solid" w:color="000000" w:fill="FFFFFF"/>
            <w:vAlign w:val="bottom"/>
          </w:tcPr>
          <w:p w14:paraId="71B1B5C6" w14:textId="77777777" w:rsidR="007E2448" w:rsidRPr="00296AA8" w:rsidRDefault="009D16D3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Installing and Configuring RRAS</w:t>
            </w:r>
          </w:p>
        </w:tc>
      </w:tr>
      <w:tr w:rsidR="007E2448" w14:paraId="0365A1FF" w14:textId="77777777">
        <w:tc>
          <w:tcPr>
            <w:tcW w:w="1998" w:type="dxa"/>
            <w:shd w:val="clear" w:color="auto" w:fill="auto"/>
          </w:tcPr>
          <w:p w14:paraId="525396E3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6BD061EC" w14:textId="77777777" w:rsidR="007E2448" w:rsidRDefault="007E2448" w:rsidP="007E2448">
            <w:pPr>
              <w:spacing w:after="120"/>
            </w:pPr>
          </w:p>
        </w:tc>
        <w:tc>
          <w:tcPr>
            <w:tcW w:w="6858" w:type="dxa"/>
            <w:shd w:val="clear" w:color="auto" w:fill="auto"/>
          </w:tcPr>
          <w:p w14:paraId="3449844F" w14:textId="77777777" w:rsidR="007E2448" w:rsidRDefault="00F3448C" w:rsidP="007E7276">
            <w:pPr>
              <w:pStyle w:val="StyleTBLLeft-001Hanging001"/>
            </w:pPr>
            <w:r>
              <w:t xml:space="preserve">To configure standard VPN connections, you use Routing and Remote Access Server. </w:t>
            </w:r>
            <w:r w:rsidR="009D678C">
              <w:t>Y</w:t>
            </w:r>
            <w:r>
              <w:t>ou</w:t>
            </w:r>
            <w:r w:rsidR="009D678C">
              <w:t xml:space="preserve"> </w:t>
            </w:r>
            <w:r>
              <w:t>install Routing and Remote Access Server on Server0</w:t>
            </w:r>
            <w:r w:rsidR="009D678C">
              <w:t>1</w:t>
            </w:r>
            <w:r>
              <w:t>.</w:t>
            </w:r>
            <w:r w:rsidR="007E2448" w:rsidRPr="0086384A">
              <w:t xml:space="preserve"> </w:t>
            </w:r>
          </w:p>
        </w:tc>
      </w:tr>
      <w:tr w:rsidR="007E2448" w14:paraId="75509B79" w14:textId="77777777">
        <w:tc>
          <w:tcPr>
            <w:tcW w:w="1998" w:type="dxa"/>
            <w:shd w:val="clear" w:color="auto" w:fill="auto"/>
          </w:tcPr>
          <w:p w14:paraId="6D045833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858" w:type="dxa"/>
            <w:shd w:val="clear" w:color="auto" w:fill="auto"/>
          </w:tcPr>
          <w:p w14:paraId="5AB88EF1" w14:textId="77777777" w:rsidR="007E2448" w:rsidRDefault="00A553F3" w:rsidP="00A553F3">
            <w:pPr>
              <w:pStyle w:val="TB"/>
            </w:pPr>
            <w:r>
              <w:t xml:space="preserve">15 </w:t>
            </w:r>
            <w:r w:rsidR="007E2448">
              <w:t>minutes</w:t>
            </w:r>
          </w:p>
        </w:tc>
      </w:tr>
    </w:tbl>
    <w:p w14:paraId="30696EB0" w14:textId="77777777" w:rsidR="007E2448" w:rsidRDefault="007E2448" w:rsidP="007E2448">
      <w:pPr>
        <w:widowControl w:val="0"/>
        <w:spacing w:line="263" w:lineRule="exact"/>
        <w:rPr>
          <w:sz w:val="24"/>
          <w:szCs w:val="24"/>
        </w:rPr>
      </w:pPr>
    </w:p>
    <w:p w14:paraId="57C827FC" w14:textId="77777777" w:rsidR="007E2448" w:rsidRDefault="007E2448" w:rsidP="00351A8B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 w:rsidR="00351A8B" w:rsidRPr="00351A8B">
        <w:rPr>
          <w:b/>
          <w:szCs w:val="24"/>
        </w:rPr>
        <w:t xml:space="preserve">During this lab, </w:t>
      </w:r>
      <w:r w:rsidR="009D678C">
        <w:rPr>
          <w:b/>
          <w:szCs w:val="24"/>
        </w:rPr>
        <w:t xml:space="preserve">you </w:t>
      </w:r>
      <w:r w:rsidR="00F3448C">
        <w:rPr>
          <w:b/>
          <w:szCs w:val="24"/>
        </w:rPr>
        <w:t>install and configure Routing and Remote Access Server. What are all of the functions that the Routing and Remote Access Server can perform?</w:t>
      </w:r>
    </w:p>
    <w:p w14:paraId="34B2C46A" w14:textId="77777777" w:rsidR="001340F1" w:rsidRDefault="001340F1" w:rsidP="007E2448">
      <w:pPr>
        <w:widowControl w:val="0"/>
        <w:spacing w:line="263" w:lineRule="exact"/>
        <w:rPr>
          <w:b/>
          <w:color w:val="002060"/>
          <w:szCs w:val="24"/>
        </w:rPr>
      </w:pPr>
    </w:p>
    <w:p w14:paraId="4925F67E" w14:textId="77777777" w:rsidR="00D706C5" w:rsidRDefault="008E7A26" w:rsidP="00D706C5">
      <w:pPr>
        <w:pStyle w:val="NL"/>
      </w:pPr>
      <w:r w:rsidRPr="00C3028A">
        <w:rPr>
          <w:b/>
        </w:rPr>
        <w:t>1</w:t>
      </w:r>
      <w:r w:rsidR="00D706C5" w:rsidRPr="00C3028A">
        <w:rPr>
          <w:b/>
        </w:rPr>
        <w:t>.</w:t>
      </w:r>
      <w:r w:rsidR="00D706C5" w:rsidRPr="00C3028A">
        <w:rPr>
          <w:b/>
        </w:rPr>
        <w:tab/>
      </w:r>
      <w:r w:rsidR="00D706C5">
        <w:t>Log</w:t>
      </w:r>
      <w:r w:rsidR="007E7276">
        <w:t xml:space="preserve"> </w:t>
      </w:r>
      <w:r w:rsidR="00D706C5">
        <w:t xml:space="preserve">in </w:t>
      </w:r>
      <w:r w:rsidR="00082B69">
        <w:t>to</w:t>
      </w:r>
      <w:r w:rsidR="00D706C5">
        <w:t xml:space="preserve"> </w:t>
      </w:r>
      <w:r w:rsidR="00C0409C" w:rsidRPr="00C0409C">
        <w:t>Server01</w:t>
      </w:r>
      <w:r w:rsidR="00D706C5">
        <w:t xml:space="preserve"> as the </w:t>
      </w:r>
      <w:r w:rsidR="00D706C5" w:rsidRPr="00234A81">
        <w:rPr>
          <w:b/>
        </w:rPr>
        <w:t>Contoso\administrator</w:t>
      </w:r>
      <w:r w:rsidR="00D706C5">
        <w:t xml:space="preserve"> user account. The Server Manager console opens.</w:t>
      </w:r>
    </w:p>
    <w:p w14:paraId="506E0D66" w14:textId="77777777" w:rsidR="009D16D3" w:rsidRDefault="008E7A26" w:rsidP="009D16D3">
      <w:pPr>
        <w:pStyle w:val="NL"/>
      </w:pPr>
      <w:r w:rsidRPr="00C3028A">
        <w:rPr>
          <w:b/>
        </w:rPr>
        <w:t>2</w:t>
      </w:r>
      <w:r w:rsidR="007E2448" w:rsidRPr="00C3028A">
        <w:rPr>
          <w:b/>
        </w:rPr>
        <w:t>.</w:t>
      </w:r>
      <w:r w:rsidR="009D16D3">
        <w:tab/>
      </w:r>
      <w:r w:rsidR="004F6739">
        <w:t xml:space="preserve">On </w:t>
      </w:r>
      <w:r w:rsidR="009D16D3">
        <w:t xml:space="preserve">Server Manager, click </w:t>
      </w:r>
      <w:r w:rsidR="00C0409C" w:rsidRPr="00C0409C">
        <w:t>Manage</w:t>
      </w:r>
      <w:r w:rsidR="009D16D3" w:rsidRPr="007E7276">
        <w:t xml:space="preserve"> and click </w:t>
      </w:r>
      <w:r w:rsidR="00C0409C" w:rsidRPr="00C0409C">
        <w:t>Add Roles and Features</w:t>
      </w:r>
      <w:r w:rsidR="009D16D3" w:rsidRPr="007E7276">
        <w:t>. The Add Roles and Feature Wizar</w:t>
      </w:r>
      <w:r w:rsidR="009D16D3">
        <w:t>d opens.</w:t>
      </w:r>
    </w:p>
    <w:p w14:paraId="2904E2CA" w14:textId="77777777" w:rsidR="009D16D3" w:rsidRDefault="008E7A26" w:rsidP="009D16D3">
      <w:pPr>
        <w:pStyle w:val="NL"/>
      </w:pPr>
      <w:r w:rsidRPr="00C3028A">
        <w:rPr>
          <w:b/>
        </w:rPr>
        <w:lastRenderedPageBreak/>
        <w:t>3</w:t>
      </w:r>
      <w:r w:rsidR="009D16D3" w:rsidRPr="00C3028A">
        <w:rPr>
          <w:b/>
        </w:rPr>
        <w:t>.</w:t>
      </w:r>
      <w:r w:rsidR="009D16D3">
        <w:tab/>
        <w:t xml:space="preserve">On the Before you begin page, click </w:t>
      </w:r>
      <w:r w:rsidR="00C0409C" w:rsidRPr="00C0409C">
        <w:t>Next</w:t>
      </w:r>
      <w:r w:rsidR="009D16D3">
        <w:t>.</w:t>
      </w:r>
    </w:p>
    <w:p w14:paraId="3B7D25F7" w14:textId="77777777" w:rsidR="009D16D3" w:rsidRDefault="008E7A26" w:rsidP="009D16D3">
      <w:pPr>
        <w:pStyle w:val="NL"/>
      </w:pPr>
      <w:r w:rsidRPr="00C3028A">
        <w:rPr>
          <w:b/>
        </w:rPr>
        <w:t>4</w:t>
      </w:r>
      <w:r w:rsidR="009D16D3" w:rsidRPr="00C3028A">
        <w:rPr>
          <w:b/>
        </w:rPr>
        <w:t>.</w:t>
      </w:r>
      <w:r w:rsidR="009D16D3">
        <w:tab/>
        <w:t xml:space="preserve">Select </w:t>
      </w:r>
      <w:r w:rsidR="00C0409C" w:rsidRPr="00C0409C">
        <w:rPr>
          <w:i/>
        </w:rPr>
        <w:t>Role-based or feature-based installation</w:t>
      </w:r>
      <w:r w:rsidR="009D16D3">
        <w:t xml:space="preserve"> and then click </w:t>
      </w:r>
      <w:r w:rsidR="00C0409C" w:rsidRPr="00C0409C">
        <w:t>Next</w:t>
      </w:r>
      <w:r w:rsidR="009D16D3">
        <w:t>.</w:t>
      </w:r>
    </w:p>
    <w:p w14:paraId="4B26529E" w14:textId="77777777" w:rsidR="009D16D3" w:rsidRDefault="008E7A26" w:rsidP="009D16D3">
      <w:pPr>
        <w:pStyle w:val="NL"/>
      </w:pPr>
      <w:r w:rsidRPr="00C3028A">
        <w:rPr>
          <w:b/>
        </w:rPr>
        <w:t>5</w:t>
      </w:r>
      <w:r w:rsidR="009D16D3" w:rsidRPr="00C3028A">
        <w:rPr>
          <w:b/>
        </w:rPr>
        <w:t>.</w:t>
      </w:r>
      <w:r w:rsidR="009D16D3">
        <w:tab/>
      </w:r>
      <w:r w:rsidR="00400E4F">
        <w:t xml:space="preserve">On the Select destination </w:t>
      </w:r>
      <w:r w:rsidR="009A4901">
        <w:t xml:space="preserve">server </w:t>
      </w:r>
      <w:r w:rsidR="00400E4F">
        <w:t xml:space="preserve">page, click </w:t>
      </w:r>
      <w:r w:rsidR="00C0409C" w:rsidRPr="00C0409C">
        <w:t>Next</w:t>
      </w:r>
      <w:r w:rsidR="009D16D3">
        <w:t>.</w:t>
      </w:r>
    </w:p>
    <w:p w14:paraId="183C41BB" w14:textId="77777777" w:rsidR="009D16D3" w:rsidRDefault="008E7A26" w:rsidP="009D16D3">
      <w:pPr>
        <w:pStyle w:val="NL"/>
      </w:pPr>
      <w:r w:rsidRPr="00C3028A">
        <w:rPr>
          <w:b/>
        </w:rPr>
        <w:t>6</w:t>
      </w:r>
      <w:r w:rsidR="009D16D3" w:rsidRPr="00C3028A">
        <w:rPr>
          <w:b/>
        </w:rPr>
        <w:t>.</w:t>
      </w:r>
      <w:r w:rsidR="009D16D3">
        <w:tab/>
        <w:t xml:space="preserve">Scroll down and select </w:t>
      </w:r>
      <w:r w:rsidR="00C0409C" w:rsidRPr="00C0409C">
        <w:t>Remote Access</w:t>
      </w:r>
      <w:r w:rsidR="009D16D3">
        <w:t>.</w:t>
      </w:r>
    </w:p>
    <w:p w14:paraId="5AB25D9A" w14:textId="77777777" w:rsidR="009D16D3" w:rsidRDefault="008E7A26" w:rsidP="009D16D3">
      <w:pPr>
        <w:pStyle w:val="NL"/>
      </w:pPr>
      <w:r w:rsidRPr="00C3028A">
        <w:rPr>
          <w:b/>
        </w:rPr>
        <w:t>7</w:t>
      </w:r>
      <w:r w:rsidR="009D16D3" w:rsidRPr="00C3028A">
        <w:rPr>
          <w:b/>
        </w:rPr>
        <w:t>.</w:t>
      </w:r>
      <w:r w:rsidR="009D16D3">
        <w:tab/>
        <w:t xml:space="preserve">When the Add Roles and Features Wizard dialog box opens, </w:t>
      </w:r>
      <w:r w:rsidR="009D678C">
        <w:t xml:space="preserve">click </w:t>
      </w:r>
      <w:r w:rsidR="00C0409C" w:rsidRPr="00C0409C">
        <w:t>Add Features</w:t>
      </w:r>
      <w:r w:rsidR="009D16D3">
        <w:t>.</w:t>
      </w:r>
    </w:p>
    <w:p w14:paraId="07BDBF68" w14:textId="77777777" w:rsidR="009A4901" w:rsidRDefault="008E7A26" w:rsidP="009D16D3">
      <w:pPr>
        <w:pStyle w:val="NL"/>
      </w:pPr>
      <w:r w:rsidRPr="00C3028A">
        <w:rPr>
          <w:b/>
        </w:rPr>
        <w:t>8</w:t>
      </w:r>
      <w:r w:rsidR="009D16D3" w:rsidRPr="00C3028A">
        <w:rPr>
          <w:b/>
        </w:rPr>
        <w:t>.</w:t>
      </w:r>
      <w:r w:rsidR="009D16D3">
        <w:tab/>
      </w:r>
      <w:r w:rsidR="009D678C">
        <w:t>Back o</w:t>
      </w:r>
      <w:r w:rsidR="009D16D3">
        <w:t xml:space="preserve">n the Select server roles page, click </w:t>
      </w:r>
      <w:r w:rsidR="00C0409C" w:rsidRPr="00C0409C">
        <w:t>Next</w:t>
      </w:r>
      <w:r w:rsidR="009D16D3">
        <w:t>.</w:t>
      </w:r>
      <w:r w:rsidR="009A4901">
        <w:t xml:space="preserve"> On </w:t>
      </w:r>
      <w:r w:rsidR="00C451AC">
        <w:t xml:space="preserve">the </w:t>
      </w:r>
      <w:r w:rsidR="009A4901">
        <w:t>Select features page, click Next.</w:t>
      </w:r>
    </w:p>
    <w:p w14:paraId="15649FD2" w14:textId="77777777" w:rsidR="009D16D3" w:rsidRDefault="009D678C" w:rsidP="009D16D3">
      <w:pPr>
        <w:pStyle w:val="NL"/>
      </w:pPr>
      <w:r w:rsidRPr="00C3028A">
        <w:rPr>
          <w:b/>
        </w:rPr>
        <w:t>9</w:t>
      </w:r>
      <w:r w:rsidR="009D16D3" w:rsidRPr="00C3028A">
        <w:rPr>
          <w:b/>
        </w:rPr>
        <w:t>.</w:t>
      </w:r>
      <w:r w:rsidR="009D16D3">
        <w:tab/>
      </w:r>
      <w:r w:rsidR="009A4901">
        <w:t xml:space="preserve">On the Remote Access page, click Next. </w:t>
      </w:r>
      <w:r w:rsidR="009D16D3">
        <w:t xml:space="preserve">On the Select role services page, keep DirectAccess and VPN (RAS) selected and select </w:t>
      </w:r>
      <w:r w:rsidR="00C0409C" w:rsidRPr="00C0409C">
        <w:t>Routing</w:t>
      </w:r>
      <w:r w:rsidR="009D16D3">
        <w:t xml:space="preserve">. Click </w:t>
      </w:r>
      <w:r w:rsidR="00C0409C" w:rsidRPr="00C0409C">
        <w:t>Next</w:t>
      </w:r>
      <w:r w:rsidR="009D16D3">
        <w:t>.</w:t>
      </w:r>
    </w:p>
    <w:p w14:paraId="5054071E" w14:textId="77777777" w:rsidR="009D16D3" w:rsidRDefault="009D16D3" w:rsidP="009D16D3">
      <w:pPr>
        <w:pStyle w:val="NL"/>
      </w:pPr>
      <w:r w:rsidRPr="00C3028A">
        <w:rPr>
          <w:b/>
        </w:rPr>
        <w:t>1</w:t>
      </w:r>
      <w:r w:rsidR="0020425E">
        <w:rPr>
          <w:b/>
        </w:rPr>
        <w:t>0</w:t>
      </w:r>
      <w:r w:rsidRPr="00C3028A">
        <w:rPr>
          <w:b/>
        </w:rPr>
        <w:t>.</w:t>
      </w:r>
      <w:r>
        <w:tab/>
        <w:t xml:space="preserve">On the Confirm installation selections page, click </w:t>
      </w:r>
      <w:r w:rsidR="00C0409C" w:rsidRPr="00C0409C">
        <w:t>Install</w:t>
      </w:r>
      <w:r>
        <w:t>.</w:t>
      </w:r>
    </w:p>
    <w:p w14:paraId="42A1DCD8" w14:textId="77777777" w:rsidR="00C451AC" w:rsidRDefault="009D16D3" w:rsidP="009D16D3">
      <w:pPr>
        <w:pStyle w:val="NL"/>
      </w:pPr>
      <w:r w:rsidRPr="00C3028A">
        <w:rPr>
          <w:b/>
        </w:rPr>
        <w:t>1</w:t>
      </w:r>
      <w:r w:rsidR="0020425E">
        <w:rPr>
          <w:b/>
        </w:rPr>
        <w:t>1</w:t>
      </w:r>
      <w:r w:rsidRPr="00C3028A">
        <w:rPr>
          <w:b/>
        </w:rPr>
        <w:t>.</w:t>
      </w:r>
      <w:r>
        <w:tab/>
        <w:t xml:space="preserve">When the installation is complete, click </w:t>
      </w:r>
      <w:r w:rsidR="00C0409C" w:rsidRPr="00C0409C">
        <w:t>Close</w:t>
      </w:r>
      <w:r w:rsidR="00400E4F">
        <w:t>.</w:t>
      </w:r>
    </w:p>
    <w:p w14:paraId="56A2273B" w14:textId="77777777" w:rsidR="00C451AC" w:rsidRPr="001164D5" w:rsidRDefault="00C451AC" w:rsidP="00C451AC">
      <w:pPr>
        <w:pStyle w:val="BodyText"/>
        <w:ind w:left="360"/>
        <w:rPr>
          <w:sz w:val="22"/>
        </w:rPr>
      </w:pPr>
      <w:r w:rsidRPr="001164D5">
        <w:rPr>
          <w:sz w:val="22"/>
        </w:rPr>
        <w:t>End of exercise. You can leave the windows open for the next exercise.</w:t>
      </w:r>
    </w:p>
    <w:p w14:paraId="25C7D754" w14:textId="77777777" w:rsidR="007E2448" w:rsidRDefault="007E2448" w:rsidP="009D16D3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33308BA9" w14:textId="77777777">
        <w:tc>
          <w:tcPr>
            <w:tcW w:w="1998" w:type="dxa"/>
            <w:shd w:val="solid" w:color="000000" w:fill="FFFFFF"/>
            <w:vAlign w:val="bottom"/>
          </w:tcPr>
          <w:p w14:paraId="7E9C83A2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854BDC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.2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5572E10D" w14:textId="77777777" w:rsidR="007E2448" w:rsidRPr="00296AA8" w:rsidRDefault="00854BDC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a VPN Server</w:t>
            </w:r>
          </w:p>
        </w:tc>
      </w:tr>
      <w:tr w:rsidR="007E2448" w14:paraId="25E51B98" w14:textId="77777777">
        <w:tc>
          <w:tcPr>
            <w:tcW w:w="1998" w:type="dxa"/>
            <w:shd w:val="clear" w:color="auto" w:fill="auto"/>
          </w:tcPr>
          <w:p w14:paraId="686AA75C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5EA373E0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3FA13117" w14:textId="77777777" w:rsidR="007E2448" w:rsidRDefault="007E2448" w:rsidP="0056305F">
            <w:pPr>
              <w:pStyle w:val="StyleTBLLeft-001Hanging001"/>
            </w:pPr>
            <w:r>
              <w:t>Server01 will be the primary application server, which will be used for most applications.</w:t>
            </w:r>
            <w:r w:rsidRPr="0086384A">
              <w:t xml:space="preserve"> </w:t>
            </w:r>
          </w:p>
        </w:tc>
      </w:tr>
      <w:tr w:rsidR="007E2448" w14:paraId="1515D011" w14:textId="77777777">
        <w:tc>
          <w:tcPr>
            <w:tcW w:w="1998" w:type="dxa"/>
            <w:shd w:val="clear" w:color="auto" w:fill="auto"/>
          </w:tcPr>
          <w:p w14:paraId="616060B2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496A7BA2" w14:textId="77777777" w:rsidR="007E2448" w:rsidRDefault="00A553F3" w:rsidP="007E2448">
            <w:pPr>
              <w:pStyle w:val="TB"/>
            </w:pPr>
            <w:r>
              <w:t xml:space="preserve">30 </w:t>
            </w:r>
            <w:r w:rsidR="007E2448">
              <w:t>minutes</w:t>
            </w:r>
          </w:p>
        </w:tc>
      </w:tr>
    </w:tbl>
    <w:p w14:paraId="00DBEA55" w14:textId="77777777" w:rsidR="007E2448" w:rsidRDefault="007E2448" w:rsidP="007E2448">
      <w:pPr>
        <w:pStyle w:val="NL"/>
      </w:pPr>
    </w:p>
    <w:p w14:paraId="0FB95D4E" w14:textId="77777777" w:rsidR="002C0DE2" w:rsidRDefault="002C0DE2" w:rsidP="002C0DE2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>
        <w:rPr>
          <w:b/>
          <w:szCs w:val="24"/>
        </w:rPr>
        <w:t>Routing and Remote Access Server supports VPN connections. What are the types of VPN connections that are supported by Routing and Remote Access Server?</w:t>
      </w:r>
    </w:p>
    <w:p w14:paraId="553D2312" w14:textId="77777777" w:rsidR="002C0DE2" w:rsidRDefault="002C0DE2" w:rsidP="006721D6">
      <w:pPr>
        <w:pStyle w:val="NL"/>
        <w:ind w:left="0" w:firstLine="0"/>
      </w:pPr>
    </w:p>
    <w:p w14:paraId="2577558D" w14:textId="77777777" w:rsidR="00710B03" w:rsidRDefault="009D678C" w:rsidP="00854BDC">
      <w:pPr>
        <w:pStyle w:val="NL"/>
      </w:pPr>
      <w:r w:rsidRPr="00C3028A">
        <w:rPr>
          <w:b/>
        </w:rPr>
        <w:t>1</w:t>
      </w:r>
      <w:r w:rsidR="007E2448" w:rsidRPr="00C3028A">
        <w:rPr>
          <w:b/>
        </w:rPr>
        <w:t>.</w:t>
      </w:r>
      <w:r w:rsidR="007E2448" w:rsidRPr="00DB7C4A">
        <w:tab/>
      </w:r>
      <w:r w:rsidR="001D13F8">
        <w:t>On Server01, o</w:t>
      </w:r>
      <w:r w:rsidR="00710B03">
        <w:t>n the Task bar, right-click</w:t>
      </w:r>
      <w:r w:rsidR="0056305F">
        <w:t xml:space="preserve"> the</w:t>
      </w:r>
      <w:r w:rsidR="00710B03">
        <w:t xml:space="preserve"> </w:t>
      </w:r>
      <w:r w:rsidR="00C0409C" w:rsidRPr="00C0409C">
        <w:t>Network and Sharing Center</w:t>
      </w:r>
      <w:r w:rsidR="00710B03" w:rsidRPr="0056305F">
        <w:t xml:space="preserve"> icon and click </w:t>
      </w:r>
      <w:r w:rsidR="00C0409C" w:rsidRPr="00C0409C">
        <w:t>Open Network and Sharing Center</w:t>
      </w:r>
      <w:r w:rsidR="00710B03">
        <w:t>.</w:t>
      </w:r>
    </w:p>
    <w:p w14:paraId="6E19C282" w14:textId="77777777" w:rsidR="00710B03" w:rsidRDefault="009D678C" w:rsidP="00710B03">
      <w:pPr>
        <w:pStyle w:val="NL"/>
      </w:pPr>
      <w:r w:rsidRPr="00C3028A">
        <w:rPr>
          <w:b/>
        </w:rPr>
        <w:t>2</w:t>
      </w:r>
      <w:r w:rsidR="00710B03" w:rsidRPr="00C3028A">
        <w:rPr>
          <w:b/>
        </w:rPr>
        <w:t>.</w:t>
      </w:r>
      <w:r w:rsidR="00710B03">
        <w:tab/>
        <w:t xml:space="preserve">Click </w:t>
      </w:r>
      <w:r w:rsidR="00C0409C" w:rsidRPr="00C0409C">
        <w:t>Change adapter settings</w:t>
      </w:r>
      <w:r w:rsidR="00710B03">
        <w:t>.</w:t>
      </w:r>
    </w:p>
    <w:p w14:paraId="6D47EF95" w14:textId="77777777" w:rsidR="00710B03" w:rsidRDefault="009D678C" w:rsidP="00710B03">
      <w:pPr>
        <w:pStyle w:val="NL"/>
      </w:pPr>
      <w:r w:rsidRPr="00C3028A">
        <w:rPr>
          <w:b/>
        </w:rPr>
        <w:t>3</w:t>
      </w:r>
      <w:r w:rsidR="00710B03" w:rsidRPr="00C3028A">
        <w:rPr>
          <w:b/>
        </w:rPr>
        <w:t>.</w:t>
      </w:r>
      <w:r w:rsidR="00710B03">
        <w:tab/>
        <w:t xml:space="preserve">Right-click </w:t>
      </w:r>
      <w:r w:rsidR="00C0409C" w:rsidRPr="00C0409C">
        <w:t>Ethernet</w:t>
      </w:r>
      <w:r w:rsidR="00710B03" w:rsidRPr="0056305F">
        <w:t xml:space="preserve"> and click </w:t>
      </w:r>
      <w:r w:rsidR="00C0409C" w:rsidRPr="00C0409C">
        <w:t>Rename</w:t>
      </w:r>
      <w:r w:rsidR="00710B03" w:rsidRPr="0056305F">
        <w:t>. Change the name to</w:t>
      </w:r>
      <w:r w:rsidR="00C0409C" w:rsidRPr="00C0409C">
        <w:t xml:space="preserve"> Internal</w:t>
      </w:r>
      <w:r w:rsidR="00710B03" w:rsidRPr="0056305F">
        <w:t xml:space="preserve"> and press the </w:t>
      </w:r>
      <w:r w:rsidR="00C0409C" w:rsidRPr="00C0409C">
        <w:t xml:space="preserve">Enter </w:t>
      </w:r>
      <w:r w:rsidR="00710B03">
        <w:t>key.</w:t>
      </w:r>
    </w:p>
    <w:p w14:paraId="7BBF18CB" w14:textId="77777777" w:rsidR="00710B03" w:rsidRDefault="009D678C" w:rsidP="00710B03">
      <w:pPr>
        <w:pStyle w:val="NL"/>
      </w:pPr>
      <w:r w:rsidRPr="00C3028A">
        <w:rPr>
          <w:b/>
        </w:rPr>
        <w:t>4</w:t>
      </w:r>
      <w:r w:rsidR="00710B03" w:rsidRPr="00C3028A">
        <w:rPr>
          <w:b/>
        </w:rPr>
        <w:t>.</w:t>
      </w:r>
      <w:r w:rsidR="00710B03">
        <w:tab/>
        <w:t xml:space="preserve">Right-click </w:t>
      </w:r>
      <w:r w:rsidR="00C0409C" w:rsidRPr="00C0409C">
        <w:t>Ethernet 2</w:t>
      </w:r>
      <w:r w:rsidR="00710B03" w:rsidRPr="0056305F">
        <w:t xml:space="preserve"> and click </w:t>
      </w:r>
      <w:r w:rsidR="00C0409C" w:rsidRPr="00C0409C">
        <w:t>Rename</w:t>
      </w:r>
      <w:r w:rsidR="00710B03" w:rsidRPr="0056305F">
        <w:t xml:space="preserve">. Change the name to </w:t>
      </w:r>
      <w:r w:rsidR="00C0409C" w:rsidRPr="00C0409C">
        <w:t>External</w:t>
      </w:r>
      <w:r w:rsidR="00710B03" w:rsidRPr="0056305F">
        <w:t xml:space="preserve"> and press the </w:t>
      </w:r>
      <w:r w:rsidR="00C0409C" w:rsidRPr="00C0409C">
        <w:t>Enter</w:t>
      </w:r>
      <w:r w:rsidR="00710B03" w:rsidRPr="005C597F">
        <w:rPr>
          <w:b/>
        </w:rPr>
        <w:t xml:space="preserve"> </w:t>
      </w:r>
      <w:r w:rsidR="00710B03">
        <w:t>key.</w:t>
      </w:r>
      <w:r w:rsidR="00DB7170">
        <w:t xml:space="preserve"> When done, the Network Connections should look similar to </w:t>
      </w:r>
      <w:r w:rsidR="0056305F">
        <w:t xml:space="preserve">Figure </w:t>
      </w:r>
      <w:r w:rsidR="00DB7170">
        <w:t>10-1.</w:t>
      </w:r>
    </w:p>
    <w:p w14:paraId="6D2712B6" w14:textId="77777777" w:rsidR="00DB7170" w:rsidRDefault="004C4742" w:rsidP="00DB7170">
      <w:pPr>
        <w:pStyle w:val="ProdNote"/>
      </w:pPr>
      <w:r>
        <w:rPr>
          <w:noProof/>
        </w:rPr>
        <w:lastRenderedPageBreak/>
        <w:drawing>
          <wp:inline distT="0" distB="0" distL="0" distR="0" wp14:anchorId="1DA00A3B" wp14:editId="1FB53B26">
            <wp:extent cx="5486400" cy="4114800"/>
            <wp:effectExtent l="25400" t="0" r="0" b="0"/>
            <wp:docPr id="1" name="Picture 0" descr="Fig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D0C6" w14:textId="77777777" w:rsidR="00DB7170" w:rsidRDefault="00DB7170" w:rsidP="00DB7170">
      <w:pPr>
        <w:pStyle w:val="FigureNumber"/>
      </w:pPr>
      <w:r>
        <w:t>Figure 10-1</w:t>
      </w:r>
    </w:p>
    <w:p w14:paraId="6D26EAC2" w14:textId="77777777" w:rsidR="00DB7170" w:rsidRDefault="00DB7170" w:rsidP="00DB7170">
      <w:pPr>
        <w:pStyle w:val="FigureCaption"/>
      </w:pPr>
      <w:r>
        <w:t>Viewing network connections</w:t>
      </w:r>
    </w:p>
    <w:p w14:paraId="0909027A" w14:textId="77777777" w:rsidR="00DB7170" w:rsidRDefault="00DB7170" w:rsidP="00710B03">
      <w:pPr>
        <w:pStyle w:val="NL"/>
      </w:pPr>
    </w:p>
    <w:p w14:paraId="39B0A84F" w14:textId="77777777" w:rsidR="00112C1C" w:rsidRDefault="009D678C" w:rsidP="00710B03">
      <w:pPr>
        <w:pStyle w:val="NL"/>
      </w:pPr>
      <w:r w:rsidRPr="00C3028A">
        <w:rPr>
          <w:b/>
        </w:rPr>
        <w:t>5</w:t>
      </w:r>
      <w:r w:rsidR="00112C1C" w:rsidRPr="00C3028A">
        <w:rPr>
          <w:b/>
        </w:rPr>
        <w:t>.</w:t>
      </w:r>
      <w:r w:rsidR="00112C1C">
        <w:tab/>
        <w:t xml:space="preserve">Right-click </w:t>
      </w:r>
      <w:r w:rsidR="00C0409C" w:rsidRPr="00C0409C">
        <w:t>External</w:t>
      </w:r>
      <w:r w:rsidR="00112C1C" w:rsidRPr="0056305F">
        <w:t xml:space="preserve"> and click </w:t>
      </w:r>
      <w:r w:rsidR="00C0409C" w:rsidRPr="00C0409C">
        <w:t>Properties</w:t>
      </w:r>
      <w:r w:rsidR="00112C1C">
        <w:t>.</w:t>
      </w:r>
    </w:p>
    <w:p w14:paraId="4935BC0F" w14:textId="77777777" w:rsidR="00112C1C" w:rsidRDefault="009D678C" w:rsidP="00710B03">
      <w:pPr>
        <w:pStyle w:val="NL"/>
      </w:pPr>
      <w:r w:rsidRPr="00C3028A">
        <w:rPr>
          <w:b/>
        </w:rPr>
        <w:t>6</w:t>
      </w:r>
      <w:r w:rsidR="00112C1C" w:rsidRPr="00C3028A">
        <w:rPr>
          <w:b/>
        </w:rPr>
        <w:t>.</w:t>
      </w:r>
      <w:r w:rsidR="00112C1C">
        <w:tab/>
        <w:t xml:space="preserve">When the External Properties dialog box opens, double-click </w:t>
      </w:r>
      <w:r w:rsidR="00C0409C" w:rsidRPr="00C0409C">
        <w:rPr>
          <w:i/>
        </w:rPr>
        <w:t>Internet Protocol Version 4 (TCP/IPv4)</w:t>
      </w:r>
      <w:r w:rsidR="00112C1C">
        <w:t>.</w:t>
      </w:r>
    </w:p>
    <w:p w14:paraId="2D7C71BA" w14:textId="77777777" w:rsidR="00112C1C" w:rsidRDefault="009D678C" w:rsidP="00710B03">
      <w:pPr>
        <w:pStyle w:val="NL"/>
      </w:pPr>
      <w:r w:rsidRPr="00C3028A">
        <w:rPr>
          <w:b/>
        </w:rPr>
        <w:t>7</w:t>
      </w:r>
      <w:r w:rsidR="00112C1C" w:rsidRPr="00C3028A">
        <w:rPr>
          <w:b/>
        </w:rPr>
        <w:t>.</w:t>
      </w:r>
      <w:r w:rsidR="00112C1C">
        <w:tab/>
        <w:t>Click Use the following options and specify the following:</w:t>
      </w:r>
    </w:p>
    <w:p w14:paraId="1A23C417" w14:textId="77777777" w:rsidR="00112C1C" w:rsidRDefault="00112C1C" w:rsidP="00710B03">
      <w:pPr>
        <w:pStyle w:val="NL"/>
      </w:pPr>
      <w:r>
        <w:tab/>
        <w:t xml:space="preserve">IP address: </w:t>
      </w:r>
      <w:r w:rsidRPr="005C597F">
        <w:rPr>
          <w:b/>
        </w:rPr>
        <w:t>192.168.</w:t>
      </w:r>
      <w:r w:rsidR="00FB47C8" w:rsidRPr="005C597F">
        <w:rPr>
          <w:b/>
        </w:rPr>
        <w:t>2</w:t>
      </w:r>
      <w:r w:rsidRPr="005C597F">
        <w:rPr>
          <w:b/>
        </w:rPr>
        <w:t>.</w:t>
      </w:r>
      <w:r w:rsidR="00FB47C8" w:rsidRPr="005C597F">
        <w:rPr>
          <w:b/>
        </w:rPr>
        <w:t>1</w:t>
      </w:r>
    </w:p>
    <w:p w14:paraId="69265FD3" w14:textId="77777777" w:rsidR="00112C1C" w:rsidRDefault="00112C1C" w:rsidP="00710B03">
      <w:pPr>
        <w:pStyle w:val="NL"/>
      </w:pPr>
      <w:r>
        <w:tab/>
        <w:t xml:space="preserve">Subnet mask: </w:t>
      </w:r>
      <w:r w:rsidRPr="005C597F">
        <w:rPr>
          <w:b/>
        </w:rPr>
        <w:t>255.255.255.0</w:t>
      </w:r>
    </w:p>
    <w:p w14:paraId="003707B5" w14:textId="77777777" w:rsidR="00112C1C" w:rsidRDefault="00112C1C" w:rsidP="00710B03">
      <w:pPr>
        <w:pStyle w:val="NL"/>
      </w:pPr>
      <w:r>
        <w:tab/>
        <w:t xml:space="preserve">Click </w:t>
      </w:r>
      <w:r w:rsidR="00C0409C" w:rsidRPr="00C0409C">
        <w:t>OK</w:t>
      </w:r>
      <w:r w:rsidRPr="0056305F">
        <w:t xml:space="preserve">. </w:t>
      </w:r>
      <w:r w:rsidR="00915AFD" w:rsidRPr="0056305F">
        <w:t>If it</w:t>
      </w:r>
      <w:r w:rsidRPr="0056305F">
        <w:t xml:space="preserve"> says the DNS server list is empty, click </w:t>
      </w:r>
      <w:r w:rsidR="00C0409C" w:rsidRPr="00C0409C">
        <w:t>OK</w:t>
      </w:r>
      <w:r>
        <w:t>.</w:t>
      </w:r>
    </w:p>
    <w:p w14:paraId="5A2F6D5D" w14:textId="77777777" w:rsidR="00112C1C" w:rsidRDefault="009D678C" w:rsidP="00710B03">
      <w:pPr>
        <w:pStyle w:val="NL"/>
      </w:pPr>
      <w:r w:rsidRPr="00C3028A">
        <w:rPr>
          <w:b/>
        </w:rPr>
        <w:t>8</w:t>
      </w:r>
      <w:r w:rsidR="00112C1C" w:rsidRPr="00C3028A">
        <w:rPr>
          <w:b/>
        </w:rPr>
        <w:t>.</w:t>
      </w:r>
      <w:r w:rsidR="00112C1C">
        <w:tab/>
        <w:t xml:space="preserve">Click </w:t>
      </w:r>
      <w:r w:rsidR="00C0409C" w:rsidRPr="00C0409C">
        <w:t>OK</w:t>
      </w:r>
      <w:r w:rsidR="00112C1C">
        <w:t xml:space="preserve"> to close the External Properties dialog box.</w:t>
      </w:r>
    </w:p>
    <w:p w14:paraId="688374FB" w14:textId="77777777" w:rsidR="00915AFD" w:rsidRDefault="009D678C" w:rsidP="00710B03">
      <w:pPr>
        <w:pStyle w:val="NL"/>
      </w:pPr>
      <w:r w:rsidRPr="00C3028A">
        <w:rPr>
          <w:b/>
        </w:rPr>
        <w:t>9</w:t>
      </w:r>
      <w:r w:rsidR="00915AFD" w:rsidRPr="00C3028A">
        <w:rPr>
          <w:b/>
        </w:rPr>
        <w:t>.</w:t>
      </w:r>
      <w:r w:rsidR="00915AFD">
        <w:tab/>
        <w:t xml:space="preserve">Close </w:t>
      </w:r>
      <w:r w:rsidR="00C0409C" w:rsidRPr="00C0409C">
        <w:t>Network Connections</w:t>
      </w:r>
      <w:r w:rsidR="00915AFD">
        <w:t>.</w:t>
      </w:r>
    </w:p>
    <w:p w14:paraId="162BB480" w14:textId="77777777" w:rsidR="00854BDC" w:rsidRDefault="00112C1C" w:rsidP="00854BDC">
      <w:pPr>
        <w:pStyle w:val="NL"/>
      </w:pPr>
      <w:r w:rsidRPr="00C3028A">
        <w:rPr>
          <w:b/>
        </w:rPr>
        <w:t>1</w:t>
      </w:r>
      <w:r w:rsidR="00342798" w:rsidRPr="00C3028A">
        <w:rPr>
          <w:b/>
        </w:rPr>
        <w:t>0</w:t>
      </w:r>
      <w:r w:rsidRPr="00C3028A">
        <w:rPr>
          <w:b/>
        </w:rPr>
        <w:t>.</w:t>
      </w:r>
      <w:r>
        <w:tab/>
      </w:r>
      <w:r w:rsidR="00400E4F">
        <w:t>On Server01, Server Manager, c</w:t>
      </w:r>
      <w:r w:rsidR="00854BDC">
        <w:t xml:space="preserve">lick </w:t>
      </w:r>
      <w:r w:rsidR="00C0409C" w:rsidRPr="00C0409C">
        <w:t>Tools &gt; Routing and Remote Access</w:t>
      </w:r>
      <w:r w:rsidR="00854BDC" w:rsidRPr="0056305F">
        <w:t>. The Routing and Remote Access console opens</w:t>
      </w:r>
      <w:r w:rsidR="00DB7170" w:rsidRPr="0056305F">
        <w:t xml:space="preserve"> as shown in </w:t>
      </w:r>
      <w:r w:rsidR="0056305F">
        <w:t>F</w:t>
      </w:r>
      <w:r w:rsidR="0056305F" w:rsidRPr="0056305F">
        <w:t>igure</w:t>
      </w:r>
      <w:r w:rsidR="0056305F">
        <w:t xml:space="preserve"> </w:t>
      </w:r>
      <w:r w:rsidR="00DB7170">
        <w:t>10-2</w:t>
      </w:r>
      <w:r w:rsidR="00854BDC">
        <w:t>.</w:t>
      </w:r>
    </w:p>
    <w:p w14:paraId="25B85AE2" w14:textId="77777777" w:rsidR="00DB7170" w:rsidRDefault="004C4742" w:rsidP="00DB7170">
      <w:pPr>
        <w:pStyle w:val="ProdNote"/>
      </w:pPr>
      <w:r>
        <w:rPr>
          <w:noProof/>
        </w:rPr>
        <w:lastRenderedPageBreak/>
        <w:drawing>
          <wp:inline distT="0" distB="0" distL="0" distR="0" wp14:anchorId="06AADFC0" wp14:editId="64566C0A">
            <wp:extent cx="5486400" cy="4114800"/>
            <wp:effectExtent l="25400" t="0" r="0" b="0"/>
            <wp:docPr id="2" name="Picture 1" descr="Fig1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5569" w14:textId="77777777" w:rsidR="00DB7170" w:rsidRDefault="00DB7170" w:rsidP="00DB7170">
      <w:pPr>
        <w:pStyle w:val="FigureNumber"/>
      </w:pPr>
      <w:r>
        <w:t>Figure 10</w:t>
      </w:r>
      <w:r w:rsidR="00090C70">
        <w:t>-2</w:t>
      </w:r>
    </w:p>
    <w:p w14:paraId="457077A8" w14:textId="77777777" w:rsidR="00DB7170" w:rsidRDefault="00DB7170" w:rsidP="00DB7170">
      <w:pPr>
        <w:pStyle w:val="FigureCaption"/>
      </w:pPr>
      <w:r>
        <w:t>Opening the Routing and Remote Access</w:t>
      </w:r>
      <w:r w:rsidR="0056305F">
        <w:t xml:space="preserve"> console</w:t>
      </w:r>
    </w:p>
    <w:p w14:paraId="06AB520F" w14:textId="77777777" w:rsidR="00DB7170" w:rsidRDefault="00DB7170" w:rsidP="00854BDC">
      <w:pPr>
        <w:pStyle w:val="NL"/>
      </w:pPr>
    </w:p>
    <w:p w14:paraId="7577BDBF" w14:textId="77777777" w:rsidR="00854BDC" w:rsidRDefault="00710B03" w:rsidP="00854BDC">
      <w:pPr>
        <w:pStyle w:val="NL"/>
      </w:pPr>
      <w:r w:rsidRPr="00C3028A">
        <w:rPr>
          <w:b/>
        </w:rPr>
        <w:t>1</w:t>
      </w:r>
      <w:r w:rsidR="00342798" w:rsidRPr="00C3028A">
        <w:rPr>
          <w:b/>
        </w:rPr>
        <w:t>1</w:t>
      </w:r>
      <w:r w:rsidR="00854BDC" w:rsidRPr="00C3028A">
        <w:rPr>
          <w:b/>
        </w:rPr>
        <w:t>.</w:t>
      </w:r>
      <w:r w:rsidR="00854BDC">
        <w:tab/>
        <w:t xml:space="preserve">Right-click </w:t>
      </w:r>
      <w:r w:rsidR="00C0409C" w:rsidRPr="00C0409C">
        <w:t>Server01</w:t>
      </w:r>
      <w:r w:rsidR="00854BDC">
        <w:t xml:space="preserve"> and select </w:t>
      </w:r>
      <w:r w:rsidR="00C0409C" w:rsidRPr="00C0409C">
        <w:rPr>
          <w:i/>
        </w:rPr>
        <w:t>Configure and Enable Routing and Remote Access</w:t>
      </w:r>
      <w:r w:rsidR="00854BDC">
        <w:t>. The Routing and Remote Access Server Setup Wizard opens.</w:t>
      </w:r>
    </w:p>
    <w:p w14:paraId="0DB7405A" w14:textId="77777777" w:rsidR="00854BDC" w:rsidRDefault="00710B03" w:rsidP="00854BDC">
      <w:pPr>
        <w:pStyle w:val="NL"/>
      </w:pPr>
      <w:r w:rsidRPr="00C3028A">
        <w:rPr>
          <w:b/>
        </w:rPr>
        <w:t>1</w:t>
      </w:r>
      <w:r w:rsidR="00342798" w:rsidRPr="00C3028A">
        <w:rPr>
          <w:b/>
        </w:rPr>
        <w:t>2</w:t>
      </w:r>
      <w:r w:rsidR="00854BDC" w:rsidRPr="00C3028A">
        <w:rPr>
          <w:b/>
        </w:rPr>
        <w:t>.</w:t>
      </w:r>
      <w:r w:rsidR="00854BDC">
        <w:tab/>
        <w:t xml:space="preserve">On the Welcome page, click </w:t>
      </w:r>
      <w:r w:rsidR="00C0409C" w:rsidRPr="00C0409C">
        <w:t>Next</w:t>
      </w:r>
      <w:r w:rsidR="00854BDC">
        <w:t>.</w:t>
      </w:r>
    </w:p>
    <w:p w14:paraId="4A2C68D4" w14:textId="77777777" w:rsidR="00854BDC" w:rsidRDefault="00710B03" w:rsidP="00854BDC">
      <w:pPr>
        <w:pStyle w:val="NL"/>
      </w:pPr>
      <w:r w:rsidRPr="00C3028A">
        <w:rPr>
          <w:b/>
        </w:rPr>
        <w:t>1</w:t>
      </w:r>
      <w:r w:rsidR="00342798" w:rsidRPr="00C3028A">
        <w:rPr>
          <w:b/>
        </w:rPr>
        <w:t>3</w:t>
      </w:r>
      <w:r w:rsidR="00854BDC" w:rsidRPr="00C3028A">
        <w:rPr>
          <w:b/>
        </w:rPr>
        <w:t>.</w:t>
      </w:r>
      <w:r w:rsidR="00854BDC">
        <w:tab/>
        <w:t xml:space="preserve">On the Configuration page, select </w:t>
      </w:r>
      <w:r w:rsidR="00C0409C" w:rsidRPr="00C0409C">
        <w:rPr>
          <w:i/>
        </w:rPr>
        <w:t>Virtual private network (VPN</w:t>
      </w:r>
      <w:r w:rsidR="00B5369F">
        <w:rPr>
          <w:i/>
        </w:rPr>
        <w:t>) access</w:t>
      </w:r>
      <w:r w:rsidR="00C0409C" w:rsidRPr="00C0409C">
        <w:rPr>
          <w:i/>
        </w:rPr>
        <w:t xml:space="preserve"> and NAT</w:t>
      </w:r>
      <w:r w:rsidR="00090C70" w:rsidRPr="00090C70">
        <w:t xml:space="preserve"> (as shown in </w:t>
      </w:r>
      <w:r w:rsidR="0056305F">
        <w:t>F</w:t>
      </w:r>
      <w:r w:rsidR="0056305F" w:rsidRPr="00090C70">
        <w:t xml:space="preserve">igure </w:t>
      </w:r>
      <w:r w:rsidR="00090C70" w:rsidRPr="00090C70">
        <w:t>10-3)</w:t>
      </w:r>
      <w:r w:rsidR="002C0DE2">
        <w:t xml:space="preserve"> </w:t>
      </w:r>
      <w:r w:rsidR="00854BDC">
        <w:t xml:space="preserve">and click </w:t>
      </w:r>
      <w:r w:rsidR="00C0409C" w:rsidRPr="00C0409C">
        <w:t>Next</w:t>
      </w:r>
      <w:r w:rsidR="00854BDC">
        <w:t>.</w:t>
      </w:r>
    </w:p>
    <w:p w14:paraId="24BE6655" w14:textId="77777777" w:rsidR="00090C70" w:rsidRDefault="004C4742" w:rsidP="00090C70">
      <w:pPr>
        <w:pStyle w:val="ProdNote"/>
      </w:pPr>
      <w:r>
        <w:rPr>
          <w:noProof/>
        </w:rPr>
        <w:lastRenderedPageBreak/>
        <w:drawing>
          <wp:inline distT="0" distB="0" distL="0" distR="0" wp14:anchorId="627BAAAD" wp14:editId="3D4F9008">
            <wp:extent cx="5486400" cy="4114800"/>
            <wp:effectExtent l="25400" t="0" r="0" b="0"/>
            <wp:docPr id="3" name="Picture 2" descr="Fig1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223" w14:textId="77777777" w:rsidR="00090C70" w:rsidRDefault="00090C70" w:rsidP="00090C70">
      <w:pPr>
        <w:pStyle w:val="FigureNumber"/>
      </w:pPr>
      <w:r>
        <w:t>Figure 10-3</w:t>
      </w:r>
    </w:p>
    <w:p w14:paraId="41BB1897" w14:textId="77777777" w:rsidR="00090C70" w:rsidRDefault="00090C70" w:rsidP="00090C70">
      <w:pPr>
        <w:pStyle w:val="FigureCaption"/>
      </w:pPr>
      <w:r>
        <w:t>Specifying the Routing and Remote Access configuration</w:t>
      </w:r>
    </w:p>
    <w:p w14:paraId="41AB2475" w14:textId="77777777" w:rsidR="00090C70" w:rsidRDefault="00090C70" w:rsidP="00854BDC">
      <w:pPr>
        <w:pStyle w:val="NL"/>
      </w:pPr>
    </w:p>
    <w:p w14:paraId="5DA280E8" w14:textId="77777777" w:rsidR="00854BDC" w:rsidRDefault="00342798" w:rsidP="00854BDC">
      <w:pPr>
        <w:pStyle w:val="NL"/>
      </w:pPr>
      <w:r w:rsidRPr="00C3028A">
        <w:rPr>
          <w:b/>
        </w:rPr>
        <w:t>14</w:t>
      </w:r>
      <w:r w:rsidR="00854BDC" w:rsidRPr="00C3028A">
        <w:rPr>
          <w:b/>
        </w:rPr>
        <w:t>.</w:t>
      </w:r>
      <w:r w:rsidR="00854BDC">
        <w:tab/>
        <w:t xml:space="preserve">On the VPN Connection page, select </w:t>
      </w:r>
      <w:r w:rsidR="00C0409C" w:rsidRPr="00C0409C">
        <w:t>External</w:t>
      </w:r>
      <w:r w:rsidR="00854BDC" w:rsidRPr="0056305F">
        <w:t xml:space="preserve"> </w:t>
      </w:r>
      <w:r w:rsidR="00710B03" w:rsidRPr="0056305F">
        <w:t xml:space="preserve">and click </w:t>
      </w:r>
      <w:r w:rsidR="00C0409C" w:rsidRPr="00C0409C">
        <w:t>Next</w:t>
      </w:r>
      <w:r w:rsidR="00710B03">
        <w:t>.</w:t>
      </w:r>
    </w:p>
    <w:p w14:paraId="3E382D68" w14:textId="77777777" w:rsidR="00854BDC" w:rsidRDefault="00342798" w:rsidP="00854BDC">
      <w:pPr>
        <w:pStyle w:val="NL"/>
      </w:pPr>
      <w:r w:rsidRPr="00C3028A">
        <w:rPr>
          <w:b/>
        </w:rPr>
        <w:t>15</w:t>
      </w:r>
      <w:r w:rsidR="00854BDC" w:rsidRPr="00C3028A">
        <w:rPr>
          <w:b/>
        </w:rPr>
        <w:t>.</w:t>
      </w:r>
      <w:r w:rsidR="00854BDC">
        <w:tab/>
        <w:t xml:space="preserve">On the IP Address Assignment page, click </w:t>
      </w:r>
      <w:r w:rsidR="00C0409C" w:rsidRPr="00C0409C">
        <w:rPr>
          <w:i/>
        </w:rPr>
        <w:t>From a specified range of addresses</w:t>
      </w:r>
      <w:r w:rsidR="00710B03">
        <w:t xml:space="preserve"> and </w:t>
      </w:r>
      <w:r w:rsidR="00854BDC">
        <w:t xml:space="preserve">click </w:t>
      </w:r>
      <w:r w:rsidR="00C0409C" w:rsidRPr="00C0409C">
        <w:t>Next</w:t>
      </w:r>
      <w:r w:rsidR="00854BDC">
        <w:t>.</w:t>
      </w:r>
    </w:p>
    <w:p w14:paraId="0C32C28E" w14:textId="77777777" w:rsidR="00854BDC" w:rsidRDefault="00342798" w:rsidP="00854BDC">
      <w:pPr>
        <w:pStyle w:val="NL"/>
      </w:pPr>
      <w:r w:rsidRPr="00C3028A">
        <w:rPr>
          <w:b/>
        </w:rPr>
        <w:t>16</w:t>
      </w:r>
      <w:r w:rsidR="00854BDC" w:rsidRPr="00C3028A">
        <w:rPr>
          <w:b/>
        </w:rPr>
        <w:t>.</w:t>
      </w:r>
      <w:r w:rsidR="00854BDC">
        <w:tab/>
        <w:t xml:space="preserve">On the Address Range Assignment page, click </w:t>
      </w:r>
      <w:r w:rsidR="00C0409C" w:rsidRPr="00C0409C">
        <w:t>New</w:t>
      </w:r>
      <w:r w:rsidR="00854BDC">
        <w:t>.</w:t>
      </w:r>
    </w:p>
    <w:p w14:paraId="125E77E9" w14:textId="77777777" w:rsidR="00854BDC" w:rsidRDefault="00342798" w:rsidP="00854BDC">
      <w:pPr>
        <w:pStyle w:val="NL"/>
      </w:pPr>
      <w:r w:rsidRPr="00C3028A">
        <w:rPr>
          <w:b/>
        </w:rPr>
        <w:t>17</w:t>
      </w:r>
      <w:r w:rsidR="00854BDC" w:rsidRPr="00C3028A">
        <w:rPr>
          <w:b/>
        </w:rPr>
        <w:t>.</w:t>
      </w:r>
      <w:r w:rsidR="00854BDC">
        <w:tab/>
        <w:t xml:space="preserve">When the New IPv4 Address Range dialog box opens, </w:t>
      </w:r>
      <w:r w:rsidR="00265A62">
        <w:t xml:space="preserve">specify the Start IP address as </w:t>
      </w:r>
      <w:r w:rsidR="00265A62" w:rsidRPr="00C3330B">
        <w:rPr>
          <w:b/>
        </w:rPr>
        <w:t>192.168.</w:t>
      </w:r>
      <w:r w:rsidR="00C37722">
        <w:rPr>
          <w:b/>
        </w:rPr>
        <w:t>1</w:t>
      </w:r>
      <w:r w:rsidR="00265A62" w:rsidRPr="00C3330B">
        <w:rPr>
          <w:b/>
        </w:rPr>
        <w:t>.</w:t>
      </w:r>
      <w:r w:rsidR="00C37722">
        <w:rPr>
          <w:b/>
        </w:rPr>
        <w:t>40</w:t>
      </w:r>
      <w:r w:rsidR="00265A62">
        <w:t xml:space="preserve"> and the End IP address as </w:t>
      </w:r>
      <w:r w:rsidR="00265A62" w:rsidRPr="00C3330B">
        <w:rPr>
          <w:b/>
        </w:rPr>
        <w:t>192.168.</w:t>
      </w:r>
      <w:r w:rsidR="00C37722">
        <w:rPr>
          <w:b/>
        </w:rPr>
        <w:t>1</w:t>
      </w:r>
      <w:r w:rsidR="00265A62" w:rsidRPr="00C3330B">
        <w:rPr>
          <w:b/>
        </w:rPr>
        <w:t>.</w:t>
      </w:r>
      <w:r w:rsidR="00EB3A8D">
        <w:rPr>
          <w:b/>
        </w:rPr>
        <w:t>45</w:t>
      </w:r>
      <w:r w:rsidR="00265A62">
        <w:t>.</w:t>
      </w:r>
      <w:r w:rsidR="00854BDC">
        <w:t xml:space="preserve"> Click </w:t>
      </w:r>
      <w:r w:rsidR="00C0409C" w:rsidRPr="00C0409C">
        <w:t>OK</w:t>
      </w:r>
      <w:r w:rsidR="00854BDC">
        <w:t>.</w:t>
      </w:r>
    </w:p>
    <w:p w14:paraId="4D2AF392" w14:textId="77777777" w:rsidR="00265A62" w:rsidRDefault="00342798" w:rsidP="00854BDC">
      <w:pPr>
        <w:pStyle w:val="NL"/>
      </w:pPr>
      <w:r w:rsidRPr="00C3028A">
        <w:rPr>
          <w:b/>
        </w:rPr>
        <w:t>18</w:t>
      </w:r>
      <w:r w:rsidR="00854BDC" w:rsidRPr="00C3028A">
        <w:rPr>
          <w:b/>
        </w:rPr>
        <w:t>.</w:t>
      </w:r>
      <w:r w:rsidR="00854BDC">
        <w:tab/>
        <w:t xml:space="preserve">Back on the Address Range Assignment page, click </w:t>
      </w:r>
      <w:r w:rsidR="00C0409C" w:rsidRPr="00C0409C">
        <w:t>Next</w:t>
      </w:r>
      <w:r w:rsidR="00854BDC">
        <w:t xml:space="preserve">. </w:t>
      </w:r>
    </w:p>
    <w:p w14:paraId="03CEFE49" w14:textId="77777777" w:rsidR="00854BDC" w:rsidRDefault="00342798" w:rsidP="00854BDC">
      <w:pPr>
        <w:pStyle w:val="NL"/>
      </w:pPr>
      <w:r w:rsidRPr="00C3028A">
        <w:rPr>
          <w:b/>
        </w:rPr>
        <w:t>19</w:t>
      </w:r>
      <w:r w:rsidR="00265A62" w:rsidRPr="00C3028A">
        <w:rPr>
          <w:b/>
        </w:rPr>
        <w:t>.</w:t>
      </w:r>
      <w:r w:rsidR="00265A62">
        <w:tab/>
        <w:t xml:space="preserve">On the </w:t>
      </w:r>
      <w:r w:rsidR="00C0409C" w:rsidRPr="00C0409C">
        <w:rPr>
          <w:i/>
        </w:rPr>
        <w:t>Managing Multiple Remote Access Servers</w:t>
      </w:r>
      <w:r w:rsidR="00854BDC">
        <w:t xml:space="preserve"> page</w:t>
      </w:r>
      <w:r w:rsidR="00265A62">
        <w:t>,</w:t>
      </w:r>
      <w:r w:rsidR="00854BDC">
        <w:t xml:space="preserve"> click </w:t>
      </w:r>
      <w:r w:rsidR="00C0409C" w:rsidRPr="00C0409C">
        <w:t>Next</w:t>
      </w:r>
      <w:r w:rsidR="00854BDC">
        <w:t xml:space="preserve">. </w:t>
      </w:r>
    </w:p>
    <w:p w14:paraId="36FDEC9E" w14:textId="77777777" w:rsidR="00854BDC" w:rsidRDefault="00265A62" w:rsidP="00854BDC">
      <w:pPr>
        <w:pStyle w:val="NL"/>
      </w:pPr>
      <w:r w:rsidRPr="00C3028A">
        <w:rPr>
          <w:b/>
        </w:rPr>
        <w:t>2</w:t>
      </w:r>
      <w:r w:rsidR="00342798" w:rsidRPr="00C3028A">
        <w:rPr>
          <w:b/>
        </w:rPr>
        <w:t>0</w:t>
      </w:r>
      <w:r w:rsidR="00854BDC" w:rsidRPr="00C3028A">
        <w:rPr>
          <w:b/>
        </w:rPr>
        <w:t>.</w:t>
      </w:r>
      <w:r w:rsidR="00854BDC">
        <w:tab/>
        <w:t>On the Completing the Routing and Remote A</w:t>
      </w:r>
      <w:r w:rsidR="00112C1C">
        <w:t>ccess Server Setup Wizard page,</w:t>
      </w:r>
      <w:r w:rsidR="0056305F">
        <w:t xml:space="preserve"> </w:t>
      </w:r>
      <w:r w:rsidR="00854BDC">
        <w:t xml:space="preserve">click </w:t>
      </w:r>
      <w:r w:rsidR="00C0409C" w:rsidRPr="00C0409C">
        <w:t>Finish</w:t>
      </w:r>
      <w:r w:rsidR="00854BDC">
        <w:t>.</w:t>
      </w:r>
    </w:p>
    <w:p w14:paraId="466B48C8" w14:textId="77777777" w:rsidR="004D2655" w:rsidRDefault="004D2655" w:rsidP="00854BDC">
      <w:pPr>
        <w:pStyle w:val="NL"/>
      </w:pPr>
      <w:r w:rsidRPr="00C3028A">
        <w:rPr>
          <w:b/>
        </w:rPr>
        <w:t>21.</w:t>
      </w:r>
      <w:r>
        <w:tab/>
        <w:t xml:space="preserve">When </w:t>
      </w:r>
      <w:r w:rsidR="00512773">
        <w:t>prompted</w:t>
      </w:r>
      <w:r>
        <w:t xml:space="preserve"> </w:t>
      </w:r>
      <w:r w:rsidR="00B5369F">
        <w:t xml:space="preserve">to </w:t>
      </w:r>
      <w:r>
        <w:t>open a port of Routing and Remote access in the Wind</w:t>
      </w:r>
      <w:r w:rsidR="009D678C">
        <w:t>o</w:t>
      </w:r>
      <w:r>
        <w:t>ws Fir</w:t>
      </w:r>
      <w:r w:rsidR="009D678C">
        <w:t>ew</w:t>
      </w:r>
      <w:r>
        <w:t xml:space="preserve">all, click </w:t>
      </w:r>
      <w:r w:rsidR="00C0409C" w:rsidRPr="00C0409C">
        <w:t>OK</w:t>
      </w:r>
      <w:r>
        <w:t>.</w:t>
      </w:r>
    </w:p>
    <w:p w14:paraId="1CD40344" w14:textId="77777777" w:rsidR="007E2448" w:rsidRDefault="00342798" w:rsidP="00854BDC">
      <w:pPr>
        <w:pStyle w:val="NL"/>
      </w:pPr>
      <w:r w:rsidRPr="00C3028A">
        <w:rPr>
          <w:b/>
        </w:rPr>
        <w:lastRenderedPageBreak/>
        <w:t>2</w:t>
      </w:r>
      <w:r w:rsidR="004D2655" w:rsidRPr="00C3028A">
        <w:rPr>
          <w:b/>
        </w:rPr>
        <w:t>2</w:t>
      </w:r>
      <w:r w:rsidR="00854BDC" w:rsidRPr="00C3028A">
        <w:rPr>
          <w:b/>
        </w:rPr>
        <w:t>.</w:t>
      </w:r>
      <w:r w:rsidR="00854BDC">
        <w:tab/>
        <w:t xml:space="preserve">When it asks to support the relaying of DHCP messages from remote access clients message, click </w:t>
      </w:r>
      <w:r w:rsidR="00C0409C" w:rsidRPr="00C0409C">
        <w:t>OK</w:t>
      </w:r>
      <w:r w:rsidR="00854BDC">
        <w:t>.</w:t>
      </w:r>
    </w:p>
    <w:p w14:paraId="0C8DFCAE" w14:textId="77777777" w:rsidR="00FE6B98" w:rsidRDefault="00C0409C" w:rsidP="006721D6">
      <w:pPr>
        <w:pStyle w:val="NL"/>
        <w:rPr>
          <w:noProof w:val="0"/>
        </w:rPr>
      </w:pPr>
      <w:r w:rsidRPr="00C0409C">
        <w:rPr>
          <w:b/>
        </w:rPr>
        <w:t>23.</w:t>
      </w:r>
      <w:r w:rsidR="0020425E">
        <w:tab/>
      </w:r>
      <w:r w:rsidR="003E6364">
        <w:rPr>
          <w:noProof w:val="0"/>
        </w:rPr>
        <w:t>T</w:t>
      </w:r>
      <w:r w:rsidR="0020425E">
        <w:rPr>
          <w:noProof w:val="0"/>
        </w:rPr>
        <w:t xml:space="preserve">ake a screen shot of the </w:t>
      </w:r>
      <w:r w:rsidR="003E6364">
        <w:rPr>
          <w:noProof w:val="0"/>
        </w:rPr>
        <w:t xml:space="preserve">Routing and Remote Access </w:t>
      </w:r>
      <w:r w:rsidR="0020425E">
        <w:rPr>
          <w:noProof w:val="0"/>
        </w:rPr>
        <w:t>window by pressing Alt+Prt Scr and then paste it into your Lab</w:t>
      </w:r>
      <w:r w:rsidR="009C68C0">
        <w:rPr>
          <w:noProof w:val="0"/>
        </w:rPr>
        <w:t>10</w:t>
      </w:r>
      <w:r w:rsidR="0020425E">
        <w:rPr>
          <w:noProof w:val="0"/>
        </w:rPr>
        <w:t>_worksheet file in the page provided by pressing Ctrl+V.</w:t>
      </w:r>
    </w:p>
    <w:p w14:paraId="3E2362CC" w14:textId="77777777" w:rsidR="004D2655" w:rsidRDefault="004D2655" w:rsidP="00854BDC">
      <w:pPr>
        <w:pStyle w:val="NL"/>
      </w:pPr>
      <w:r w:rsidRPr="00C3028A">
        <w:rPr>
          <w:b/>
        </w:rPr>
        <w:t>2</w:t>
      </w:r>
      <w:r w:rsidR="009C68C0">
        <w:rPr>
          <w:b/>
        </w:rPr>
        <w:t>4</w:t>
      </w:r>
      <w:r w:rsidRPr="00C3028A">
        <w:rPr>
          <w:b/>
        </w:rPr>
        <w:t>.</w:t>
      </w:r>
      <w:r>
        <w:tab/>
      </w:r>
      <w:r w:rsidR="009D678C">
        <w:t>After RRAS starts, c</w:t>
      </w:r>
      <w:r w:rsidR="005B2F20">
        <w:t xml:space="preserve">lick the </w:t>
      </w:r>
      <w:r w:rsidR="00C0409C" w:rsidRPr="00C0409C">
        <w:t xml:space="preserve">Start </w:t>
      </w:r>
      <w:r w:rsidR="005B2F20" w:rsidRPr="0056305F">
        <w:t xml:space="preserve">button, </w:t>
      </w:r>
      <w:r w:rsidR="0056305F" w:rsidRPr="0056305F">
        <w:t xml:space="preserve">and </w:t>
      </w:r>
      <w:r w:rsidR="005B2F20" w:rsidRPr="0056305F">
        <w:t xml:space="preserve">click </w:t>
      </w:r>
      <w:r w:rsidR="00C0409C" w:rsidRPr="00C0409C">
        <w:t>Administrative Tools</w:t>
      </w:r>
      <w:r w:rsidR="005B2F20">
        <w:t>. When theAdministrative Tools open</w:t>
      </w:r>
      <w:r w:rsidR="009D678C">
        <w:t>s</w:t>
      </w:r>
      <w:r w:rsidR="005B2F20">
        <w:t xml:space="preserve">, double-click </w:t>
      </w:r>
      <w:r w:rsidR="00C0409C" w:rsidRPr="00C0409C">
        <w:rPr>
          <w:i/>
        </w:rPr>
        <w:t>Windows Firewall with Advanced Security</w:t>
      </w:r>
      <w:r w:rsidR="005B2F20">
        <w:t>.</w:t>
      </w:r>
    </w:p>
    <w:p w14:paraId="6E91FFCD" w14:textId="77777777" w:rsidR="005B2F20" w:rsidRDefault="005B2F20" w:rsidP="00854BDC">
      <w:pPr>
        <w:pStyle w:val="NL"/>
      </w:pPr>
      <w:r w:rsidRPr="00C3028A">
        <w:rPr>
          <w:b/>
        </w:rPr>
        <w:t>2</w:t>
      </w:r>
      <w:r w:rsidR="009C68C0">
        <w:rPr>
          <w:b/>
        </w:rPr>
        <w:t>5</w:t>
      </w:r>
      <w:r w:rsidRPr="00C3028A">
        <w:rPr>
          <w:b/>
        </w:rPr>
        <w:t>.</w:t>
      </w:r>
      <w:r>
        <w:tab/>
        <w:t xml:space="preserve">When Windows Firewall with Advanced Security opens, </w:t>
      </w:r>
      <w:r w:rsidR="009D678C">
        <w:t xml:space="preserve">under Actions, </w:t>
      </w:r>
      <w:r>
        <w:t xml:space="preserve">click </w:t>
      </w:r>
      <w:r w:rsidR="00C0409C" w:rsidRPr="00C0409C">
        <w:t>Properties</w:t>
      </w:r>
      <w:r w:rsidR="009D678C">
        <w:t>.</w:t>
      </w:r>
    </w:p>
    <w:p w14:paraId="720F578D" w14:textId="77777777" w:rsidR="005B2F20" w:rsidRDefault="005B2F20" w:rsidP="00854BDC">
      <w:pPr>
        <w:pStyle w:val="NL"/>
      </w:pPr>
      <w:r w:rsidRPr="00C3028A">
        <w:rPr>
          <w:b/>
        </w:rPr>
        <w:t>2</w:t>
      </w:r>
      <w:r w:rsidR="009C68C0">
        <w:rPr>
          <w:b/>
        </w:rPr>
        <w:t>6</w:t>
      </w:r>
      <w:r w:rsidRPr="00C3028A">
        <w:rPr>
          <w:b/>
        </w:rPr>
        <w:t>.</w:t>
      </w:r>
      <w:r>
        <w:tab/>
        <w:t xml:space="preserve">When the </w:t>
      </w:r>
      <w:r w:rsidR="00C0409C" w:rsidRPr="00C0409C">
        <w:rPr>
          <w:i/>
        </w:rPr>
        <w:t>Windows Firewall with Advanced Security on Local Computer</w:t>
      </w:r>
      <w:r>
        <w:t xml:space="preserve"> dialog box opens, change the Firewall state to </w:t>
      </w:r>
      <w:r w:rsidR="00C0409C" w:rsidRPr="00C0409C">
        <w:t>Off</w:t>
      </w:r>
      <w:r>
        <w:t>.</w:t>
      </w:r>
    </w:p>
    <w:p w14:paraId="519EB4A2" w14:textId="77777777" w:rsidR="005B2F20" w:rsidRDefault="005B2F20" w:rsidP="00854BDC">
      <w:pPr>
        <w:pStyle w:val="NL"/>
      </w:pPr>
      <w:r w:rsidRPr="00C3028A">
        <w:rPr>
          <w:b/>
        </w:rPr>
        <w:t>2</w:t>
      </w:r>
      <w:r w:rsidR="009C68C0">
        <w:rPr>
          <w:b/>
        </w:rPr>
        <w:t>7</w:t>
      </w:r>
      <w:r w:rsidRPr="00C3028A">
        <w:rPr>
          <w:b/>
        </w:rPr>
        <w:t>.</w:t>
      </w:r>
      <w:r>
        <w:tab/>
        <w:t xml:space="preserve">Change the Firewall state to </w:t>
      </w:r>
      <w:r w:rsidR="00C0409C" w:rsidRPr="00C0409C">
        <w:t>Off</w:t>
      </w:r>
      <w:r>
        <w:t xml:space="preserve"> in the Private profile and Public Profile tabs.</w:t>
      </w:r>
    </w:p>
    <w:p w14:paraId="508480CB" w14:textId="77777777" w:rsidR="005B2F20" w:rsidRDefault="005B2F20" w:rsidP="00854BDC">
      <w:pPr>
        <w:pStyle w:val="NL"/>
      </w:pPr>
      <w:r w:rsidRPr="00C3028A">
        <w:rPr>
          <w:b/>
        </w:rPr>
        <w:t>2</w:t>
      </w:r>
      <w:r w:rsidR="009C68C0">
        <w:rPr>
          <w:b/>
        </w:rPr>
        <w:t>8</w:t>
      </w:r>
      <w:r w:rsidRPr="00C3028A">
        <w:rPr>
          <w:b/>
        </w:rPr>
        <w:t>.</w:t>
      </w:r>
      <w:r>
        <w:tab/>
        <w:t xml:space="preserve">Click </w:t>
      </w:r>
      <w:r w:rsidR="00C0409C" w:rsidRPr="00C0409C">
        <w:t>OK</w:t>
      </w:r>
      <w:r w:rsidRPr="005B2F20">
        <w:rPr>
          <w:b/>
        </w:rPr>
        <w:t xml:space="preserve"> </w:t>
      </w:r>
      <w:r>
        <w:t xml:space="preserve">to close the </w:t>
      </w:r>
      <w:r w:rsidR="00C0409C" w:rsidRPr="00C0409C">
        <w:rPr>
          <w:i/>
        </w:rPr>
        <w:t>Windows Firewall with Advanced Security on Local Computer</w:t>
      </w:r>
      <w:r>
        <w:t xml:space="preserve"> dialog box.</w:t>
      </w:r>
    </w:p>
    <w:p w14:paraId="064DD2B4" w14:textId="77777777" w:rsidR="005B2F20" w:rsidRDefault="005B2F20" w:rsidP="00854BDC">
      <w:pPr>
        <w:pStyle w:val="NL"/>
      </w:pPr>
      <w:r w:rsidRPr="00C3028A">
        <w:rPr>
          <w:b/>
        </w:rPr>
        <w:t>2</w:t>
      </w:r>
      <w:r w:rsidR="009C68C0">
        <w:rPr>
          <w:b/>
        </w:rPr>
        <w:t>9</w:t>
      </w:r>
      <w:r w:rsidRPr="00C3028A">
        <w:rPr>
          <w:b/>
        </w:rPr>
        <w:t>.</w:t>
      </w:r>
      <w:r>
        <w:tab/>
        <w:t xml:space="preserve">Close </w:t>
      </w:r>
      <w:r w:rsidR="00C0409C" w:rsidRPr="00C0409C">
        <w:rPr>
          <w:i/>
        </w:rPr>
        <w:t>Windows Firewall with Advanced Security</w:t>
      </w:r>
      <w:r>
        <w:t xml:space="preserve"> and </w:t>
      </w:r>
      <w:r w:rsidR="00C0409C" w:rsidRPr="00C0409C">
        <w:rPr>
          <w:i/>
        </w:rPr>
        <w:t>Administrative Tools</w:t>
      </w:r>
      <w:r>
        <w:t>.</w:t>
      </w:r>
    </w:p>
    <w:p w14:paraId="7298E687" w14:textId="77777777" w:rsidR="00802621" w:rsidRDefault="009C68C0" w:rsidP="00C96D63">
      <w:pPr>
        <w:pStyle w:val="NL"/>
      </w:pPr>
      <w:r>
        <w:rPr>
          <w:b/>
        </w:rPr>
        <w:t>30</w:t>
      </w:r>
      <w:r w:rsidR="00802621" w:rsidRPr="00C3028A">
        <w:rPr>
          <w:b/>
        </w:rPr>
        <w:t>.</w:t>
      </w:r>
      <w:r w:rsidR="00802621">
        <w:tab/>
        <w:t xml:space="preserve">Right-click </w:t>
      </w:r>
      <w:r w:rsidR="00C0409C" w:rsidRPr="00C0409C">
        <w:t>Server01</w:t>
      </w:r>
      <w:r w:rsidR="00802621" w:rsidRPr="0056305F">
        <w:t xml:space="preserve"> in Routing and Remote Access, and click </w:t>
      </w:r>
      <w:r w:rsidR="00C0409C" w:rsidRPr="00C0409C">
        <w:t>Properties</w:t>
      </w:r>
      <w:r w:rsidR="00802621"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802621" w14:paraId="260531CF" w14:textId="77777777">
        <w:tc>
          <w:tcPr>
            <w:tcW w:w="1440" w:type="dxa"/>
            <w:shd w:val="clear" w:color="auto" w:fill="808080"/>
            <w:vAlign w:val="center"/>
          </w:tcPr>
          <w:p w14:paraId="6ED0D083" w14:textId="77777777" w:rsidR="00802621" w:rsidRPr="00296AA8" w:rsidRDefault="00802621" w:rsidP="0056305F">
            <w:pPr>
              <w:pStyle w:val="QuestionHead"/>
            </w:pPr>
            <w:r w:rsidRPr="00296AA8">
              <w:t>Question</w:t>
            </w:r>
            <w:r>
              <w:t xml:space="preserve"> 1</w:t>
            </w:r>
          </w:p>
        </w:tc>
        <w:tc>
          <w:tcPr>
            <w:tcW w:w="6300" w:type="dxa"/>
            <w:vAlign w:val="center"/>
          </w:tcPr>
          <w:p w14:paraId="5BDC1B03" w14:textId="77777777" w:rsidR="00802621" w:rsidRPr="006721D6" w:rsidRDefault="00802621" w:rsidP="0056305F">
            <w:pPr>
              <w:pStyle w:val="NoteText"/>
            </w:pPr>
            <w:r>
              <w:t>Which tab would you use to specify a preshared key for RRAS?</w:t>
            </w:r>
          </w:p>
        </w:tc>
      </w:tr>
    </w:tbl>
    <w:p w14:paraId="3054A55F" w14:textId="77777777" w:rsidR="00802621" w:rsidRDefault="00802621" w:rsidP="00C96D63">
      <w:pPr>
        <w:pStyle w:val="NL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802621" w14:paraId="0CF285C1" w14:textId="77777777">
        <w:tc>
          <w:tcPr>
            <w:tcW w:w="1440" w:type="dxa"/>
            <w:shd w:val="clear" w:color="auto" w:fill="808080"/>
            <w:vAlign w:val="center"/>
          </w:tcPr>
          <w:p w14:paraId="3A58F8D1" w14:textId="77777777" w:rsidR="00802621" w:rsidRPr="00296AA8" w:rsidRDefault="00802621" w:rsidP="00802621">
            <w:pPr>
              <w:pStyle w:val="QuestionHead"/>
            </w:pPr>
            <w:r w:rsidRPr="00296AA8">
              <w:t>Question</w:t>
            </w:r>
            <w:r>
              <w:t xml:space="preserve"> 2</w:t>
            </w:r>
          </w:p>
        </w:tc>
        <w:tc>
          <w:tcPr>
            <w:tcW w:w="6300" w:type="dxa"/>
            <w:vAlign w:val="center"/>
          </w:tcPr>
          <w:p w14:paraId="024E3276" w14:textId="77777777" w:rsidR="00802621" w:rsidRPr="006721D6" w:rsidRDefault="00802621" w:rsidP="0056305F">
            <w:pPr>
              <w:pStyle w:val="NoteText"/>
            </w:pPr>
            <w:r>
              <w:t>Which VPN method requires a digital ceritificate to provide a SSL connection?</w:t>
            </w:r>
          </w:p>
        </w:tc>
      </w:tr>
    </w:tbl>
    <w:p w14:paraId="4F01E906" w14:textId="77777777" w:rsidR="00802621" w:rsidRDefault="00802621" w:rsidP="00C96D63">
      <w:pPr>
        <w:pStyle w:val="NL"/>
      </w:pPr>
    </w:p>
    <w:p w14:paraId="17556696" w14:textId="77777777" w:rsidR="00802621" w:rsidRDefault="009C68C0" w:rsidP="00C96D63">
      <w:pPr>
        <w:pStyle w:val="NL"/>
      </w:pPr>
      <w:r w:rsidRPr="00C3028A">
        <w:rPr>
          <w:b/>
        </w:rPr>
        <w:t>3</w:t>
      </w:r>
      <w:r>
        <w:rPr>
          <w:b/>
        </w:rPr>
        <w:t>1</w:t>
      </w:r>
      <w:r w:rsidR="00802621" w:rsidRPr="00C3028A">
        <w:rPr>
          <w:b/>
        </w:rPr>
        <w:t>.</w:t>
      </w:r>
      <w:r w:rsidR="00802621">
        <w:tab/>
        <w:t xml:space="preserve">Click </w:t>
      </w:r>
      <w:r w:rsidR="00C0409C" w:rsidRPr="00C0409C">
        <w:t>OK</w:t>
      </w:r>
      <w:r w:rsidR="00802621">
        <w:t xml:space="preserve"> to close the Server01 (local) Properties dialog box.</w:t>
      </w:r>
    </w:p>
    <w:p w14:paraId="424D43C3" w14:textId="77777777" w:rsidR="002C0DE2" w:rsidRDefault="009C68C0" w:rsidP="00C96D63">
      <w:pPr>
        <w:pStyle w:val="NL"/>
      </w:pPr>
      <w:r w:rsidRPr="00C3028A">
        <w:rPr>
          <w:b/>
        </w:rPr>
        <w:t>3</w:t>
      </w:r>
      <w:r>
        <w:rPr>
          <w:b/>
        </w:rPr>
        <w:t>2</w:t>
      </w:r>
      <w:r w:rsidR="002C0DE2" w:rsidRPr="00C3028A">
        <w:rPr>
          <w:b/>
        </w:rPr>
        <w:t>.</w:t>
      </w:r>
      <w:r w:rsidR="002C0DE2">
        <w:tab/>
        <w:t xml:space="preserve">Right-click </w:t>
      </w:r>
      <w:r w:rsidR="00C0409C" w:rsidRPr="00C0409C">
        <w:t>Ports</w:t>
      </w:r>
      <w:r w:rsidR="002C0DE2" w:rsidRPr="0056305F">
        <w:t xml:space="preserve"> and click </w:t>
      </w:r>
      <w:r w:rsidR="00C0409C" w:rsidRPr="00C0409C">
        <w:t>Properties</w:t>
      </w:r>
      <w:r w:rsidR="002C0DE2">
        <w:t>.</w:t>
      </w:r>
      <w:r w:rsidR="0056305F">
        <w:t xml:space="preserve"> </w:t>
      </w:r>
      <w:r w:rsidR="002C0DE2">
        <w:t>The Ports Properties dialog box opens.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2C0DE2" w14:paraId="5CF1BC88" w14:textId="77777777">
        <w:tc>
          <w:tcPr>
            <w:tcW w:w="1440" w:type="dxa"/>
            <w:shd w:val="clear" w:color="auto" w:fill="808080"/>
            <w:vAlign w:val="center"/>
          </w:tcPr>
          <w:p w14:paraId="292D5D51" w14:textId="77777777" w:rsidR="002C0DE2" w:rsidRPr="00296AA8" w:rsidRDefault="002C0DE2" w:rsidP="00802621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802621">
              <w:t>3</w:t>
            </w:r>
          </w:p>
        </w:tc>
        <w:tc>
          <w:tcPr>
            <w:tcW w:w="6300" w:type="dxa"/>
            <w:vAlign w:val="center"/>
          </w:tcPr>
          <w:p w14:paraId="4C61BF39" w14:textId="77777777" w:rsidR="002C0DE2" w:rsidRPr="006721D6" w:rsidRDefault="002C0DE2" w:rsidP="002C0DE2">
            <w:pPr>
              <w:pStyle w:val="NoteText"/>
            </w:pPr>
            <w:r>
              <w:t>By default, how many IKEv2 connections are available?</w:t>
            </w:r>
          </w:p>
        </w:tc>
      </w:tr>
    </w:tbl>
    <w:p w14:paraId="40DA8A8B" w14:textId="77777777" w:rsidR="002C0DE2" w:rsidRDefault="002C0DE2" w:rsidP="00C96D63">
      <w:pPr>
        <w:pStyle w:val="NL"/>
      </w:pPr>
    </w:p>
    <w:p w14:paraId="1B01C7DF" w14:textId="77777777" w:rsidR="00802621" w:rsidRDefault="009C68C0" w:rsidP="00854BDC">
      <w:pPr>
        <w:pStyle w:val="NL"/>
      </w:pPr>
      <w:r w:rsidRPr="00C3028A">
        <w:rPr>
          <w:b/>
        </w:rPr>
        <w:t>3</w:t>
      </w:r>
      <w:r>
        <w:rPr>
          <w:b/>
        </w:rPr>
        <w:t>3</w:t>
      </w:r>
      <w:r w:rsidR="00802621" w:rsidRPr="00C3028A">
        <w:rPr>
          <w:b/>
        </w:rPr>
        <w:t>.</w:t>
      </w:r>
      <w:r w:rsidR="00802621">
        <w:tab/>
        <w:t xml:space="preserve">Click </w:t>
      </w:r>
      <w:r w:rsidR="00C0409C" w:rsidRPr="00C0409C">
        <w:t>OK</w:t>
      </w:r>
      <w:r w:rsidR="00802621">
        <w:t xml:space="preserve"> to close the Ports Properties dialog box.</w:t>
      </w:r>
    </w:p>
    <w:p w14:paraId="2E5D7387" w14:textId="77777777" w:rsidR="002F6787" w:rsidRDefault="005B2F20" w:rsidP="00854BDC">
      <w:pPr>
        <w:pStyle w:val="NL"/>
      </w:pPr>
      <w:r w:rsidRPr="00C3028A">
        <w:rPr>
          <w:b/>
        </w:rPr>
        <w:t>3</w:t>
      </w:r>
      <w:r w:rsidR="009C68C0">
        <w:rPr>
          <w:b/>
        </w:rPr>
        <w:t>4</w:t>
      </w:r>
      <w:r w:rsidR="00105C14" w:rsidRPr="00C3028A">
        <w:rPr>
          <w:b/>
        </w:rPr>
        <w:t>.</w:t>
      </w:r>
      <w:r w:rsidR="00105C14">
        <w:tab/>
      </w:r>
      <w:r w:rsidR="002F6787">
        <w:t>Log</w:t>
      </w:r>
      <w:r w:rsidR="0056305F">
        <w:t xml:space="preserve"> </w:t>
      </w:r>
      <w:r w:rsidR="002F6787">
        <w:t xml:space="preserve">on to </w:t>
      </w:r>
      <w:r w:rsidR="00C0409C" w:rsidRPr="00C0409C">
        <w:t>RWDC01</w:t>
      </w:r>
      <w:r w:rsidR="002F6787">
        <w:t xml:space="preserve"> as </w:t>
      </w:r>
      <w:r w:rsidR="006A5C9A">
        <w:t>Contoso\</w:t>
      </w:r>
      <w:r w:rsidR="002F6787" w:rsidRPr="002F6787">
        <w:rPr>
          <w:b/>
        </w:rPr>
        <w:t>administrator</w:t>
      </w:r>
      <w:r w:rsidR="002F6787">
        <w:t>.</w:t>
      </w:r>
    </w:p>
    <w:p w14:paraId="5225E0C0" w14:textId="77777777" w:rsidR="00105C14" w:rsidRDefault="005B2F20" w:rsidP="00854BDC">
      <w:pPr>
        <w:pStyle w:val="NL"/>
      </w:pPr>
      <w:r w:rsidRPr="00C3028A">
        <w:rPr>
          <w:b/>
        </w:rPr>
        <w:t>3</w:t>
      </w:r>
      <w:r w:rsidR="009C68C0">
        <w:rPr>
          <w:b/>
        </w:rPr>
        <w:t>5</w:t>
      </w:r>
      <w:r w:rsidR="002F6787" w:rsidRPr="00C3028A">
        <w:rPr>
          <w:b/>
        </w:rPr>
        <w:t>.</w:t>
      </w:r>
      <w:r w:rsidR="002F6787">
        <w:tab/>
      </w:r>
      <w:r w:rsidR="00105C14">
        <w:t xml:space="preserve">On Server Manager, </w:t>
      </w:r>
      <w:r w:rsidR="006A5C9A">
        <w:t xml:space="preserve">from Tools, </w:t>
      </w:r>
      <w:r w:rsidR="00105C14">
        <w:t xml:space="preserve">click </w:t>
      </w:r>
      <w:r w:rsidR="00C0409C" w:rsidRPr="00C0409C">
        <w:rPr>
          <w:i/>
        </w:rPr>
        <w:t>Active Directory Users and Computers</w:t>
      </w:r>
      <w:r w:rsidR="00105C14">
        <w:t>.</w:t>
      </w:r>
    </w:p>
    <w:p w14:paraId="122C165F" w14:textId="77777777" w:rsidR="00105C14" w:rsidRDefault="005B2F20" w:rsidP="00854BDC">
      <w:pPr>
        <w:pStyle w:val="NL"/>
      </w:pPr>
      <w:r w:rsidRPr="00C3028A">
        <w:rPr>
          <w:b/>
        </w:rPr>
        <w:lastRenderedPageBreak/>
        <w:t>3</w:t>
      </w:r>
      <w:r w:rsidR="009C68C0">
        <w:rPr>
          <w:b/>
        </w:rPr>
        <w:t>6</w:t>
      </w:r>
      <w:r w:rsidR="00105C14" w:rsidRPr="00C3028A">
        <w:rPr>
          <w:b/>
        </w:rPr>
        <w:t>.</w:t>
      </w:r>
      <w:r w:rsidR="00105C14">
        <w:tab/>
        <w:t xml:space="preserve">Expand </w:t>
      </w:r>
      <w:r w:rsidR="00C0409C" w:rsidRPr="00C0409C">
        <w:t>contoso.com</w:t>
      </w:r>
      <w:r w:rsidR="009D678C" w:rsidRPr="0056305F">
        <w:t xml:space="preserve">, if needed, </w:t>
      </w:r>
      <w:r w:rsidR="00105C14" w:rsidRPr="0056305F">
        <w:t xml:space="preserve">and </w:t>
      </w:r>
      <w:r w:rsidR="009D678C" w:rsidRPr="0056305F">
        <w:t xml:space="preserve">then </w:t>
      </w:r>
      <w:r w:rsidR="00105C14" w:rsidRPr="0056305F">
        <w:t xml:space="preserve">click </w:t>
      </w:r>
      <w:r w:rsidR="00C0409C" w:rsidRPr="00C0409C">
        <w:t>Users</w:t>
      </w:r>
      <w:r w:rsidR="00105C14">
        <w:t>.</w:t>
      </w:r>
    </w:p>
    <w:p w14:paraId="4062EE36" w14:textId="77777777" w:rsidR="00105C14" w:rsidRDefault="005B2F20" w:rsidP="00854BDC">
      <w:pPr>
        <w:pStyle w:val="NL"/>
      </w:pPr>
      <w:r w:rsidRPr="00C3028A">
        <w:rPr>
          <w:b/>
        </w:rPr>
        <w:t>3</w:t>
      </w:r>
      <w:r w:rsidR="009C68C0">
        <w:rPr>
          <w:b/>
        </w:rPr>
        <w:t>7</w:t>
      </w:r>
      <w:r w:rsidR="00105C14" w:rsidRPr="00C3028A">
        <w:rPr>
          <w:b/>
        </w:rPr>
        <w:t>.</w:t>
      </w:r>
      <w:r w:rsidR="00105C14">
        <w:tab/>
        <w:t xml:space="preserve">Double-click the </w:t>
      </w:r>
      <w:r w:rsidR="00C0409C" w:rsidRPr="00C0409C">
        <w:t>Administrator</w:t>
      </w:r>
      <w:r w:rsidR="00105C14">
        <w:t xml:space="preserve"> account. The Administrator Properties dialog box opens.</w:t>
      </w:r>
    </w:p>
    <w:p w14:paraId="2E597432" w14:textId="77777777" w:rsidR="00105C14" w:rsidRDefault="005B2F20" w:rsidP="00854BDC">
      <w:pPr>
        <w:pStyle w:val="NL"/>
      </w:pPr>
      <w:r w:rsidRPr="00C3028A">
        <w:rPr>
          <w:b/>
        </w:rPr>
        <w:t>3</w:t>
      </w:r>
      <w:r w:rsidR="009C68C0">
        <w:rPr>
          <w:b/>
        </w:rPr>
        <w:t>8</w:t>
      </w:r>
      <w:r w:rsidR="00105C14" w:rsidRPr="00C3028A">
        <w:rPr>
          <w:b/>
        </w:rPr>
        <w:t>.</w:t>
      </w:r>
      <w:r w:rsidR="00105C14">
        <w:tab/>
        <w:t xml:space="preserve">Click the </w:t>
      </w:r>
      <w:r w:rsidR="00C0409C" w:rsidRPr="00C0409C">
        <w:t>Dial-in</w:t>
      </w:r>
      <w:r w:rsidR="00105C14">
        <w:t xml:space="preserve"> tab.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1351A6" w14:paraId="08DBEB5C" w14:textId="77777777">
        <w:tc>
          <w:tcPr>
            <w:tcW w:w="1440" w:type="dxa"/>
            <w:shd w:val="clear" w:color="auto" w:fill="808080"/>
            <w:vAlign w:val="center"/>
          </w:tcPr>
          <w:p w14:paraId="38CB6F31" w14:textId="77777777" w:rsidR="001351A6" w:rsidRPr="00296AA8" w:rsidRDefault="001351A6" w:rsidP="001351A6">
            <w:pPr>
              <w:pStyle w:val="QuestionHead"/>
            </w:pPr>
            <w:r w:rsidRPr="00296AA8">
              <w:t>Question</w:t>
            </w:r>
            <w:r>
              <w:t xml:space="preserve"> 4</w:t>
            </w:r>
          </w:p>
        </w:tc>
        <w:tc>
          <w:tcPr>
            <w:tcW w:w="6300" w:type="dxa"/>
            <w:vAlign w:val="center"/>
          </w:tcPr>
          <w:p w14:paraId="6F757A26" w14:textId="77777777" w:rsidR="001351A6" w:rsidRPr="006721D6" w:rsidRDefault="001351A6" w:rsidP="0056305F">
            <w:pPr>
              <w:pStyle w:val="NoteText"/>
            </w:pPr>
            <w:r>
              <w:t>What is the default setting for Network Access Permission?</w:t>
            </w:r>
          </w:p>
        </w:tc>
      </w:tr>
    </w:tbl>
    <w:p w14:paraId="77E0DD18" w14:textId="77777777" w:rsidR="001351A6" w:rsidRDefault="001351A6" w:rsidP="00854BDC">
      <w:pPr>
        <w:pStyle w:val="NL"/>
      </w:pPr>
    </w:p>
    <w:p w14:paraId="088ED629" w14:textId="77777777" w:rsidR="00105C14" w:rsidRDefault="005B2F20" w:rsidP="00854BDC">
      <w:pPr>
        <w:pStyle w:val="NL"/>
      </w:pPr>
      <w:r w:rsidRPr="00C3028A">
        <w:rPr>
          <w:b/>
        </w:rPr>
        <w:t>3</w:t>
      </w:r>
      <w:r w:rsidR="009C68C0">
        <w:rPr>
          <w:b/>
        </w:rPr>
        <w:t>9</w:t>
      </w:r>
      <w:r w:rsidR="00105C14" w:rsidRPr="00C3028A">
        <w:rPr>
          <w:b/>
        </w:rPr>
        <w:t>.</w:t>
      </w:r>
      <w:r w:rsidR="00105C14">
        <w:tab/>
        <w:t xml:space="preserve">In the Network Access Permission section, click to select </w:t>
      </w:r>
      <w:r w:rsidR="00C0409C" w:rsidRPr="00C0409C">
        <w:t>Allow access</w:t>
      </w:r>
      <w:r w:rsidR="00090C70">
        <w:t xml:space="preserve">, as shown in </w:t>
      </w:r>
      <w:r w:rsidR="0056305F">
        <w:t xml:space="preserve">Figure </w:t>
      </w:r>
      <w:r w:rsidR="00090C70">
        <w:t>10-4.</w:t>
      </w:r>
    </w:p>
    <w:p w14:paraId="6ABAA0DC" w14:textId="77777777" w:rsidR="00090C70" w:rsidRDefault="004C4742" w:rsidP="00090C70">
      <w:pPr>
        <w:pStyle w:val="ProdNote"/>
      </w:pPr>
      <w:r>
        <w:rPr>
          <w:noProof/>
        </w:rPr>
        <w:drawing>
          <wp:inline distT="0" distB="0" distL="0" distR="0" wp14:anchorId="30554CF0" wp14:editId="53755858">
            <wp:extent cx="5486400" cy="4114800"/>
            <wp:effectExtent l="25400" t="0" r="0" b="0"/>
            <wp:docPr id="4" name="Picture 3" descr="Fig1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FA15" w14:textId="77777777" w:rsidR="00090C70" w:rsidRDefault="00090C70" w:rsidP="00090C70">
      <w:pPr>
        <w:pStyle w:val="FigureNumber"/>
      </w:pPr>
      <w:r>
        <w:t>Figure 10-4</w:t>
      </w:r>
    </w:p>
    <w:p w14:paraId="3DBBA928" w14:textId="77777777" w:rsidR="00090C70" w:rsidRDefault="008D06A6" w:rsidP="00090C70">
      <w:pPr>
        <w:pStyle w:val="FigureCaption"/>
      </w:pPr>
      <w:r>
        <w:t>Allowing access to Dial-in for Administrator</w:t>
      </w:r>
    </w:p>
    <w:p w14:paraId="63553FD7" w14:textId="77777777" w:rsidR="00090C70" w:rsidRDefault="00090C70" w:rsidP="00854BDC">
      <w:pPr>
        <w:pStyle w:val="NL"/>
      </w:pPr>
    </w:p>
    <w:p w14:paraId="587F12EA" w14:textId="77777777" w:rsidR="00105C14" w:rsidRDefault="009C68C0" w:rsidP="00854BDC">
      <w:pPr>
        <w:pStyle w:val="NL"/>
      </w:pPr>
      <w:r>
        <w:rPr>
          <w:b/>
        </w:rPr>
        <w:t>40</w:t>
      </w:r>
      <w:r w:rsidR="00105C14" w:rsidRPr="00C3028A">
        <w:rPr>
          <w:b/>
        </w:rPr>
        <w:t>.</w:t>
      </w:r>
      <w:r w:rsidR="00105C14">
        <w:tab/>
        <w:t xml:space="preserve">Click </w:t>
      </w:r>
      <w:r w:rsidR="00C0409C" w:rsidRPr="00C0409C">
        <w:t>OK</w:t>
      </w:r>
      <w:r w:rsidR="00105C14">
        <w:t xml:space="preserve"> to close the Administrator Properties dialog box.</w:t>
      </w:r>
    </w:p>
    <w:p w14:paraId="1E0585DC" w14:textId="77777777" w:rsidR="00C451AC" w:rsidRDefault="005B2F20" w:rsidP="00854BDC">
      <w:pPr>
        <w:pStyle w:val="NL"/>
      </w:pPr>
      <w:r w:rsidRPr="00C3028A">
        <w:rPr>
          <w:b/>
        </w:rPr>
        <w:t>4</w:t>
      </w:r>
      <w:r w:rsidR="009C68C0">
        <w:rPr>
          <w:b/>
        </w:rPr>
        <w:t>1</w:t>
      </w:r>
      <w:r w:rsidR="00105C14" w:rsidRPr="00C3028A">
        <w:rPr>
          <w:b/>
        </w:rPr>
        <w:t>.</w:t>
      </w:r>
      <w:r w:rsidR="00105C14">
        <w:tab/>
        <w:t xml:space="preserve">Close </w:t>
      </w:r>
      <w:r w:rsidR="00C0409C" w:rsidRPr="00C0409C">
        <w:t>Active Directory Users and Computers</w:t>
      </w:r>
      <w:r w:rsidR="00105C14">
        <w:t>.</w:t>
      </w:r>
    </w:p>
    <w:p w14:paraId="54ECFD25" w14:textId="77777777" w:rsidR="00C451AC" w:rsidRPr="001164D5" w:rsidRDefault="00C451AC" w:rsidP="00C451AC">
      <w:pPr>
        <w:pStyle w:val="BodyText"/>
        <w:ind w:left="360"/>
        <w:rPr>
          <w:sz w:val="22"/>
        </w:rPr>
      </w:pPr>
      <w:r w:rsidRPr="001164D5">
        <w:rPr>
          <w:sz w:val="22"/>
        </w:rPr>
        <w:t>End of exercise. You can leave the windows open for the next exercise.</w:t>
      </w:r>
    </w:p>
    <w:p w14:paraId="22B8656F" w14:textId="77777777" w:rsidR="00105C14" w:rsidRDefault="00105C14" w:rsidP="00854BDC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6163D1A9" w14:textId="77777777">
        <w:tc>
          <w:tcPr>
            <w:tcW w:w="1998" w:type="dxa"/>
            <w:shd w:val="solid" w:color="000000" w:fill="FFFFFF"/>
            <w:vAlign w:val="bottom"/>
          </w:tcPr>
          <w:p w14:paraId="171829DF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lastRenderedPageBreak/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854BDC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.3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150AFB9F" w14:textId="77777777" w:rsidR="007E2448" w:rsidRPr="00296AA8" w:rsidRDefault="00854BDC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a VPN Client</w:t>
            </w:r>
          </w:p>
        </w:tc>
      </w:tr>
      <w:tr w:rsidR="007E2448" w14:paraId="59228A8D" w14:textId="77777777">
        <w:tc>
          <w:tcPr>
            <w:tcW w:w="1998" w:type="dxa"/>
            <w:shd w:val="clear" w:color="auto" w:fill="auto"/>
          </w:tcPr>
          <w:p w14:paraId="4D6F2480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3BD80FC0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6AE11D00" w14:textId="77777777" w:rsidR="007E2448" w:rsidRDefault="001351A6" w:rsidP="0056305F">
            <w:pPr>
              <w:pStyle w:val="StyleTBLLeft-001Hanging001"/>
            </w:pPr>
            <w:r>
              <w:t>Now that you have configure</w:t>
            </w:r>
            <w:r w:rsidR="0056305F">
              <w:t>d</w:t>
            </w:r>
            <w:r>
              <w:t xml:space="preserve"> the VPN server, you need to configure a client to connect to the VPN server. During this exercise, you use Server02 to act as a VPN client</w:t>
            </w:r>
            <w:r w:rsidR="007E2448">
              <w:t>.</w:t>
            </w:r>
            <w:r w:rsidR="007E2448" w:rsidRPr="0086384A">
              <w:t xml:space="preserve"> </w:t>
            </w:r>
          </w:p>
        </w:tc>
      </w:tr>
      <w:tr w:rsidR="007E2448" w14:paraId="3E8A9728" w14:textId="77777777">
        <w:tc>
          <w:tcPr>
            <w:tcW w:w="1998" w:type="dxa"/>
            <w:shd w:val="clear" w:color="auto" w:fill="auto"/>
          </w:tcPr>
          <w:p w14:paraId="1D2A1F50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73FFFC9A" w14:textId="77777777" w:rsidR="007E2448" w:rsidRDefault="0012446D" w:rsidP="0012446D">
            <w:pPr>
              <w:pStyle w:val="TB"/>
            </w:pPr>
            <w:r>
              <w:t xml:space="preserve">30 </w:t>
            </w:r>
            <w:r w:rsidR="007E2448">
              <w:t>minutes</w:t>
            </w:r>
          </w:p>
        </w:tc>
      </w:tr>
    </w:tbl>
    <w:p w14:paraId="65D5B312" w14:textId="77777777" w:rsidR="007E2448" w:rsidRDefault="007E2448" w:rsidP="007E2448">
      <w:pPr>
        <w:pStyle w:val="NL"/>
      </w:pPr>
    </w:p>
    <w:p w14:paraId="524395B3" w14:textId="77777777" w:rsidR="00265A62" w:rsidRDefault="00265A62" w:rsidP="00265A62">
      <w:pPr>
        <w:pStyle w:val="NL"/>
      </w:pPr>
      <w:r w:rsidRPr="00C3028A">
        <w:rPr>
          <w:b/>
        </w:rPr>
        <w:t>1.</w:t>
      </w:r>
      <w:r>
        <w:tab/>
        <w:t>Log</w:t>
      </w:r>
      <w:r w:rsidR="0056305F">
        <w:t xml:space="preserve"> </w:t>
      </w:r>
      <w:r>
        <w:t xml:space="preserve">in </w:t>
      </w:r>
      <w:r w:rsidR="0056305F">
        <w:t xml:space="preserve">to </w:t>
      </w:r>
      <w:r w:rsidR="00C0409C" w:rsidRPr="00C0409C">
        <w:t>Server02</w:t>
      </w:r>
      <w:r>
        <w:t xml:space="preserve"> as the </w:t>
      </w:r>
      <w:r w:rsidRPr="00234A81">
        <w:rPr>
          <w:b/>
        </w:rPr>
        <w:t>Contoso\</w:t>
      </w:r>
      <w:r w:rsidR="009D678C">
        <w:rPr>
          <w:b/>
        </w:rPr>
        <w:t>A</w:t>
      </w:r>
      <w:r w:rsidRPr="00234A81">
        <w:rPr>
          <w:b/>
        </w:rPr>
        <w:t>dministrator</w:t>
      </w:r>
      <w:r>
        <w:t xml:space="preserve"> user account. The Server Manager console opens.</w:t>
      </w:r>
    </w:p>
    <w:p w14:paraId="05D2DDE8" w14:textId="77777777" w:rsidR="00FB47C8" w:rsidRDefault="00082B69" w:rsidP="00FB47C8">
      <w:pPr>
        <w:pStyle w:val="NL"/>
      </w:pPr>
      <w:r w:rsidRPr="00C3028A">
        <w:rPr>
          <w:b/>
        </w:rPr>
        <w:t>2.</w:t>
      </w:r>
      <w:r>
        <w:tab/>
        <w:t>On Server02, on the Task</w:t>
      </w:r>
      <w:r w:rsidR="00FB47C8">
        <w:t xml:space="preserve">bar, right-click </w:t>
      </w:r>
      <w:r w:rsidR="00C0409C" w:rsidRPr="00C0409C">
        <w:t>Network and Sharing Center</w:t>
      </w:r>
      <w:r w:rsidR="00FB47C8" w:rsidRPr="0056305F">
        <w:t xml:space="preserve"> icon and click </w:t>
      </w:r>
      <w:r w:rsidR="00C0409C" w:rsidRPr="00C0409C">
        <w:t>Open Network and Sharing Center</w:t>
      </w:r>
      <w:r w:rsidR="00FB47C8" w:rsidRPr="0056305F">
        <w:t>.</w:t>
      </w:r>
    </w:p>
    <w:p w14:paraId="0597B3A6" w14:textId="77777777" w:rsidR="00FB47C8" w:rsidRDefault="00FB47C8" w:rsidP="00FB47C8">
      <w:pPr>
        <w:pStyle w:val="NL"/>
      </w:pPr>
      <w:r w:rsidRPr="00C3028A">
        <w:rPr>
          <w:b/>
        </w:rPr>
        <w:t>3.</w:t>
      </w:r>
      <w:r>
        <w:tab/>
        <w:t xml:space="preserve">Click </w:t>
      </w:r>
      <w:r w:rsidR="00C0409C" w:rsidRPr="00C0409C">
        <w:t>Change adapter settings</w:t>
      </w:r>
      <w:r>
        <w:t>.</w:t>
      </w:r>
    </w:p>
    <w:p w14:paraId="27D39AC8" w14:textId="77777777" w:rsidR="00ED5645" w:rsidRDefault="00ED5645" w:rsidP="00FB47C8">
      <w:pPr>
        <w:pStyle w:val="NL"/>
      </w:pPr>
      <w:r w:rsidRPr="00C3028A">
        <w:rPr>
          <w:b/>
        </w:rPr>
        <w:t>4.</w:t>
      </w:r>
      <w:r>
        <w:tab/>
        <w:t xml:space="preserve">Right-click </w:t>
      </w:r>
      <w:r w:rsidR="00C0409C" w:rsidRPr="00C0409C">
        <w:t>Ethernet</w:t>
      </w:r>
      <w:r w:rsidRPr="0056305F">
        <w:t xml:space="preserve"> and click </w:t>
      </w:r>
      <w:r w:rsidR="00C0409C" w:rsidRPr="00C0409C">
        <w:t>Disable</w:t>
      </w:r>
      <w:r>
        <w:t>.</w:t>
      </w:r>
    </w:p>
    <w:p w14:paraId="7BE5BC53" w14:textId="77777777" w:rsidR="00FB47C8" w:rsidRDefault="00ED5645" w:rsidP="00FB47C8">
      <w:pPr>
        <w:pStyle w:val="NL"/>
      </w:pPr>
      <w:r w:rsidRPr="00C3028A">
        <w:rPr>
          <w:b/>
        </w:rPr>
        <w:t>5</w:t>
      </w:r>
      <w:r w:rsidR="00FB47C8" w:rsidRPr="00C3028A">
        <w:rPr>
          <w:b/>
        </w:rPr>
        <w:t>.</w:t>
      </w:r>
      <w:r w:rsidR="00FB47C8">
        <w:tab/>
        <w:t xml:space="preserve">Right-click </w:t>
      </w:r>
      <w:r w:rsidR="00C0409C" w:rsidRPr="00C0409C">
        <w:t>Ethernet2</w:t>
      </w:r>
      <w:r w:rsidR="00FB47C8" w:rsidRPr="0056305F">
        <w:t xml:space="preserve"> and click </w:t>
      </w:r>
      <w:r w:rsidR="00C0409C" w:rsidRPr="00C0409C">
        <w:t>Properties</w:t>
      </w:r>
      <w:r w:rsidR="00FB47C8">
        <w:t>.</w:t>
      </w:r>
    </w:p>
    <w:p w14:paraId="3776BBE8" w14:textId="77777777" w:rsidR="00FB47C8" w:rsidRDefault="00ED5645" w:rsidP="00FB47C8">
      <w:pPr>
        <w:pStyle w:val="NL"/>
      </w:pPr>
      <w:r w:rsidRPr="00C3028A">
        <w:rPr>
          <w:b/>
        </w:rPr>
        <w:t>6</w:t>
      </w:r>
      <w:r w:rsidR="00FB47C8" w:rsidRPr="00C3028A">
        <w:rPr>
          <w:b/>
        </w:rPr>
        <w:t>.</w:t>
      </w:r>
      <w:r w:rsidR="00FB47C8">
        <w:tab/>
        <w:t xml:space="preserve">When the </w:t>
      </w:r>
      <w:r w:rsidR="009D678C">
        <w:t>Ethernet</w:t>
      </w:r>
      <w:r w:rsidR="00FB47C8">
        <w:t xml:space="preserve"> Properties dialog box opens, double-click </w:t>
      </w:r>
      <w:r w:rsidR="00C0409C" w:rsidRPr="00C0409C">
        <w:rPr>
          <w:i/>
        </w:rPr>
        <w:t>Internet Protocol Version 4 (TCP/IPv4)</w:t>
      </w:r>
      <w:r w:rsidR="00FB47C8">
        <w:t>.</w:t>
      </w:r>
    </w:p>
    <w:p w14:paraId="61138194" w14:textId="77777777" w:rsidR="00FB47C8" w:rsidRDefault="00ED5645" w:rsidP="00FB47C8">
      <w:pPr>
        <w:pStyle w:val="NL"/>
      </w:pPr>
      <w:r w:rsidRPr="00C3028A">
        <w:rPr>
          <w:b/>
        </w:rPr>
        <w:t>7</w:t>
      </w:r>
      <w:r w:rsidR="00FB47C8" w:rsidRPr="00C3028A">
        <w:rPr>
          <w:b/>
        </w:rPr>
        <w:t>.</w:t>
      </w:r>
      <w:r w:rsidR="00FB47C8">
        <w:tab/>
        <w:t>Click Use the following options and specify the following:</w:t>
      </w:r>
    </w:p>
    <w:p w14:paraId="445F03DA" w14:textId="77777777" w:rsidR="00FB47C8" w:rsidRDefault="00FB47C8" w:rsidP="00FB47C8">
      <w:pPr>
        <w:pStyle w:val="NL"/>
      </w:pPr>
      <w:r>
        <w:tab/>
        <w:t xml:space="preserve">IP address: </w:t>
      </w:r>
      <w:r w:rsidRPr="00C3330B">
        <w:rPr>
          <w:b/>
        </w:rPr>
        <w:t>192.168.2.10</w:t>
      </w:r>
    </w:p>
    <w:p w14:paraId="0C238A0E" w14:textId="77777777" w:rsidR="00FB47C8" w:rsidRDefault="00FB47C8" w:rsidP="00FB47C8">
      <w:pPr>
        <w:pStyle w:val="NL"/>
      </w:pPr>
      <w:r>
        <w:tab/>
        <w:t xml:space="preserve">Subnet mask: </w:t>
      </w:r>
      <w:r w:rsidRPr="00C3330B">
        <w:rPr>
          <w:b/>
        </w:rPr>
        <w:t>255.255.255.0</w:t>
      </w:r>
    </w:p>
    <w:p w14:paraId="4A73F5FB" w14:textId="77777777" w:rsidR="00DE0359" w:rsidRDefault="00FB47C8" w:rsidP="00FB47C8">
      <w:pPr>
        <w:pStyle w:val="NL"/>
      </w:pPr>
      <w:r>
        <w:tab/>
        <w:t xml:space="preserve">Click </w:t>
      </w:r>
      <w:r w:rsidR="00C0409C" w:rsidRPr="00C0409C">
        <w:t>OK</w:t>
      </w:r>
      <w:r>
        <w:t xml:space="preserve">. </w:t>
      </w:r>
    </w:p>
    <w:p w14:paraId="5DB06F2E" w14:textId="77777777" w:rsidR="00FB47C8" w:rsidRDefault="00DE0359" w:rsidP="00FB47C8">
      <w:pPr>
        <w:pStyle w:val="NL"/>
      </w:pPr>
      <w:r w:rsidRPr="00C3028A">
        <w:rPr>
          <w:b/>
        </w:rPr>
        <w:t>8.</w:t>
      </w:r>
      <w:r>
        <w:tab/>
        <w:t xml:space="preserve">Click </w:t>
      </w:r>
      <w:r w:rsidR="00C0409C" w:rsidRPr="00C0409C">
        <w:t>OK</w:t>
      </w:r>
      <w:r>
        <w:t xml:space="preserve"> to close the Ethernet 2 Properties dialog box</w:t>
      </w:r>
      <w:r w:rsidR="00FB47C8">
        <w:t>.</w:t>
      </w:r>
    </w:p>
    <w:p w14:paraId="54A61F1C" w14:textId="77777777" w:rsidR="00854BDC" w:rsidRDefault="007A73C8" w:rsidP="00854BDC">
      <w:pPr>
        <w:pStyle w:val="NL"/>
      </w:pPr>
      <w:r>
        <w:rPr>
          <w:b/>
        </w:rPr>
        <w:t>9</w:t>
      </w:r>
      <w:r w:rsidR="00854BDC" w:rsidRPr="00C3028A">
        <w:rPr>
          <w:b/>
        </w:rPr>
        <w:t>.</w:t>
      </w:r>
      <w:r w:rsidR="00854BDC">
        <w:tab/>
      </w:r>
      <w:r w:rsidR="00DE0359">
        <w:t xml:space="preserve">Go back to </w:t>
      </w:r>
      <w:r w:rsidR="00854BDC">
        <w:t xml:space="preserve">Network and Sharing Center, </w:t>
      </w:r>
      <w:r w:rsidR="00DE0359">
        <w:t xml:space="preserve">and </w:t>
      </w:r>
      <w:r w:rsidR="00854BDC">
        <w:t xml:space="preserve">choose </w:t>
      </w:r>
      <w:r w:rsidR="00C0409C" w:rsidRPr="00C0409C">
        <w:rPr>
          <w:i/>
        </w:rPr>
        <w:t>Set up a new connection or network</w:t>
      </w:r>
      <w:r w:rsidR="00854BDC">
        <w:t>.</w:t>
      </w:r>
    </w:p>
    <w:p w14:paraId="0404687E" w14:textId="77777777" w:rsidR="00854BDC" w:rsidRPr="0056305F" w:rsidRDefault="007A73C8" w:rsidP="00854BDC">
      <w:pPr>
        <w:pStyle w:val="NL"/>
      </w:pPr>
      <w:r w:rsidRPr="00C3028A">
        <w:rPr>
          <w:b/>
        </w:rPr>
        <w:t>1</w:t>
      </w:r>
      <w:r>
        <w:rPr>
          <w:b/>
        </w:rPr>
        <w:t>0</w:t>
      </w:r>
      <w:r w:rsidR="00854BDC" w:rsidRPr="00C3028A">
        <w:rPr>
          <w:b/>
        </w:rPr>
        <w:t>.</w:t>
      </w:r>
      <w:r w:rsidR="00854BDC">
        <w:tab/>
        <w:t xml:space="preserve">On the Set Up a Connection or Network page, choose </w:t>
      </w:r>
      <w:r w:rsidR="00C0409C" w:rsidRPr="00C0409C">
        <w:t>Connect to a workplace</w:t>
      </w:r>
      <w:r w:rsidR="00854BDC" w:rsidRPr="0056305F">
        <w:t xml:space="preserve">. Click </w:t>
      </w:r>
      <w:r w:rsidR="00C0409C" w:rsidRPr="00C0409C">
        <w:t>Next</w:t>
      </w:r>
      <w:r w:rsidR="00854BDC" w:rsidRPr="0056305F">
        <w:t>.</w:t>
      </w:r>
    </w:p>
    <w:p w14:paraId="38294BCB" w14:textId="77777777" w:rsidR="00854BDC" w:rsidRDefault="007A73C8" w:rsidP="00854BDC">
      <w:pPr>
        <w:pStyle w:val="NL"/>
      </w:pPr>
      <w:r w:rsidRPr="00C3028A">
        <w:rPr>
          <w:b/>
        </w:rPr>
        <w:t>1</w:t>
      </w:r>
      <w:r>
        <w:rPr>
          <w:b/>
        </w:rPr>
        <w:t>1</w:t>
      </w:r>
      <w:r w:rsidR="00854BDC" w:rsidRPr="00C3028A">
        <w:rPr>
          <w:b/>
        </w:rPr>
        <w:t>.</w:t>
      </w:r>
      <w:r w:rsidR="00854BDC">
        <w:tab/>
        <w:t xml:space="preserve">On the Connect to a Workplace page, </w:t>
      </w:r>
      <w:r w:rsidR="00C3330B">
        <w:t xml:space="preserve">click </w:t>
      </w:r>
      <w:r w:rsidR="00C0409C" w:rsidRPr="00C0409C">
        <w:t>Use my Internet connection</w:t>
      </w:r>
      <w:r w:rsidR="00854BDC">
        <w:t>.</w:t>
      </w:r>
      <w:r w:rsidR="00FB47C8">
        <w:t xml:space="preserve"> </w:t>
      </w:r>
    </w:p>
    <w:p w14:paraId="234D700F" w14:textId="77777777" w:rsidR="00FB47C8" w:rsidRDefault="007A73C8" w:rsidP="00854BDC">
      <w:pPr>
        <w:pStyle w:val="NL"/>
      </w:pPr>
      <w:r w:rsidRPr="00C3028A">
        <w:rPr>
          <w:b/>
        </w:rPr>
        <w:t>1</w:t>
      </w:r>
      <w:r>
        <w:rPr>
          <w:b/>
        </w:rPr>
        <w:t>2</w:t>
      </w:r>
      <w:r w:rsidR="00FB47C8" w:rsidRPr="00C3028A">
        <w:rPr>
          <w:b/>
        </w:rPr>
        <w:t>.</w:t>
      </w:r>
      <w:r w:rsidR="00FB47C8">
        <w:tab/>
        <w:t xml:space="preserve">If it asks if you want to set up Internet connection, click </w:t>
      </w:r>
      <w:r w:rsidR="00C0409C" w:rsidRPr="00C0409C">
        <w:rPr>
          <w:i/>
        </w:rPr>
        <w:t>I’ll set up an Internet connection later</w:t>
      </w:r>
      <w:r w:rsidR="00FB47C8">
        <w:t>.</w:t>
      </w:r>
    </w:p>
    <w:p w14:paraId="6CD0A399" w14:textId="77777777" w:rsidR="007E2448" w:rsidRDefault="007A73C8" w:rsidP="00854BDC">
      <w:pPr>
        <w:pStyle w:val="NL"/>
      </w:pPr>
      <w:r w:rsidRPr="00C3028A">
        <w:rPr>
          <w:b/>
        </w:rPr>
        <w:t>1</w:t>
      </w:r>
      <w:r>
        <w:rPr>
          <w:b/>
        </w:rPr>
        <w:t>3</w:t>
      </w:r>
      <w:r w:rsidR="00854BDC" w:rsidRPr="00C3028A">
        <w:rPr>
          <w:b/>
        </w:rPr>
        <w:t>.</w:t>
      </w:r>
      <w:r w:rsidR="00854BDC">
        <w:tab/>
        <w:t xml:space="preserve">When it asks you to type the Internet address to connect to, type </w:t>
      </w:r>
      <w:r w:rsidR="009C1C07" w:rsidRPr="00261BD6">
        <w:rPr>
          <w:b/>
        </w:rPr>
        <w:t>192.168.2.1</w:t>
      </w:r>
      <w:r w:rsidR="00854BDC">
        <w:t xml:space="preserve"> in the Internet address text box. Click </w:t>
      </w:r>
      <w:r w:rsidR="00C0409C" w:rsidRPr="00C0409C">
        <w:t>Create</w:t>
      </w:r>
      <w:r w:rsidR="00854BDC">
        <w:t>.</w:t>
      </w:r>
    </w:p>
    <w:p w14:paraId="1B210E9C" w14:textId="77777777" w:rsidR="009C1C07" w:rsidRPr="0056305F" w:rsidRDefault="007A73C8" w:rsidP="00854BDC">
      <w:pPr>
        <w:pStyle w:val="NL"/>
      </w:pPr>
      <w:r w:rsidRPr="00C3028A">
        <w:rPr>
          <w:b/>
        </w:rPr>
        <w:t>1</w:t>
      </w:r>
      <w:r>
        <w:rPr>
          <w:b/>
        </w:rPr>
        <w:t>4</w:t>
      </w:r>
      <w:r w:rsidR="009C1C07" w:rsidRPr="00C3028A">
        <w:rPr>
          <w:b/>
        </w:rPr>
        <w:t>.</w:t>
      </w:r>
      <w:r w:rsidR="009C1C07">
        <w:tab/>
        <w:t xml:space="preserve">When the Networks pane appears (as shown in </w:t>
      </w:r>
      <w:r w:rsidR="0056305F">
        <w:t xml:space="preserve">Figure </w:t>
      </w:r>
      <w:r w:rsidR="009C1C07">
        <w:t>10-</w:t>
      </w:r>
      <w:r w:rsidR="00090C70">
        <w:t>5</w:t>
      </w:r>
      <w:r w:rsidR="009C1C07">
        <w:t xml:space="preserve">), click </w:t>
      </w:r>
      <w:r w:rsidR="00C0409C" w:rsidRPr="00C0409C">
        <w:t>VPN Connection</w:t>
      </w:r>
      <w:r w:rsidR="009C1C07" w:rsidRPr="0056305F">
        <w:t xml:space="preserve"> and click </w:t>
      </w:r>
      <w:r w:rsidR="00C0409C" w:rsidRPr="00C0409C">
        <w:t>Connect</w:t>
      </w:r>
      <w:r w:rsidR="009C1C07" w:rsidRPr="0056305F">
        <w:t>.</w:t>
      </w:r>
    </w:p>
    <w:p w14:paraId="5E3A2B0C" w14:textId="77777777" w:rsidR="005870C9" w:rsidRDefault="004C4742" w:rsidP="005870C9">
      <w:pPr>
        <w:pStyle w:val="ProdNote"/>
      </w:pPr>
      <w:r>
        <w:rPr>
          <w:noProof/>
        </w:rPr>
        <w:lastRenderedPageBreak/>
        <w:drawing>
          <wp:inline distT="0" distB="0" distL="0" distR="0" wp14:anchorId="57CB1AE8" wp14:editId="25D4288C">
            <wp:extent cx="5486400" cy="4389120"/>
            <wp:effectExtent l="25400" t="0" r="0" b="0"/>
            <wp:docPr id="5" name="Picture 4" descr="Fig1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43EC" w14:textId="77777777" w:rsidR="005870C9" w:rsidRDefault="005870C9" w:rsidP="005870C9">
      <w:pPr>
        <w:pStyle w:val="FigureNumber"/>
      </w:pPr>
      <w:r w:rsidRPr="00E16E04">
        <w:t>Figure</w:t>
      </w:r>
      <w:r>
        <w:t xml:space="preserve"> 10-</w:t>
      </w:r>
      <w:r w:rsidR="00090C70">
        <w:t>5</w:t>
      </w:r>
    </w:p>
    <w:p w14:paraId="1E44A966" w14:textId="77777777" w:rsidR="005870C9" w:rsidRDefault="005870C9" w:rsidP="005870C9">
      <w:pPr>
        <w:pStyle w:val="FigureCaption"/>
      </w:pPr>
      <w:r>
        <w:t>Clicking VPN Connection</w:t>
      </w:r>
    </w:p>
    <w:p w14:paraId="4B2380DA" w14:textId="77777777" w:rsidR="005870C9" w:rsidRDefault="005870C9" w:rsidP="00854BDC">
      <w:pPr>
        <w:pStyle w:val="NL"/>
      </w:pPr>
    </w:p>
    <w:p w14:paraId="2C12FA05" w14:textId="77777777" w:rsidR="009C1C07" w:rsidRDefault="007A73C8" w:rsidP="00854BDC">
      <w:pPr>
        <w:pStyle w:val="NL"/>
      </w:pPr>
      <w:r w:rsidRPr="00C3028A">
        <w:rPr>
          <w:b/>
        </w:rPr>
        <w:t>1</w:t>
      </w:r>
      <w:r>
        <w:rPr>
          <w:b/>
        </w:rPr>
        <w:t>5</w:t>
      </w:r>
      <w:r w:rsidR="009C1C07" w:rsidRPr="00C3028A">
        <w:rPr>
          <w:b/>
        </w:rPr>
        <w:t>.</w:t>
      </w:r>
      <w:r w:rsidR="009C1C07">
        <w:tab/>
        <w:t xml:space="preserve">For the user name and password, use </w:t>
      </w:r>
      <w:r w:rsidR="00DE0359">
        <w:rPr>
          <w:b/>
        </w:rPr>
        <w:t>C</w:t>
      </w:r>
      <w:r w:rsidR="009C1C07" w:rsidRPr="00077030">
        <w:rPr>
          <w:b/>
        </w:rPr>
        <w:t>ontoso\</w:t>
      </w:r>
      <w:r w:rsidR="00DE0359">
        <w:rPr>
          <w:b/>
        </w:rPr>
        <w:t>A</w:t>
      </w:r>
      <w:r w:rsidR="009C1C07" w:rsidRPr="00077030">
        <w:rPr>
          <w:b/>
        </w:rPr>
        <w:t>dministrator</w:t>
      </w:r>
      <w:r w:rsidR="009C1C07">
        <w:t xml:space="preserve"> and </w:t>
      </w:r>
      <w:r w:rsidR="009C1C07" w:rsidRPr="00077030">
        <w:rPr>
          <w:b/>
        </w:rPr>
        <w:t>Password01</w:t>
      </w:r>
      <w:r w:rsidR="009C1C07">
        <w:t xml:space="preserve">. Click </w:t>
      </w:r>
      <w:r w:rsidR="00C0409C" w:rsidRPr="00C0409C">
        <w:t>OK</w:t>
      </w:r>
      <w:r w:rsidR="009C1C07">
        <w:t>.</w:t>
      </w:r>
    </w:p>
    <w:p w14:paraId="6F0E6EF3" w14:textId="77777777" w:rsidR="009C68C0" w:rsidRDefault="009C68C0" w:rsidP="009C68C0">
      <w:pPr>
        <w:pStyle w:val="NL"/>
        <w:rPr>
          <w:noProof w:val="0"/>
        </w:rPr>
      </w:pPr>
      <w:r>
        <w:rPr>
          <w:b/>
        </w:rPr>
        <w:t>16</w:t>
      </w:r>
      <w:r w:rsidRPr="004E1B9C">
        <w:rPr>
          <w:b/>
        </w:rPr>
        <w:t>.</w:t>
      </w:r>
      <w:r>
        <w:tab/>
      </w:r>
      <w:r>
        <w:rPr>
          <w:noProof w:val="0"/>
        </w:rPr>
        <w:t>Take a screen shot of the Networks pane showing a successful connection by pressing Alt+Prt Scr and then paste it into your Lab10_worksheet file in the page provided by pressing Ctrl+V.</w:t>
      </w:r>
    </w:p>
    <w:p w14:paraId="17C35804" w14:textId="77777777" w:rsidR="007B690A" w:rsidRDefault="007B690A" w:rsidP="007B690A">
      <w:pPr>
        <w:pStyle w:val="NL"/>
        <w:rPr>
          <w:noProof w:val="0"/>
        </w:rPr>
      </w:pPr>
      <w:r>
        <w:rPr>
          <w:b/>
        </w:rPr>
        <w:t>17</w:t>
      </w:r>
      <w:r w:rsidRPr="004E1B9C">
        <w:rPr>
          <w:b/>
        </w:rPr>
        <w:t>.</w:t>
      </w:r>
      <w:r>
        <w:tab/>
      </w:r>
      <w:r>
        <w:rPr>
          <w:noProof w:val="0"/>
        </w:rPr>
        <w:t>Click the VPN Connection and click Disconnect.</w:t>
      </w:r>
    </w:p>
    <w:p w14:paraId="3C144F1F" w14:textId="77777777" w:rsidR="0012446D" w:rsidRDefault="0012446D" w:rsidP="007B690A">
      <w:pPr>
        <w:pStyle w:val="NL"/>
        <w:rPr>
          <w:noProof w:val="0"/>
        </w:rPr>
      </w:pPr>
      <w:r>
        <w:rPr>
          <w:b/>
        </w:rPr>
        <w:t>18.</w:t>
      </w:r>
      <w:r>
        <w:rPr>
          <w:noProof w:val="0"/>
        </w:rPr>
        <w:tab/>
        <w:t>Click the Desktop.</w:t>
      </w:r>
    </w:p>
    <w:p w14:paraId="722C1E8B" w14:textId="77777777" w:rsidR="005A77E1" w:rsidRDefault="005A77E1" w:rsidP="007B690A">
      <w:pPr>
        <w:pStyle w:val="NL"/>
        <w:rPr>
          <w:noProof w:val="0"/>
        </w:rPr>
      </w:pPr>
      <w:r>
        <w:rPr>
          <w:b/>
        </w:rPr>
        <w:t>1</w:t>
      </w:r>
      <w:r w:rsidR="0012446D">
        <w:rPr>
          <w:b/>
        </w:rPr>
        <w:t>9</w:t>
      </w:r>
      <w:r>
        <w:rPr>
          <w:b/>
        </w:rPr>
        <w:t>.</w:t>
      </w:r>
      <w:r>
        <w:rPr>
          <w:noProof w:val="0"/>
        </w:rPr>
        <w:tab/>
        <w:t>On RWDC01, using Active Directory Users and Computers, double-click the Administrator account.</w:t>
      </w:r>
    </w:p>
    <w:p w14:paraId="219CA2E0" w14:textId="77777777" w:rsidR="005A77E1" w:rsidRDefault="0012446D" w:rsidP="007B690A">
      <w:pPr>
        <w:pStyle w:val="NL"/>
        <w:rPr>
          <w:noProof w:val="0"/>
        </w:rPr>
      </w:pPr>
      <w:r>
        <w:rPr>
          <w:b/>
        </w:rPr>
        <w:t>20</w:t>
      </w:r>
      <w:r w:rsidR="005A77E1">
        <w:rPr>
          <w:b/>
        </w:rPr>
        <w:t>.</w:t>
      </w:r>
      <w:r w:rsidR="005A77E1">
        <w:rPr>
          <w:noProof w:val="0"/>
        </w:rPr>
        <w:tab/>
        <w:t>When the Administrator Properties dialog box opens, click the Dial-in tab.</w:t>
      </w:r>
    </w:p>
    <w:p w14:paraId="11211FE7" w14:textId="77777777" w:rsidR="005A77E1" w:rsidRDefault="005A77E1" w:rsidP="007B690A">
      <w:pPr>
        <w:pStyle w:val="NL"/>
        <w:rPr>
          <w:noProof w:val="0"/>
        </w:rPr>
      </w:pPr>
      <w:r>
        <w:rPr>
          <w:b/>
        </w:rPr>
        <w:t>2</w:t>
      </w:r>
      <w:r w:rsidR="0012446D">
        <w:rPr>
          <w:b/>
        </w:rPr>
        <w:t>1</w:t>
      </w:r>
      <w:r>
        <w:rPr>
          <w:b/>
        </w:rPr>
        <w:t>.</w:t>
      </w:r>
      <w:r>
        <w:rPr>
          <w:noProof w:val="0"/>
        </w:rPr>
        <w:tab/>
      </w:r>
      <w:r w:rsidR="0012446D">
        <w:rPr>
          <w:noProof w:val="0"/>
        </w:rPr>
        <w:t>I</w:t>
      </w:r>
      <w:r>
        <w:rPr>
          <w:noProof w:val="0"/>
        </w:rPr>
        <w:t xml:space="preserve">n the Network Access Permission section, click Control access through NPS Network Policy. </w:t>
      </w:r>
    </w:p>
    <w:p w14:paraId="3ED1A10F" w14:textId="77777777" w:rsidR="005A77E1" w:rsidRDefault="005A77E1" w:rsidP="007B690A">
      <w:pPr>
        <w:pStyle w:val="NL"/>
        <w:rPr>
          <w:noProof w:val="0"/>
        </w:rPr>
      </w:pPr>
      <w:r>
        <w:rPr>
          <w:b/>
        </w:rPr>
        <w:lastRenderedPageBreak/>
        <w:t>2</w:t>
      </w:r>
      <w:r w:rsidR="0012446D">
        <w:rPr>
          <w:b/>
        </w:rPr>
        <w:t>2</w:t>
      </w:r>
      <w:r>
        <w:rPr>
          <w:b/>
        </w:rPr>
        <w:t>.</w:t>
      </w:r>
      <w:r>
        <w:rPr>
          <w:noProof w:val="0"/>
        </w:rPr>
        <w:tab/>
        <w:t>Click OK to close the Administrator Properties dialog box.</w:t>
      </w:r>
    </w:p>
    <w:p w14:paraId="0B1C8283" w14:textId="77777777" w:rsidR="008A6FEF" w:rsidRDefault="005A77E1" w:rsidP="007B690A">
      <w:pPr>
        <w:pStyle w:val="NL"/>
        <w:rPr>
          <w:noProof w:val="0"/>
        </w:rPr>
      </w:pPr>
      <w:r>
        <w:rPr>
          <w:b/>
        </w:rPr>
        <w:t>2</w:t>
      </w:r>
      <w:r w:rsidR="0012446D">
        <w:rPr>
          <w:b/>
        </w:rPr>
        <w:t>3</w:t>
      </w:r>
      <w:r>
        <w:rPr>
          <w:b/>
        </w:rPr>
        <w:t>.</w:t>
      </w:r>
      <w:r>
        <w:rPr>
          <w:noProof w:val="0"/>
        </w:rPr>
        <w:tab/>
      </w:r>
      <w:r w:rsidR="008A6FEF">
        <w:rPr>
          <w:noProof w:val="0"/>
        </w:rPr>
        <w:t>On Server02, click the Network and Sharing Center icon on the taskbar</w:t>
      </w:r>
      <w:r w:rsidR="0012446D">
        <w:rPr>
          <w:noProof w:val="0"/>
        </w:rPr>
        <w:t>, c</w:t>
      </w:r>
      <w:r w:rsidR="008A6FEF">
        <w:rPr>
          <w:noProof w:val="0"/>
        </w:rPr>
        <w:t>lick VPN Connection and click Connect.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8A6FEF" w:rsidRPr="004E1B9C" w14:paraId="53714584" w14:textId="77777777">
        <w:tc>
          <w:tcPr>
            <w:tcW w:w="1440" w:type="dxa"/>
            <w:shd w:val="clear" w:color="auto" w:fill="808080"/>
            <w:vAlign w:val="center"/>
          </w:tcPr>
          <w:p w14:paraId="5FC788B2" w14:textId="77777777" w:rsidR="008A6FEF" w:rsidRPr="00296AA8" w:rsidRDefault="008A6FEF" w:rsidP="008A6FEF">
            <w:pPr>
              <w:pStyle w:val="QuestionHead"/>
            </w:pPr>
            <w:r w:rsidRPr="00296AA8">
              <w:t>Question</w:t>
            </w:r>
            <w:r>
              <w:t xml:space="preserve"> 5</w:t>
            </w:r>
          </w:p>
        </w:tc>
        <w:tc>
          <w:tcPr>
            <w:tcW w:w="6300" w:type="dxa"/>
            <w:vAlign w:val="center"/>
          </w:tcPr>
          <w:p w14:paraId="04D3FBD8" w14:textId="77777777" w:rsidR="008A6FEF" w:rsidRPr="006721D6" w:rsidRDefault="008A6FEF" w:rsidP="004E1B9C">
            <w:pPr>
              <w:pStyle w:val="NoteText"/>
            </w:pPr>
            <w:r>
              <w:t>What error message did you get?</w:t>
            </w:r>
          </w:p>
        </w:tc>
      </w:tr>
    </w:tbl>
    <w:p w14:paraId="3B84ADB3" w14:textId="77777777" w:rsidR="008A6FEF" w:rsidRPr="005A77E1" w:rsidRDefault="008A6FEF" w:rsidP="007B690A">
      <w:pPr>
        <w:pStyle w:val="NL"/>
        <w:rPr>
          <w:noProof w:val="0"/>
        </w:rPr>
      </w:pPr>
    </w:p>
    <w:p w14:paraId="6C087036" w14:textId="77777777" w:rsidR="0012446D" w:rsidRPr="0012446D" w:rsidRDefault="0012446D" w:rsidP="008A6FEF">
      <w:pPr>
        <w:pStyle w:val="NL"/>
        <w:rPr>
          <w:noProof w:val="0"/>
        </w:rPr>
      </w:pPr>
      <w:r>
        <w:rPr>
          <w:b/>
          <w:noProof w:val="0"/>
        </w:rPr>
        <w:t>24.</w:t>
      </w:r>
      <w:r w:rsidR="00C0409C" w:rsidRPr="00C0409C">
        <w:rPr>
          <w:noProof w:val="0"/>
        </w:rPr>
        <w:tab/>
        <w:t>Click Close</w:t>
      </w:r>
      <w:r>
        <w:rPr>
          <w:noProof w:val="0"/>
        </w:rPr>
        <w:t xml:space="preserve"> and click the Desktop.</w:t>
      </w:r>
    </w:p>
    <w:p w14:paraId="1AC5ACB3" w14:textId="77777777" w:rsidR="008A6FEF" w:rsidRDefault="00C0409C" w:rsidP="008A6FEF">
      <w:pPr>
        <w:pStyle w:val="NL"/>
        <w:rPr>
          <w:noProof w:val="0"/>
        </w:rPr>
      </w:pPr>
      <w:r w:rsidRPr="00C0409C">
        <w:rPr>
          <w:b/>
          <w:noProof w:val="0"/>
        </w:rPr>
        <w:t>2</w:t>
      </w:r>
      <w:r w:rsidR="0012446D">
        <w:rPr>
          <w:b/>
          <w:noProof w:val="0"/>
        </w:rPr>
        <w:t>5</w:t>
      </w:r>
      <w:r w:rsidRPr="00C0409C">
        <w:rPr>
          <w:b/>
          <w:noProof w:val="0"/>
        </w:rPr>
        <w:t>.</w:t>
      </w:r>
      <w:r w:rsidR="008A6FEF">
        <w:rPr>
          <w:noProof w:val="0"/>
        </w:rPr>
        <w:tab/>
        <w:t>On RWDC01, using Active Directory Users and Computers, double-click the Administrator account.</w:t>
      </w:r>
    </w:p>
    <w:p w14:paraId="2C7F03DA" w14:textId="77777777" w:rsidR="008A6FEF" w:rsidRDefault="008A6FEF" w:rsidP="008A6FEF">
      <w:pPr>
        <w:pStyle w:val="NL"/>
        <w:rPr>
          <w:noProof w:val="0"/>
        </w:rPr>
      </w:pPr>
      <w:r>
        <w:rPr>
          <w:b/>
        </w:rPr>
        <w:t>2</w:t>
      </w:r>
      <w:r w:rsidR="0012446D">
        <w:rPr>
          <w:b/>
        </w:rPr>
        <w:t>6</w:t>
      </w:r>
      <w:r>
        <w:rPr>
          <w:b/>
        </w:rPr>
        <w:t>.</w:t>
      </w:r>
      <w:r>
        <w:rPr>
          <w:noProof w:val="0"/>
        </w:rPr>
        <w:tab/>
        <w:t>When the Administrator Properties dialog box opens, click the Dial-in tab.</w:t>
      </w:r>
    </w:p>
    <w:p w14:paraId="1FC39E36" w14:textId="77777777" w:rsidR="008A6FEF" w:rsidRDefault="008A6FEF" w:rsidP="008A6FEF">
      <w:pPr>
        <w:pStyle w:val="NL"/>
        <w:rPr>
          <w:noProof w:val="0"/>
        </w:rPr>
      </w:pPr>
      <w:r>
        <w:rPr>
          <w:b/>
        </w:rPr>
        <w:t>2</w:t>
      </w:r>
      <w:r w:rsidR="0012446D">
        <w:rPr>
          <w:b/>
        </w:rPr>
        <w:t>7</w:t>
      </w:r>
      <w:r>
        <w:rPr>
          <w:b/>
        </w:rPr>
        <w:t>.</w:t>
      </w:r>
      <w:r>
        <w:rPr>
          <w:noProof w:val="0"/>
        </w:rPr>
        <w:tab/>
      </w:r>
      <w:r w:rsidR="0012446D">
        <w:rPr>
          <w:noProof w:val="0"/>
        </w:rPr>
        <w:t>I</w:t>
      </w:r>
      <w:r>
        <w:rPr>
          <w:noProof w:val="0"/>
        </w:rPr>
        <w:t xml:space="preserve">n the Network Access Permission section, click Allow access. </w:t>
      </w:r>
    </w:p>
    <w:p w14:paraId="2E993331" w14:textId="77777777" w:rsidR="008A6FEF" w:rsidRDefault="008A6FEF" w:rsidP="008A6FEF">
      <w:pPr>
        <w:pStyle w:val="NL"/>
        <w:rPr>
          <w:noProof w:val="0"/>
        </w:rPr>
      </w:pPr>
      <w:r>
        <w:rPr>
          <w:b/>
        </w:rPr>
        <w:t>2</w:t>
      </w:r>
      <w:r w:rsidR="0012446D">
        <w:rPr>
          <w:b/>
        </w:rPr>
        <w:t>8</w:t>
      </w:r>
      <w:r>
        <w:rPr>
          <w:b/>
        </w:rPr>
        <w:t>.</w:t>
      </w:r>
      <w:r>
        <w:rPr>
          <w:noProof w:val="0"/>
        </w:rPr>
        <w:tab/>
        <w:t>Click OK to close the Administrator Properties dialog box.</w:t>
      </w:r>
    </w:p>
    <w:p w14:paraId="464DB3C5" w14:textId="77777777" w:rsidR="008A6FEF" w:rsidRDefault="008A6FEF" w:rsidP="008A6FEF">
      <w:pPr>
        <w:pStyle w:val="NL"/>
        <w:rPr>
          <w:noProof w:val="0"/>
        </w:rPr>
      </w:pPr>
      <w:r>
        <w:rPr>
          <w:b/>
        </w:rPr>
        <w:t>2</w:t>
      </w:r>
      <w:r w:rsidR="0012446D">
        <w:rPr>
          <w:b/>
        </w:rPr>
        <w:t>9</w:t>
      </w:r>
      <w:r>
        <w:rPr>
          <w:b/>
        </w:rPr>
        <w:t>.</w:t>
      </w:r>
      <w:r>
        <w:rPr>
          <w:noProof w:val="0"/>
        </w:rPr>
        <w:tab/>
        <w:t xml:space="preserve">On Server01, open the </w:t>
      </w:r>
      <w:r w:rsidR="00F82BC9">
        <w:rPr>
          <w:noProof w:val="0"/>
        </w:rPr>
        <w:t>Administrative Tools and double-click Windows Firewall with Advanced Security.</w:t>
      </w:r>
    </w:p>
    <w:p w14:paraId="2DF665A8" w14:textId="77777777" w:rsidR="00F82BC9" w:rsidRDefault="0012446D" w:rsidP="008A6FEF">
      <w:pPr>
        <w:pStyle w:val="NL"/>
        <w:rPr>
          <w:noProof w:val="0"/>
        </w:rPr>
      </w:pPr>
      <w:r>
        <w:rPr>
          <w:b/>
        </w:rPr>
        <w:t>30</w:t>
      </w:r>
      <w:r w:rsidR="00F82BC9">
        <w:rPr>
          <w:b/>
        </w:rPr>
        <w:t>.</w:t>
      </w:r>
      <w:r w:rsidR="00F82BC9">
        <w:rPr>
          <w:noProof w:val="0"/>
        </w:rPr>
        <w:tab/>
        <w:t>When the Windows Firewall with Advanced Security console opens, click Properties under Actions.</w:t>
      </w:r>
    </w:p>
    <w:p w14:paraId="60A6B6BF" w14:textId="77777777" w:rsidR="00F82BC9" w:rsidRDefault="00F82BC9" w:rsidP="008A6FEF">
      <w:pPr>
        <w:pStyle w:val="NL"/>
        <w:rPr>
          <w:noProof w:val="0"/>
        </w:rPr>
      </w:pPr>
      <w:r>
        <w:rPr>
          <w:b/>
        </w:rPr>
        <w:t>3</w:t>
      </w:r>
      <w:r w:rsidR="0012446D">
        <w:rPr>
          <w:b/>
        </w:rPr>
        <w:t>1</w:t>
      </w:r>
      <w:r>
        <w:rPr>
          <w:b/>
        </w:rPr>
        <w:t>.</w:t>
      </w:r>
      <w:r>
        <w:rPr>
          <w:noProof w:val="0"/>
        </w:rPr>
        <w:tab/>
        <w:t xml:space="preserve">On the Domain Profile tab, change the Firewall state to On. </w:t>
      </w:r>
    </w:p>
    <w:p w14:paraId="76BD999F" w14:textId="77777777" w:rsidR="00F82BC9" w:rsidRDefault="00F82BC9" w:rsidP="008A6FEF">
      <w:pPr>
        <w:pStyle w:val="NL"/>
        <w:rPr>
          <w:noProof w:val="0"/>
        </w:rPr>
      </w:pPr>
      <w:r>
        <w:rPr>
          <w:b/>
        </w:rPr>
        <w:t>3</w:t>
      </w:r>
      <w:r w:rsidR="0012446D">
        <w:rPr>
          <w:b/>
        </w:rPr>
        <w:t>2</w:t>
      </w:r>
      <w:r>
        <w:rPr>
          <w:b/>
        </w:rPr>
        <w:t>.</w:t>
      </w:r>
      <w:r>
        <w:rPr>
          <w:noProof w:val="0"/>
        </w:rPr>
        <w:tab/>
        <w:t>Using the Private Profile and Public Profile tabs, turn the Firewall state to On.</w:t>
      </w:r>
    </w:p>
    <w:p w14:paraId="62BB599A" w14:textId="77777777" w:rsidR="00F82BC9" w:rsidRDefault="00F82BC9" w:rsidP="008A6FEF">
      <w:pPr>
        <w:pStyle w:val="NL"/>
        <w:rPr>
          <w:noProof w:val="0"/>
        </w:rPr>
      </w:pPr>
      <w:r>
        <w:rPr>
          <w:b/>
        </w:rPr>
        <w:t>3</w:t>
      </w:r>
      <w:r w:rsidR="0012446D">
        <w:rPr>
          <w:b/>
        </w:rPr>
        <w:t>3</w:t>
      </w:r>
      <w:r>
        <w:rPr>
          <w:b/>
        </w:rPr>
        <w:t>.</w:t>
      </w:r>
      <w:r>
        <w:rPr>
          <w:noProof w:val="0"/>
        </w:rPr>
        <w:t xml:space="preserve"> </w:t>
      </w:r>
      <w:r>
        <w:rPr>
          <w:noProof w:val="0"/>
        </w:rPr>
        <w:tab/>
        <w:t>Click OK to close the Windows Firewall with Advanced Security console.</w:t>
      </w:r>
    </w:p>
    <w:p w14:paraId="48695810" w14:textId="77777777" w:rsidR="00F82BC9" w:rsidRDefault="00F82BC9" w:rsidP="00F82BC9">
      <w:pPr>
        <w:pStyle w:val="NL"/>
        <w:rPr>
          <w:noProof w:val="0"/>
        </w:rPr>
      </w:pPr>
      <w:r>
        <w:rPr>
          <w:b/>
        </w:rPr>
        <w:t>3</w:t>
      </w:r>
      <w:r w:rsidR="0012446D">
        <w:rPr>
          <w:b/>
        </w:rPr>
        <w:t>4</w:t>
      </w:r>
      <w:r>
        <w:rPr>
          <w:b/>
        </w:rPr>
        <w:t>.</w:t>
      </w:r>
      <w:r>
        <w:rPr>
          <w:noProof w:val="0"/>
        </w:rPr>
        <w:tab/>
        <w:t>On Server02, click the Network and Sharing Center icon on the taskbar.</w:t>
      </w:r>
    </w:p>
    <w:p w14:paraId="0C6445F7" w14:textId="77777777" w:rsidR="00F82BC9" w:rsidRDefault="00F82BC9" w:rsidP="00F82BC9">
      <w:pPr>
        <w:pStyle w:val="NL"/>
        <w:rPr>
          <w:noProof w:val="0"/>
        </w:rPr>
      </w:pPr>
      <w:r>
        <w:rPr>
          <w:b/>
        </w:rPr>
        <w:t>3</w:t>
      </w:r>
      <w:r w:rsidR="0012446D">
        <w:rPr>
          <w:b/>
        </w:rPr>
        <w:t>5</w:t>
      </w:r>
      <w:r>
        <w:rPr>
          <w:b/>
        </w:rPr>
        <w:t>.</w:t>
      </w:r>
      <w:r>
        <w:rPr>
          <w:noProof w:val="0"/>
        </w:rPr>
        <w:tab/>
        <w:t>Click VPN Connection and click Connect.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12446D" w:rsidRPr="004E1B9C" w14:paraId="0831A098" w14:textId="77777777">
        <w:tc>
          <w:tcPr>
            <w:tcW w:w="1440" w:type="dxa"/>
            <w:shd w:val="clear" w:color="auto" w:fill="808080"/>
            <w:vAlign w:val="center"/>
          </w:tcPr>
          <w:p w14:paraId="7DDCDAA3" w14:textId="77777777" w:rsidR="0012446D" w:rsidRPr="00296AA8" w:rsidRDefault="0012446D" w:rsidP="0012446D">
            <w:pPr>
              <w:pStyle w:val="QuestionHead"/>
            </w:pPr>
            <w:r w:rsidRPr="00296AA8">
              <w:t>Question</w:t>
            </w:r>
            <w:r>
              <w:t xml:space="preserve"> 6</w:t>
            </w:r>
          </w:p>
        </w:tc>
        <w:tc>
          <w:tcPr>
            <w:tcW w:w="6300" w:type="dxa"/>
            <w:vAlign w:val="center"/>
          </w:tcPr>
          <w:p w14:paraId="1CBC8B1D" w14:textId="77777777" w:rsidR="0012446D" w:rsidRPr="006721D6" w:rsidRDefault="0012446D" w:rsidP="00C451AC">
            <w:pPr>
              <w:pStyle w:val="NoteText"/>
            </w:pPr>
            <w:r>
              <w:t>What  error message did you get?</w:t>
            </w:r>
          </w:p>
        </w:tc>
      </w:tr>
    </w:tbl>
    <w:p w14:paraId="72EA9E83" w14:textId="77777777" w:rsidR="00F82BC9" w:rsidRDefault="00F82BC9" w:rsidP="008A6FEF">
      <w:pPr>
        <w:pStyle w:val="NL"/>
        <w:rPr>
          <w:noProof w:val="0"/>
        </w:rPr>
      </w:pPr>
    </w:p>
    <w:p w14:paraId="2DD009BE" w14:textId="77777777" w:rsidR="00A553F3" w:rsidRPr="004E1B9C" w:rsidRDefault="00A553F3" w:rsidP="00A553F3">
      <w:pPr>
        <w:pStyle w:val="NL"/>
        <w:rPr>
          <w:noProof w:val="0"/>
        </w:rPr>
      </w:pPr>
      <w:r>
        <w:rPr>
          <w:b/>
          <w:noProof w:val="0"/>
        </w:rPr>
        <w:t>36.</w:t>
      </w:r>
      <w:r w:rsidRPr="004E1B9C">
        <w:rPr>
          <w:noProof w:val="0"/>
        </w:rPr>
        <w:tab/>
        <w:t>Click Close</w:t>
      </w:r>
      <w:r>
        <w:rPr>
          <w:noProof w:val="0"/>
        </w:rPr>
        <w:t xml:space="preserve"> and click the Desktop.</w:t>
      </w:r>
    </w:p>
    <w:p w14:paraId="21128522" w14:textId="77777777" w:rsidR="0012446D" w:rsidRDefault="0012446D" w:rsidP="0012446D">
      <w:pPr>
        <w:pStyle w:val="NL"/>
        <w:rPr>
          <w:noProof w:val="0"/>
        </w:rPr>
      </w:pPr>
      <w:r>
        <w:rPr>
          <w:b/>
        </w:rPr>
        <w:t>3</w:t>
      </w:r>
      <w:r w:rsidR="00A553F3">
        <w:rPr>
          <w:b/>
        </w:rPr>
        <w:t>7</w:t>
      </w:r>
      <w:r>
        <w:rPr>
          <w:b/>
        </w:rPr>
        <w:t>.</w:t>
      </w:r>
      <w:r>
        <w:rPr>
          <w:noProof w:val="0"/>
        </w:rPr>
        <w:tab/>
        <w:t>On Server01, using Windows Firewall with Advanced Security, click Properties under Actions.</w:t>
      </w:r>
    </w:p>
    <w:p w14:paraId="5E8A2B49" w14:textId="77777777" w:rsidR="0012446D" w:rsidRDefault="0012446D" w:rsidP="0012446D">
      <w:pPr>
        <w:pStyle w:val="NL"/>
        <w:rPr>
          <w:noProof w:val="0"/>
        </w:rPr>
      </w:pPr>
      <w:r>
        <w:rPr>
          <w:b/>
        </w:rPr>
        <w:t>3</w:t>
      </w:r>
      <w:r w:rsidR="00A553F3">
        <w:rPr>
          <w:b/>
        </w:rPr>
        <w:t>8</w:t>
      </w:r>
      <w:r>
        <w:rPr>
          <w:b/>
        </w:rPr>
        <w:t>.</w:t>
      </w:r>
      <w:r>
        <w:rPr>
          <w:noProof w:val="0"/>
        </w:rPr>
        <w:tab/>
        <w:t>On the Domain Profile tab, change the Firewall st</w:t>
      </w:r>
      <w:r w:rsidR="00A553F3">
        <w:rPr>
          <w:noProof w:val="0"/>
        </w:rPr>
        <w:t>ate to Off.</w:t>
      </w:r>
    </w:p>
    <w:p w14:paraId="75AB89BA" w14:textId="77777777" w:rsidR="0012446D" w:rsidRDefault="0012446D" w:rsidP="0012446D">
      <w:pPr>
        <w:pStyle w:val="NL"/>
        <w:rPr>
          <w:noProof w:val="0"/>
        </w:rPr>
      </w:pPr>
      <w:r>
        <w:rPr>
          <w:b/>
        </w:rPr>
        <w:t>3</w:t>
      </w:r>
      <w:r w:rsidR="00A553F3">
        <w:rPr>
          <w:b/>
        </w:rPr>
        <w:t>9</w:t>
      </w:r>
      <w:r>
        <w:rPr>
          <w:b/>
        </w:rPr>
        <w:t>.</w:t>
      </w:r>
      <w:r>
        <w:rPr>
          <w:noProof w:val="0"/>
        </w:rPr>
        <w:tab/>
        <w:t xml:space="preserve">Using the Private Profile and Public Profile tabs, turn the Firewall state to </w:t>
      </w:r>
      <w:r w:rsidR="00A553F3">
        <w:rPr>
          <w:noProof w:val="0"/>
        </w:rPr>
        <w:t>Off</w:t>
      </w:r>
      <w:r>
        <w:rPr>
          <w:noProof w:val="0"/>
        </w:rPr>
        <w:t>.</w:t>
      </w:r>
    </w:p>
    <w:p w14:paraId="50CF8839" w14:textId="77777777" w:rsidR="009C68C0" w:rsidRDefault="00A553F3" w:rsidP="006721D6">
      <w:pPr>
        <w:pStyle w:val="NL"/>
        <w:rPr>
          <w:noProof w:val="0"/>
        </w:rPr>
      </w:pPr>
      <w:r>
        <w:rPr>
          <w:b/>
        </w:rPr>
        <w:lastRenderedPageBreak/>
        <w:t>40</w:t>
      </w:r>
      <w:r w:rsidR="0012446D">
        <w:rPr>
          <w:b/>
        </w:rPr>
        <w:t>.</w:t>
      </w:r>
      <w:r w:rsidR="0012446D">
        <w:rPr>
          <w:noProof w:val="0"/>
        </w:rPr>
        <w:t xml:space="preserve"> </w:t>
      </w:r>
      <w:r w:rsidR="0012446D">
        <w:rPr>
          <w:noProof w:val="0"/>
        </w:rPr>
        <w:tab/>
        <w:t>Click OK to close the Windows Firewall with Advanced Security console.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1351A6" w14:paraId="2E2199FF" w14:textId="77777777">
        <w:tc>
          <w:tcPr>
            <w:tcW w:w="1440" w:type="dxa"/>
            <w:shd w:val="clear" w:color="auto" w:fill="808080"/>
            <w:vAlign w:val="center"/>
          </w:tcPr>
          <w:p w14:paraId="44A9E306" w14:textId="77777777" w:rsidR="001351A6" w:rsidRPr="00296AA8" w:rsidRDefault="001351A6" w:rsidP="00C451AC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C451AC">
              <w:t>7</w:t>
            </w:r>
          </w:p>
        </w:tc>
        <w:tc>
          <w:tcPr>
            <w:tcW w:w="6300" w:type="dxa"/>
            <w:vAlign w:val="center"/>
          </w:tcPr>
          <w:p w14:paraId="447741BC" w14:textId="77777777" w:rsidR="001351A6" w:rsidRPr="006721D6" w:rsidRDefault="001351A6" w:rsidP="0056305F">
            <w:pPr>
              <w:pStyle w:val="NoteText"/>
            </w:pPr>
            <w:r>
              <w:t xml:space="preserve">Besides using the built-in networking tools found in Windows, what can you use to create an executable that will automatically create a VPN client to connect to </w:t>
            </w:r>
            <w:r w:rsidR="006A5C9A">
              <w:t xml:space="preserve">a </w:t>
            </w:r>
            <w:r>
              <w:t>particular server or address?</w:t>
            </w:r>
          </w:p>
        </w:tc>
      </w:tr>
    </w:tbl>
    <w:p w14:paraId="5A1D972A" w14:textId="77777777" w:rsidR="00C451AC" w:rsidRDefault="00C451AC" w:rsidP="00C451AC">
      <w:pPr>
        <w:pStyle w:val="BodyText"/>
        <w:ind w:left="360"/>
        <w:rPr>
          <w:sz w:val="22"/>
        </w:rPr>
      </w:pPr>
    </w:p>
    <w:p w14:paraId="3C3D03B2" w14:textId="77777777" w:rsidR="00C451AC" w:rsidRPr="001164D5" w:rsidRDefault="00C451AC" w:rsidP="00C451AC">
      <w:pPr>
        <w:pStyle w:val="BodyText"/>
        <w:ind w:left="360"/>
        <w:rPr>
          <w:sz w:val="22"/>
        </w:rPr>
      </w:pPr>
      <w:r w:rsidRPr="001164D5">
        <w:rPr>
          <w:sz w:val="22"/>
        </w:rPr>
        <w:t>End of exercise. You can leave the windows open for the next exercise.</w:t>
      </w:r>
    </w:p>
    <w:p w14:paraId="0BC38A8D" w14:textId="77777777" w:rsidR="001351A6" w:rsidRDefault="001351A6" w:rsidP="00854BDC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7EF3D3D1" w14:textId="77777777">
        <w:tc>
          <w:tcPr>
            <w:tcW w:w="1998" w:type="dxa"/>
            <w:shd w:val="solid" w:color="000000" w:fill="FFFFFF"/>
            <w:vAlign w:val="bottom"/>
          </w:tcPr>
          <w:p w14:paraId="67A6F041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854BDC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.4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0A5BCDD3" w14:textId="77777777" w:rsidR="007E2448" w:rsidRPr="00296AA8" w:rsidRDefault="00854BDC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Split Tunneling</w:t>
            </w:r>
          </w:p>
        </w:tc>
      </w:tr>
      <w:tr w:rsidR="007E2448" w14:paraId="4628B618" w14:textId="77777777">
        <w:tc>
          <w:tcPr>
            <w:tcW w:w="1998" w:type="dxa"/>
            <w:shd w:val="clear" w:color="auto" w:fill="auto"/>
          </w:tcPr>
          <w:p w14:paraId="6B11F3A8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2ABD6241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3E6F1295" w14:textId="77777777" w:rsidR="007E2448" w:rsidRDefault="00400D14" w:rsidP="0056305F">
            <w:pPr>
              <w:pStyle w:val="StyleTBLLeft-001Hanging001"/>
            </w:pPr>
            <w:r>
              <w:t xml:space="preserve">During this exercise, you take the current VPN connection that you created in </w:t>
            </w:r>
            <w:r w:rsidR="0056305F">
              <w:t xml:space="preserve">Exercise </w:t>
            </w:r>
            <w:r>
              <w:t>10.3, and enable split tunneling</w:t>
            </w:r>
            <w:r w:rsidR="00906648">
              <w:t>, so that corporate traffic will go through the Internet and Internet traffic will go out the local Internet connection</w:t>
            </w:r>
            <w:r>
              <w:t>.</w:t>
            </w:r>
            <w:r w:rsidR="007E2448" w:rsidRPr="0086384A">
              <w:t xml:space="preserve"> </w:t>
            </w:r>
          </w:p>
        </w:tc>
      </w:tr>
      <w:tr w:rsidR="00CD79FD" w14:paraId="73A6BE5F" w14:textId="77777777">
        <w:tc>
          <w:tcPr>
            <w:tcW w:w="1998" w:type="dxa"/>
            <w:shd w:val="clear" w:color="auto" w:fill="auto"/>
          </w:tcPr>
          <w:p w14:paraId="22DE9A00" w14:textId="77777777" w:rsidR="00CD79FD" w:rsidRDefault="00CD79FD" w:rsidP="002C0DE2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50C6BF53" w14:textId="77777777" w:rsidR="00CD79FD" w:rsidRDefault="00CD79FD" w:rsidP="002C0DE2">
            <w:pPr>
              <w:pStyle w:val="TB"/>
            </w:pPr>
            <w:r>
              <w:t>5 minutes</w:t>
            </w:r>
          </w:p>
        </w:tc>
      </w:tr>
    </w:tbl>
    <w:p w14:paraId="5EE23FF1" w14:textId="77777777" w:rsidR="00906648" w:rsidRDefault="00906648" w:rsidP="00854BDC">
      <w:pPr>
        <w:pStyle w:val="NL"/>
      </w:pPr>
    </w:p>
    <w:p w14:paraId="28BBDD17" w14:textId="77777777" w:rsidR="001351A6" w:rsidRDefault="001351A6" w:rsidP="001351A6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>
        <w:rPr>
          <w:b/>
          <w:szCs w:val="24"/>
        </w:rPr>
        <w:t>During this exercise, you configur</w:t>
      </w:r>
      <w:r w:rsidR="0056305F">
        <w:rPr>
          <w:b/>
          <w:szCs w:val="24"/>
        </w:rPr>
        <w:t>e</w:t>
      </w:r>
      <w:r>
        <w:rPr>
          <w:b/>
          <w:szCs w:val="24"/>
        </w:rPr>
        <w:t xml:space="preserve"> split tunneling</w:t>
      </w:r>
      <w:r w:rsidR="0056305F">
        <w:rPr>
          <w:b/>
          <w:szCs w:val="24"/>
        </w:rPr>
        <w:t xml:space="preserve">. </w:t>
      </w:r>
      <w:r>
        <w:rPr>
          <w:b/>
          <w:szCs w:val="24"/>
        </w:rPr>
        <w:t>Why is split tunneling not recommended for corporate networks?</w:t>
      </w:r>
    </w:p>
    <w:p w14:paraId="4A1D7B58" w14:textId="77777777" w:rsidR="001351A6" w:rsidRDefault="001351A6" w:rsidP="006721D6">
      <w:pPr>
        <w:pStyle w:val="NL"/>
        <w:ind w:left="0" w:firstLine="0"/>
      </w:pPr>
    </w:p>
    <w:p w14:paraId="6811BD74" w14:textId="77777777" w:rsidR="00854BDC" w:rsidRPr="0056305F" w:rsidRDefault="00906648" w:rsidP="00854BDC">
      <w:pPr>
        <w:pStyle w:val="NL"/>
      </w:pPr>
      <w:r w:rsidRPr="00C3028A">
        <w:rPr>
          <w:b/>
        </w:rPr>
        <w:t>1.</w:t>
      </w:r>
      <w:r>
        <w:tab/>
        <w:t xml:space="preserve">On Server02, </w:t>
      </w:r>
      <w:r w:rsidR="00854BDC">
        <w:t xml:space="preserve">click </w:t>
      </w:r>
      <w:r w:rsidR="00400D14" w:rsidRPr="0056305F">
        <w:t>the</w:t>
      </w:r>
      <w:r w:rsidRPr="0056305F">
        <w:t xml:space="preserve"> </w:t>
      </w:r>
      <w:r w:rsidR="00C0409C" w:rsidRPr="00C0409C">
        <w:t>Network and Sharing Center</w:t>
      </w:r>
      <w:r w:rsidR="004D03DB">
        <w:t xml:space="preserve"> icon on the Task</w:t>
      </w:r>
      <w:r w:rsidR="00C451AC">
        <w:t xml:space="preserve"> </w:t>
      </w:r>
      <w:r w:rsidR="004D03DB">
        <w:t>bar</w:t>
      </w:r>
      <w:r w:rsidRPr="0056305F">
        <w:t xml:space="preserve">. When </w:t>
      </w:r>
      <w:r w:rsidR="00CD79FD" w:rsidRPr="0056305F">
        <w:t>the Networks pane opens, right-</w:t>
      </w:r>
      <w:r w:rsidRPr="0056305F">
        <w:t xml:space="preserve">click </w:t>
      </w:r>
      <w:r w:rsidR="00C0409C" w:rsidRPr="00C0409C">
        <w:t>VPN Connection</w:t>
      </w:r>
      <w:r w:rsidRPr="0056305F">
        <w:t xml:space="preserve"> and click </w:t>
      </w:r>
      <w:r w:rsidR="00C0409C" w:rsidRPr="00C0409C">
        <w:t>View connection properties</w:t>
      </w:r>
      <w:r w:rsidR="00854BDC" w:rsidRPr="0056305F">
        <w:t>.</w:t>
      </w:r>
      <w:r w:rsidRPr="0056305F">
        <w:t xml:space="preserve"> The VPN Connection Properties dialog box opens.</w:t>
      </w:r>
    </w:p>
    <w:p w14:paraId="0B9DE6DB" w14:textId="77777777" w:rsidR="00854BDC" w:rsidRDefault="00854BDC" w:rsidP="00854BDC">
      <w:pPr>
        <w:pStyle w:val="NL"/>
      </w:pPr>
      <w:r w:rsidRPr="00C3028A">
        <w:rPr>
          <w:b/>
        </w:rPr>
        <w:t>2.</w:t>
      </w:r>
      <w:r>
        <w:tab/>
        <w:t xml:space="preserve">Click the </w:t>
      </w:r>
      <w:r w:rsidR="00C0409C" w:rsidRPr="00C0409C">
        <w:t>Networking</w:t>
      </w:r>
      <w:r>
        <w:t xml:space="preserve"> tab.</w:t>
      </w:r>
    </w:p>
    <w:p w14:paraId="43AE1F9F" w14:textId="77777777" w:rsidR="00854BDC" w:rsidRDefault="00854BDC" w:rsidP="00854BDC">
      <w:pPr>
        <w:pStyle w:val="NL"/>
      </w:pPr>
      <w:r w:rsidRPr="00C3028A">
        <w:rPr>
          <w:b/>
        </w:rPr>
        <w:t>3.</w:t>
      </w:r>
      <w:r>
        <w:tab/>
        <w:t xml:space="preserve">Double-click </w:t>
      </w:r>
      <w:r w:rsidRPr="0056305F">
        <w:t xml:space="preserve">the </w:t>
      </w:r>
      <w:r w:rsidR="00C0409C" w:rsidRPr="00C0409C">
        <w:t>Internet Protocol Version 4 (TCP/IPv4)</w:t>
      </w:r>
      <w:r w:rsidRPr="0056305F">
        <w:t>.</w:t>
      </w:r>
    </w:p>
    <w:p w14:paraId="09FFFC38" w14:textId="77777777" w:rsidR="00854BDC" w:rsidRDefault="00854BDC" w:rsidP="00854BDC">
      <w:pPr>
        <w:pStyle w:val="NL"/>
      </w:pPr>
      <w:r w:rsidRPr="00C3028A">
        <w:rPr>
          <w:b/>
        </w:rPr>
        <w:t>4.</w:t>
      </w:r>
      <w:r>
        <w:tab/>
        <w:t xml:space="preserve">On the Internet Protocol Version 4 (TCP/IPv4) Properties dialog box, click the </w:t>
      </w:r>
      <w:r w:rsidR="00C0409C" w:rsidRPr="00C0409C">
        <w:t>Advanced</w:t>
      </w:r>
      <w:r>
        <w:t xml:space="preserve"> button.</w:t>
      </w:r>
    </w:p>
    <w:p w14:paraId="3C7BA192" w14:textId="77777777" w:rsidR="00854BDC" w:rsidRDefault="00854BDC" w:rsidP="00854BDC">
      <w:pPr>
        <w:pStyle w:val="NL"/>
      </w:pPr>
      <w:r w:rsidRPr="00C3028A">
        <w:rPr>
          <w:b/>
        </w:rPr>
        <w:t>5.</w:t>
      </w:r>
      <w:r>
        <w:tab/>
        <w:t xml:space="preserve">On the Advanced TCP/IP Settings dialog box, </w:t>
      </w:r>
      <w:r w:rsidR="00ED7D4A">
        <w:t>o</w:t>
      </w:r>
      <w:r w:rsidR="00DE0359">
        <w:t xml:space="preserve">n the IP Settings tab, </w:t>
      </w:r>
      <w:r>
        <w:t xml:space="preserve">deselect the </w:t>
      </w:r>
      <w:r w:rsidR="00C0409C" w:rsidRPr="00C0409C">
        <w:rPr>
          <w:i/>
        </w:rPr>
        <w:t>Use default gateway on remote network</w:t>
      </w:r>
      <w:r>
        <w:t>.</w:t>
      </w:r>
    </w:p>
    <w:p w14:paraId="6DF244D7" w14:textId="77777777" w:rsidR="007B690A" w:rsidRDefault="007B690A" w:rsidP="007B690A">
      <w:pPr>
        <w:pStyle w:val="NL"/>
        <w:rPr>
          <w:noProof w:val="0"/>
        </w:rPr>
      </w:pPr>
      <w:r>
        <w:rPr>
          <w:b/>
        </w:rPr>
        <w:t>6.</w:t>
      </w:r>
      <w:r>
        <w:tab/>
      </w:r>
      <w:r>
        <w:rPr>
          <w:noProof w:val="0"/>
        </w:rPr>
        <w:t>Take a screen shot of the Advanced TCP/IP Settings dialog box by pressing Alt+Prt Scr and then paste it into your Lab10_worksheet file in the page provided by pressing Ctrl+V.</w:t>
      </w:r>
    </w:p>
    <w:p w14:paraId="0247CE0A" w14:textId="77777777" w:rsidR="00854BDC" w:rsidRDefault="007B690A" w:rsidP="00854BDC">
      <w:pPr>
        <w:pStyle w:val="NL"/>
      </w:pPr>
      <w:r>
        <w:rPr>
          <w:b/>
        </w:rPr>
        <w:t>7</w:t>
      </w:r>
      <w:r w:rsidR="00854BDC" w:rsidRPr="00C3028A">
        <w:rPr>
          <w:b/>
        </w:rPr>
        <w:t>.</w:t>
      </w:r>
      <w:r w:rsidR="00854BDC">
        <w:tab/>
        <w:t xml:space="preserve">Click </w:t>
      </w:r>
      <w:r w:rsidR="00C0409C" w:rsidRPr="00C0409C">
        <w:t>OK</w:t>
      </w:r>
      <w:r w:rsidR="00854BDC">
        <w:t xml:space="preserve"> to close the Advanced TCP/IP Settings dialog box.</w:t>
      </w:r>
    </w:p>
    <w:p w14:paraId="17B818B2" w14:textId="77777777" w:rsidR="00C451AC" w:rsidRDefault="007B690A" w:rsidP="00854BDC">
      <w:pPr>
        <w:pStyle w:val="NL"/>
      </w:pPr>
      <w:r>
        <w:rPr>
          <w:b/>
        </w:rPr>
        <w:t>8</w:t>
      </w:r>
      <w:r w:rsidR="00854BDC" w:rsidRPr="00C3028A">
        <w:rPr>
          <w:b/>
        </w:rPr>
        <w:t>.</w:t>
      </w:r>
      <w:r w:rsidR="00854BDC">
        <w:tab/>
        <w:t xml:space="preserve">Click </w:t>
      </w:r>
      <w:r w:rsidR="00C0409C" w:rsidRPr="00C0409C">
        <w:t>OK</w:t>
      </w:r>
      <w:r w:rsidR="00854BDC">
        <w:t xml:space="preserve"> to close the Internet Protocol Version 4 (TCP/IPv4) Properties dialog box.</w:t>
      </w:r>
    </w:p>
    <w:p w14:paraId="0C982DF3" w14:textId="77777777" w:rsidR="00C451AC" w:rsidRDefault="00C451AC" w:rsidP="00854BDC">
      <w:pPr>
        <w:pStyle w:val="NL"/>
      </w:pPr>
      <w:r>
        <w:rPr>
          <w:b/>
        </w:rPr>
        <w:t>9.</w:t>
      </w:r>
      <w:r>
        <w:tab/>
        <w:t>Click OK to close the VPN Connection Properties dialog box.</w:t>
      </w:r>
    </w:p>
    <w:p w14:paraId="4527801E" w14:textId="77777777" w:rsidR="00C451AC" w:rsidRPr="00C451AC" w:rsidRDefault="00C451AC" w:rsidP="00C451AC">
      <w:pPr>
        <w:pStyle w:val="BodyText"/>
        <w:ind w:left="360"/>
        <w:rPr>
          <w:sz w:val="22"/>
        </w:rPr>
      </w:pPr>
      <w:r w:rsidRPr="001164D5">
        <w:rPr>
          <w:sz w:val="22"/>
        </w:rPr>
        <w:lastRenderedPageBreak/>
        <w:t>End of exercise. You can leave the windows open for the next exercise.</w:t>
      </w:r>
    </w:p>
    <w:p w14:paraId="176AEB9F" w14:textId="77777777" w:rsidR="00854BDC" w:rsidRDefault="00854BDC" w:rsidP="00854BDC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037D1278" w14:textId="77777777">
        <w:tc>
          <w:tcPr>
            <w:tcW w:w="1998" w:type="dxa"/>
            <w:shd w:val="solid" w:color="000000" w:fill="FFFFFF"/>
            <w:vAlign w:val="bottom"/>
          </w:tcPr>
          <w:p w14:paraId="7BDDFBBD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854BDC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.5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0E0F7EB8" w14:textId="77777777" w:rsidR="007E2448" w:rsidRPr="00296AA8" w:rsidRDefault="00BD2887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Routing</w:t>
            </w:r>
          </w:p>
        </w:tc>
      </w:tr>
      <w:tr w:rsidR="007E2448" w14:paraId="4C2837C6" w14:textId="77777777">
        <w:tc>
          <w:tcPr>
            <w:tcW w:w="1998" w:type="dxa"/>
            <w:shd w:val="clear" w:color="auto" w:fill="auto"/>
          </w:tcPr>
          <w:p w14:paraId="703A2CDB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02D7AE4C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274639E8" w14:textId="77777777" w:rsidR="007E2448" w:rsidRDefault="00DB261E" w:rsidP="004D03DB">
            <w:pPr>
              <w:pStyle w:val="StyleTBLLeft-001Hanging001"/>
            </w:pPr>
            <w:r>
              <w:t>During this exercise, you configure one of the more basic routing protocols to Server01</w:t>
            </w:r>
            <w:r w:rsidR="007E2448">
              <w:t>.</w:t>
            </w:r>
            <w:r w:rsidR="007E2448" w:rsidRPr="0086384A">
              <w:t xml:space="preserve"> </w:t>
            </w:r>
          </w:p>
        </w:tc>
      </w:tr>
      <w:tr w:rsidR="007E2448" w14:paraId="5516B5A1" w14:textId="77777777">
        <w:tc>
          <w:tcPr>
            <w:tcW w:w="1998" w:type="dxa"/>
            <w:shd w:val="clear" w:color="auto" w:fill="auto"/>
          </w:tcPr>
          <w:p w14:paraId="3DF08424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4F0A316B" w14:textId="77777777" w:rsidR="007E2448" w:rsidRDefault="00B9090A" w:rsidP="007E2448">
            <w:pPr>
              <w:pStyle w:val="TB"/>
            </w:pPr>
            <w:r>
              <w:t xml:space="preserve">20 </w:t>
            </w:r>
            <w:r w:rsidR="007E2448">
              <w:t>minutes</w:t>
            </w:r>
          </w:p>
        </w:tc>
      </w:tr>
    </w:tbl>
    <w:p w14:paraId="6342C092" w14:textId="77777777" w:rsidR="007E2448" w:rsidRDefault="007E2448" w:rsidP="007E2448">
      <w:pPr>
        <w:pStyle w:val="NL"/>
      </w:pPr>
    </w:p>
    <w:p w14:paraId="12E28E23" w14:textId="77777777" w:rsidR="00A104D9" w:rsidRDefault="00D86F6A" w:rsidP="00A104D9">
      <w:pPr>
        <w:widowControl w:val="0"/>
        <w:spacing w:line="263" w:lineRule="exact"/>
        <w:ind w:left="2160" w:hanging="2160"/>
        <w:rPr>
          <w:b/>
          <w:szCs w:val="24"/>
        </w:rPr>
      </w:pPr>
      <w:r w:rsidRPr="00EB715D">
        <w:rPr>
          <w:b/>
          <w:color w:val="002060"/>
          <w:szCs w:val="24"/>
        </w:rPr>
        <w:t>Mindset Question:</w:t>
      </w:r>
      <w:r w:rsidRPr="00EB715D">
        <w:rPr>
          <w:b/>
          <w:color w:val="002060"/>
          <w:szCs w:val="24"/>
        </w:rPr>
        <w:tab/>
      </w:r>
      <w:r w:rsidR="00F06B1C">
        <w:rPr>
          <w:b/>
          <w:color w:val="002060"/>
          <w:szCs w:val="24"/>
        </w:rPr>
        <w:t xml:space="preserve">So far, you have built a simple network architecture that </w:t>
      </w:r>
      <w:r w:rsidR="007E2236">
        <w:rPr>
          <w:b/>
          <w:color w:val="002060"/>
          <w:szCs w:val="24"/>
        </w:rPr>
        <w:t>consist</w:t>
      </w:r>
      <w:r w:rsidR="00DE0359">
        <w:rPr>
          <w:b/>
          <w:color w:val="002060"/>
          <w:szCs w:val="24"/>
        </w:rPr>
        <w:t>s</w:t>
      </w:r>
      <w:r w:rsidR="007E2236">
        <w:rPr>
          <w:b/>
          <w:color w:val="002060"/>
          <w:szCs w:val="24"/>
        </w:rPr>
        <w:t xml:space="preserve"> of two subnets connected together with Server01. If you had additional subnets, what simple routing protocol in Windows Server 2012 can </w:t>
      </w:r>
      <w:r w:rsidR="00DE0359">
        <w:rPr>
          <w:b/>
          <w:color w:val="002060"/>
          <w:szCs w:val="24"/>
        </w:rPr>
        <w:t xml:space="preserve">you </w:t>
      </w:r>
      <w:r w:rsidR="007E2236">
        <w:rPr>
          <w:b/>
          <w:color w:val="002060"/>
          <w:szCs w:val="24"/>
        </w:rPr>
        <w:t xml:space="preserve">choose that takes little configuration and what are the limits of this routing protocol? </w:t>
      </w:r>
    </w:p>
    <w:p w14:paraId="18739A2D" w14:textId="77777777" w:rsidR="00D86F6A" w:rsidRDefault="00D86F6A" w:rsidP="006721D6">
      <w:pPr>
        <w:widowControl w:val="0"/>
        <w:spacing w:line="263" w:lineRule="exact"/>
      </w:pPr>
    </w:p>
    <w:p w14:paraId="25EE7270" w14:textId="77777777" w:rsidR="0053327F" w:rsidRDefault="0053327F" w:rsidP="0053327F">
      <w:pPr>
        <w:widowControl w:val="0"/>
        <w:spacing w:line="263" w:lineRule="exact"/>
        <w:ind w:left="2160" w:hanging="2160"/>
      </w:pPr>
    </w:p>
    <w:p w14:paraId="47A8EE1B" w14:textId="77777777" w:rsidR="00DA354A" w:rsidRDefault="00DA354A" w:rsidP="00DA354A">
      <w:pPr>
        <w:pStyle w:val="NL"/>
      </w:pPr>
      <w:r>
        <w:rPr>
          <w:b/>
        </w:rPr>
        <w:t>1.</w:t>
      </w:r>
      <w:r>
        <w:tab/>
        <w:t xml:space="preserve">On Server02, right-click the Network and Sharing Center icon on the taskbar, and click Open </w:t>
      </w:r>
      <w:r w:rsidR="0082082E">
        <w:t xml:space="preserve">Network </w:t>
      </w:r>
      <w:r>
        <w:t>and Sharing Center.</w:t>
      </w:r>
    </w:p>
    <w:p w14:paraId="36C35D39" w14:textId="77777777" w:rsidR="00DA354A" w:rsidRDefault="00DA354A" w:rsidP="00DA354A">
      <w:pPr>
        <w:pStyle w:val="NL"/>
      </w:pPr>
      <w:r>
        <w:rPr>
          <w:b/>
        </w:rPr>
        <w:t>2.</w:t>
      </w:r>
      <w:r>
        <w:tab/>
        <w:t>When the Network and Sharing Center</w:t>
      </w:r>
      <w:r w:rsidR="0082082E">
        <w:t xml:space="preserve"> opens, click Change adapter settings</w:t>
      </w:r>
      <w:bookmarkStart w:id="0" w:name="_GoBack"/>
      <w:bookmarkEnd w:id="0"/>
      <w:r w:rsidR="0082082E">
        <w:t xml:space="preserve"> and double-</w:t>
      </w:r>
      <w:r>
        <w:t>click Ethernet 2.</w:t>
      </w:r>
    </w:p>
    <w:p w14:paraId="7FDC1E42" w14:textId="77777777" w:rsidR="00DA354A" w:rsidRDefault="00DA354A" w:rsidP="00DA354A">
      <w:pPr>
        <w:pStyle w:val="NL"/>
      </w:pPr>
      <w:r>
        <w:rPr>
          <w:b/>
        </w:rPr>
        <w:t>3.</w:t>
      </w:r>
      <w:r>
        <w:tab/>
        <w:t>When the Ethernet 2 Status dialog box opens, click Properties.</w:t>
      </w:r>
    </w:p>
    <w:p w14:paraId="3A81BFEA" w14:textId="77777777" w:rsidR="00DA354A" w:rsidRDefault="00DA354A" w:rsidP="00DA354A">
      <w:pPr>
        <w:pStyle w:val="NL"/>
      </w:pPr>
      <w:r>
        <w:rPr>
          <w:b/>
        </w:rPr>
        <w:t>4.</w:t>
      </w:r>
      <w:r>
        <w:tab/>
        <w:t>When the Ethernet 2 Properties dialog box opens, double-click Internet Protocol Version 4 (TCP/IPv4).</w:t>
      </w:r>
    </w:p>
    <w:p w14:paraId="1EAC4A41" w14:textId="77777777" w:rsidR="00DA354A" w:rsidRDefault="00DA354A" w:rsidP="00DA354A">
      <w:pPr>
        <w:pStyle w:val="NL"/>
      </w:pPr>
      <w:r>
        <w:rPr>
          <w:b/>
        </w:rPr>
        <w:t>5.</w:t>
      </w:r>
      <w:r>
        <w:tab/>
      </w:r>
      <w:r w:rsidR="00C451AC">
        <w:t>In</w:t>
      </w:r>
      <w:r>
        <w:t xml:space="preserve"> the Internet Protocol Vers</w:t>
      </w:r>
      <w:r w:rsidR="00C451AC">
        <w:t>io</w:t>
      </w:r>
      <w:r>
        <w:t>n 4 (TCP/IPv4) Properties dialog box, configure the Default gateway to 192.168.2.1.</w:t>
      </w:r>
    </w:p>
    <w:p w14:paraId="52A955B6" w14:textId="77777777" w:rsidR="00DA354A" w:rsidRDefault="00DA354A" w:rsidP="00DA354A">
      <w:pPr>
        <w:pStyle w:val="NL"/>
      </w:pPr>
      <w:r>
        <w:rPr>
          <w:b/>
        </w:rPr>
        <w:t>6.</w:t>
      </w:r>
      <w:r>
        <w:tab/>
        <w:t>Click OK to close the Internet Protocol Version 4 (TCP/IPv4) Properties dialog box.</w:t>
      </w:r>
    </w:p>
    <w:p w14:paraId="454A0680" w14:textId="77777777" w:rsidR="00DA354A" w:rsidRDefault="00DA354A" w:rsidP="00DA354A">
      <w:pPr>
        <w:pStyle w:val="NL"/>
      </w:pPr>
      <w:r>
        <w:rPr>
          <w:b/>
        </w:rPr>
        <w:t>7.</w:t>
      </w:r>
      <w:r>
        <w:tab/>
        <w:t>Click OK to close the Et</w:t>
      </w:r>
      <w:r w:rsidR="00A553F3">
        <w:t>h</w:t>
      </w:r>
      <w:r>
        <w:t>ernet 2 Properties dialog box.</w:t>
      </w:r>
    </w:p>
    <w:p w14:paraId="43E83F1B" w14:textId="77777777" w:rsidR="00DA354A" w:rsidRDefault="00DA354A" w:rsidP="00DA354A">
      <w:pPr>
        <w:pStyle w:val="NL"/>
      </w:pPr>
      <w:r>
        <w:rPr>
          <w:b/>
        </w:rPr>
        <w:t>8.</w:t>
      </w:r>
      <w:r>
        <w:tab/>
        <w:t>Click Close to close the Ethernet 2 Status dialog box.</w:t>
      </w:r>
    </w:p>
    <w:p w14:paraId="3FC9CA26" w14:textId="77777777" w:rsidR="00DA354A" w:rsidRDefault="00DA354A" w:rsidP="00DA354A">
      <w:pPr>
        <w:pStyle w:val="NL"/>
      </w:pPr>
      <w:r>
        <w:rPr>
          <w:b/>
        </w:rPr>
        <w:t>9.</w:t>
      </w:r>
      <w:r>
        <w:tab/>
        <w:t>Open a command prompt and try to ping 192.168.1.60.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DA354A" w:rsidRPr="004E1B9C" w14:paraId="24A81AE6" w14:textId="77777777">
        <w:tc>
          <w:tcPr>
            <w:tcW w:w="1440" w:type="dxa"/>
            <w:shd w:val="clear" w:color="auto" w:fill="808080"/>
            <w:vAlign w:val="center"/>
          </w:tcPr>
          <w:p w14:paraId="3B5CD764" w14:textId="77777777" w:rsidR="00DA354A" w:rsidRPr="00296AA8" w:rsidRDefault="00DA354A" w:rsidP="00C451AC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C451AC">
              <w:t>8</w:t>
            </w:r>
          </w:p>
        </w:tc>
        <w:tc>
          <w:tcPr>
            <w:tcW w:w="6300" w:type="dxa"/>
            <w:vAlign w:val="center"/>
          </w:tcPr>
          <w:p w14:paraId="73BFEB05" w14:textId="77777777" w:rsidR="00DA354A" w:rsidRPr="006721D6" w:rsidRDefault="00DA354A" w:rsidP="004E1B9C">
            <w:pPr>
              <w:pStyle w:val="NoteText"/>
            </w:pPr>
            <w:r>
              <w:t>Did the ping succeed</w:t>
            </w:r>
            <w:r w:rsidR="005A77E1">
              <w:t>?</w:t>
            </w:r>
          </w:p>
        </w:tc>
      </w:tr>
    </w:tbl>
    <w:p w14:paraId="601CBB99" w14:textId="77777777" w:rsidR="00DA354A" w:rsidRDefault="00DA354A" w:rsidP="00DA354A">
      <w:pPr>
        <w:pStyle w:val="NL"/>
      </w:pPr>
    </w:p>
    <w:p w14:paraId="4955D8D0" w14:textId="77777777" w:rsidR="0053327F" w:rsidRPr="00D118FE" w:rsidRDefault="0053327F" w:rsidP="0053327F">
      <w:pPr>
        <w:pStyle w:val="NL"/>
      </w:pPr>
      <w:r w:rsidRPr="00C3028A">
        <w:rPr>
          <w:b/>
        </w:rPr>
        <w:t>1</w:t>
      </w:r>
      <w:r w:rsidR="00DA354A">
        <w:rPr>
          <w:b/>
        </w:rPr>
        <w:t>0</w:t>
      </w:r>
      <w:r w:rsidRPr="00C3028A">
        <w:rPr>
          <w:b/>
        </w:rPr>
        <w:t>.</w:t>
      </w:r>
      <w:r>
        <w:tab/>
        <w:t xml:space="preserve">On Server01, </w:t>
      </w:r>
      <w:r w:rsidR="00DA354A">
        <w:t>using</w:t>
      </w:r>
      <w:r>
        <w:t xml:space="preserve"> Routing and Remote Access, right-click </w:t>
      </w:r>
      <w:r w:rsidRPr="004E1B9C">
        <w:t>Server01</w:t>
      </w:r>
      <w:r w:rsidRPr="00D118FE">
        <w:t xml:space="preserve"> and click </w:t>
      </w:r>
      <w:r w:rsidRPr="004E1B9C">
        <w:t>Disable Routing and Remote Access</w:t>
      </w:r>
      <w:r w:rsidRPr="00D118FE">
        <w:t>.</w:t>
      </w:r>
    </w:p>
    <w:p w14:paraId="7D6B838B" w14:textId="77777777" w:rsidR="0053327F" w:rsidRDefault="00DA354A" w:rsidP="0053327F">
      <w:pPr>
        <w:pStyle w:val="NL"/>
      </w:pPr>
      <w:r>
        <w:rPr>
          <w:b/>
        </w:rPr>
        <w:lastRenderedPageBreak/>
        <w:t>11</w:t>
      </w:r>
      <w:r w:rsidR="0053327F" w:rsidRPr="00C3028A">
        <w:rPr>
          <w:b/>
        </w:rPr>
        <w:t>.</w:t>
      </w:r>
      <w:r w:rsidR="0053327F">
        <w:tab/>
        <w:t xml:space="preserve">When you are prompted to continue, click </w:t>
      </w:r>
      <w:r w:rsidR="0053327F" w:rsidRPr="004E1B9C">
        <w:t>Yes</w:t>
      </w:r>
      <w:r w:rsidR="0053327F">
        <w:t>.</w:t>
      </w:r>
      <w:r w:rsidR="00A553F3">
        <w:t xml:space="preserve"> It will take a couple minutes to stop Routing and Remote Access.</w:t>
      </w:r>
    </w:p>
    <w:p w14:paraId="20A25F7D" w14:textId="77777777" w:rsidR="0053327F" w:rsidRDefault="00DA354A" w:rsidP="007E2448">
      <w:pPr>
        <w:pStyle w:val="NL"/>
      </w:pPr>
      <w:r>
        <w:rPr>
          <w:b/>
        </w:rPr>
        <w:t>12</w:t>
      </w:r>
      <w:r w:rsidR="0053327F">
        <w:rPr>
          <w:b/>
        </w:rPr>
        <w:t>.</w:t>
      </w:r>
      <w:r w:rsidR="00C0409C" w:rsidRPr="00C0409C">
        <w:tab/>
        <w:t>Right-c</w:t>
      </w:r>
      <w:r w:rsidR="0053327F">
        <w:t>lick Server01, and click Configure and Enable Routing and Remote Access.</w:t>
      </w:r>
    </w:p>
    <w:p w14:paraId="1035F8C8" w14:textId="77777777" w:rsidR="0053327F" w:rsidRDefault="00DA354A" w:rsidP="007E2448">
      <w:pPr>
        <w:pStyle w:val="NL"/>
      </w:pPr>
      <w:r>
        <w:rPr>
          <w:b/>
        </w:rPr>
        <w:t>13</w:t>
      </w:r>
      <w:r w:rsidR="0053327F">
        <w:rPr>
          <w:b/>
        </w:rPr>
        <w:t>.</w:t>
      </w:r>
      <w:r w:rsidR="00C0409C" w:rsidRPr="00C0409C">
        <w:tab/>
        <w:t>When the Routing and Remote Access Server Setup Wizard starts, click Next.</w:t>
      </w:r>
    </w:p>
    <w:p w14:paraId="0195D73E" w14:textId="77777777" w:rsidR="0053327F" w:rsidRDefault="00DA354A" w:rsidP="007E2448">
      <w:pPr>
        <w:pStyle w:val="NL"/>
      </w:pPr>
      <w:r>
        <w:rPr>
          <w:b/>
        </w:rPr>
        <w:t>14</w:t>
      </w:r>
      <w:r w:rsidR="0053327F">
        <w:rPr>
          <w:b/>
        </w:rPr>
        <w:t>.</w:t>
      </w:r>
      <w:r w:rsidR="0053327F">
        <w:tab/>
        <w:t>On the Configuration page, click Custom configuration and click Next.</w:t>
      </w:r>
    </w:p>
    <w:p w14:paraId="6C6F1D0B" w14:textId="77777777" w:rsidR="0053327F" w:rsidRDefault="00DA354A" w:rsidP="007E2448">
      <w:pPr>
        <w:pStyle w:val="NL"/>
      </w:pPr>
      <w:r>
        <w:rPr>
          <w:b/>
        </w:rPr>
        <w:t>15</w:t>
      </w:r>
      <w:r w:rsidR="0053327F">
        <w:rPr>
          <w:b/>
        </w:rPr>
        <w:t>.</w:t>
      </w:r>
      <w:r w:rsidR="00C0409C" w:rsidRPr="00C0409C">
        <w:tab/>
      </w:r>
      <w:r w:rsidR="0053327F">
        <w:t>On the Custom Configuration page, c</w:t>
      </w:r>
      <w:r w:rsidR="00C0409C" w:rsidRPr="00C0409C">
        <w:t xml:space="preserve">lick </w:t>
      </w:r>
      <w:r w:rsidR="0053327F">
        <w:t xml:space="preserve">to select </w:t>
      </w:r>
      <w:r w:rsidR="00C0409C" w:rsidRPr="00C0409C">
        <w:t>L</w:t>
      </w:r>
      <w:r w:rsidR="0053327F">
        <w:t>AN routing and click Next.</w:t>
      </w:r>
    </w:p>
    <w:p w14:paraId="7DBA1FB0" w14:textId="77777777" w:rsidR="0053327F" w:rsidRDefault="00DA354A" w:rsidP="007E2448">
      <w:pPr>
        <w:pStyle w:val="NL"/>
      </w:pPr>
      <w:r>
        <w:rPr>
          <w:b/>
        </w:rPr>
        <w:t>16</w:t>
      </w:r>
      <w:r w:rsidR="0053327F">
        <w:rPr>
          <w:b/>
        </w:rPr>
        <w:t>.</w:t>
      </w:r>
      <w:r w:rsidR="00C0409C" w:rsidRPr="00C0409C">
        <w:tab/>
        <w:t>When the wizard is complete, click Finish.</w:t>
      </w:r>
    </w:p>
    <w:p w14:paraId="685E8F82" w14:textId="77777777" w:rsidR="00DA354A" w:rsidRDefault="00DA354A" w:rsidP="007E2448">
      <w:pPr>
        <w:pStyle w:val="NL"/>
      </w:pPr>
      <w:r>
        <w:rPr>
          <w:b/>
        </w:rPr>
        <w:t>17.</w:t>
      </w:r>
      <w:r>
        <w:tab/>
      </w:r>
      <w:r w:rsidR="00A553F3">
        <w:t>When</w:t>
      </w:r>
      <w:r>
        <w:t xml:space="preserve"> the Routing and Remote Access dialog box opens, click Start service.</w:t>
      </w:r>
    </w:p>
    <w:p w14:paraId="0EB44FB6" w14:textId="77777777" w:rsidR="005756F9" w:rsidRPr="00D118FE" w:rsidRDefault="00DA354A" w:rsidP="007E2448">
      <w:pPr>
        <w:pStyle w:val="NL"/>
      </w:pPr>
      <w:r>
        <w:rPr>
          <w:b/>
        </w:rPr>
        <w:t>18</w:t>
      </w:r>
      <w:r w:rsidR="00533FF1" w:rsidRPr="00C3028A">
        <w:rPr>
          <w:b/>
        </w:rPr>
        <w:t>.</w:t>
      </w:r>
      <w:r w:rsidR="00533FF1">
        <w:tab/>
      </w:r>
      <w:r>
        <w:t>Expand the IPv4 node. Then r</w:t>
      </w:r>
      <w:r w:rsidR="00533FF1">
        <w:t>ight-</w:t>
      </w:r>
      <w:r w:rsidR="00533FF1" w:rsidRPr="00D118FE">
        <w:t xml:space="preserve">click </w:t>
      </w:r>
      <w:r w:rsidR="00C0409C" w:rsidRPr="00C0409C">
        <w:t>General</w:t>
      </w:r>
      <w:r w:rsidR="00533FF1" w:rsidRPr="00D118FE">
        <w:t xml:space="preserve"> under IPv4 and click </w:t>
      </w:r>
      <w:r w:rsidR="00C0409C" w:rsidRPr="00C0409C">
        <w:t>New Routing Protocol</w:t>
      </w:r>
      <w:r w:rsidR="00533FF1" w:rsidRPr="00D118FE">
        <w:t>.</w:t>
      </w:r>
    </w:p>
    <w:p w14:paraId="3662B8A8" w14:textId="77777777" w:rsidR="00533FF1" w:rsidRDefault="00DA354A" w:rsidP="007E2448">
      <w:pPr>
        <w:pStyle w:val="NL"/>
      </w:pPr>
      <w:r>
        <w:rPr>
          <w:b/>
        </w:rPr>
        <w:t>19</w:t>
      </w:r>
      <w:r w:rsidR="00533FF1" w:rsidRPr="00C3028A">
        <w:rPr>
          <w:b/>
        </w:rPr>
        <w:t>.</w:t>
      </w:r>
      <w:r w:rsidR="00533FF1">
        <w:tab/>
        <w:t>When the New Routing Protocol dialog box opens</w:t>
      </w:r>
      <w:r w:rsidR="00D57147">
        <w:t xml:space="preserve"> (as shown in </w:t>
      </w:r>
      <w:r w:rsidR="00D118FE">
        <w:t xml:space="preserve">Figure </w:t>
      </w:r>
      <w:r w:rsidR="00D57147">
        <w:t>10-6)</w:t>
      </w:r>
      <w:r w:rsidR="00533FF1">
        <w:t xml:space="preserve">, click </w:t>
      </w:r>
      <w:r w:rsidR="00C0409C" w:rsidRPr="00C0409C">
        <w:rPr>
          <w:i/>
        </w:rPr>
        <w:t>RIP Version2 for Internet Protocol</w:t>
      </w:r>
      <w:r w:rsidR="00533FF1">
        <w:t xml:space="preserve"> and and click </w:t>
      </w:r>
      <w:r w:rsidR="00C0409C" w:rsidRPr="00C0409C">
        <w:t>OK</w:t>
      </w:r>
      <w:r w:rsidR="00533FF1">
        <w:t>.</w:t>
      </w:r>
    </w:p>
    <w:p w14:paraId="0452E013" w14:textId="77777777" w:rsidR="00D57147" w:rsidRDefault="004C4742" w:rsidP="00D57147">
      <w:pPr>
        <w:pStyle w:val="ProdNote"/>
      </w:pPr>
      <w:r>
        <w:rPr>
          <w:noProof/>
        </w:rPr>
        <w:drawing>
          <wp:inline distT="0" distB="0" distL="0" distR="0" wp14:anchorId="57245CC6" wp14:editId="2907F092">
            <wp:extent cx="5486400" cy="4114800"/>
            <wp:effectExtent l="25400" t="0" r="0" b="0"/>
            <wp:docPr id="6" name="Picture 5" descr="Fig1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E09C" w14:textId="77777777" w:rsidR="00D57147" w:rsidRDefault="00D57147" w:rsidP="00D57147">
      <w:pPr>
        <w:pStyle w:val="FigureNumber"/>
      </w:pPr>
      <w:r>
        <w:t>Figure 10-6</w:t>
      </w:r>
    </w:p>
    <w:p w14:paraId="7137CB36" w14:textId="77777777" w:rsidR="00D57147" w:rsidRDefault="00D57147" w:rsidP="00D57147">
      <w:pPr>
        <w:pStyle w:val="FigureCaption"/>
      </w:pPr>
      <w:r>
        <w:t>Adding a new routing protocol</w:t>
      </w:r>
    </w:p>
    <w:p w14:paraId="047BD147" w14:textId="77777777" w:rsidR="00D57147" w:rsidRDefault="00D57147" w:rsidP="007E2448">
      <w:pPr>
        <w:pStyle w:val="NL"/>
      </w:pPr>
    </w:p>
    <w:p w14:paraId="1D18519C" w14:textId="77777777" w:rsidR="00533FF1" w:rsidRDefault="00DA354A" w:rsidP="007E2448">
      <w:pPr>
        <w:pStyle w:val="NL"/>
      </w:pPr>
      <w:r>
        <w:rPr>
          <w:b/>
        </w:rPr>
        <w:lastRenderedPageBreak/>
        <w:t>20</w:t>
      </w:r>
      <w:r w:rsidR="00533FF1" w:rsidRPr="00C3028A">
        <w:rPr>
          <w:b/>
        </w:rPr>
        <w:t>.</w:t>
      </w:r>
      <w:r w:rsidR="00533FF1">
        <w:tab/>
        <w:t xml:space="preserve">Right-click </w:t>
      </w:r>
      <w:r w:rsidR="00C0409C" w:rsidRPr="00C0409C">
        <w:t>RIP</w:t>
      </w:r>
      <w:r w:rsidR="00533FF1" w:rsidRPr="00D118FE">
        <w:t xml:space="preserve"> and click </w:t>
      </w:r>
      <w:r w:rsidR="00C0409C" w:rsidRPr="00C0409C">
        <w:t>New Interface</w:t>
      </w:r>
      <w:r w:rsidR="00533FF1" w:rsidRPr="00D118FE">
        <w:t>.</w:t>
      </w:r>
    </w:p>
    <w:p w14:paraId="48FF85B8" w14:textId="77777777" w:rsidR="00533FF1" w:rsidRDefault="00DA354A" w:rsidP="007E2448">
      <w:pPr>
        <w:pStyle w:val="NL"/>
      </w:pPr>
      <w:r>
        <w:rPr>
          <w:b/>
        </w:rPr>
        <w:t>21</w:t>
      </w:r>
      <w:r w:rsidR="00533FF1" w:rsidRPr="00C3028A">
        <w:rPr>
          <w:b/>
        </w:rPr>
        <w:t>.</w:t>
      </w:r>
      <w:r w:rsidR="00533FF1">
        <w:tab/>
        <w:t xml:space="preserve">Click </w:t>
      </w:r>
      <w:r w:rsidR="00C0409C" w:rsidRPr="00C0409C">
        <w:t>External</w:t>
      </w:r>
      <w:r w:rsidR="00533FF1" w:rsidRPr="00D118FE">
        <w:t xml:space="preserve"> and click </w:t>
      </w:r>
      <w:r w:rsidR="00C0409C" w:rsidRPr="00C0409C">
        <w:t>OK</w:t>
      </w:r>
      <w:r w:rsidR="00533FF1">
        <w:t>.</w:t>
      </w:r>
    </w:p>
    <w:p w14:paraId="0DB9B897" w14:textId="77777777" w:rsidR="00533FF1" w:rsidRDefault="00DA354A" w:rsidP="007E2448">
      <w:pPr>
        <w:pStyle w:val="NL"/>
      </w:pPr>
      <w:r>
        <w:rPr>
          <w:b/>
        </w:rPr>
        <w:t>22</w:t>
      </w:r>
      <w:r w:rsidR="00533FF1" w:rsidRPr="00C3028A">
        <w:rPr>
          <w:b/>
        </w:rPr>
        <w:t>.</w:t>
      </w:r>
      <w:r w:rsidR="00533FF1">
        <w:tab/>
        <w:t xml:space="preserve">When the RIP Properties – External Properties dialog box opens, click </w:t>
      </w:r>
      <w:r w:rsidR="00C0409C" w:rsidRPr="00C0409C">
        <w:t>OK</w:t>
      </w:r>
      <w:r w:rsidR="00533FF1">
        <w:t>.</w:t>
      </w:r>
    </w:p>
    <w:p w14:paraId="28EB3D0B" w14:textId="77777777" w:rsidR="00533FF1" w:rsidRDefault="00DA354A" w:rsidP="00533FF1">
      <w:pPr>
        <w:pStyle w:val="NL"/>
      </w:pPr>
      <w:r>
        <w:rPr>
          <w:b/>
        </w:rPr>
        <w:t>23</w:t>
      </w:r>
      <w:r w:rsidR="00533FF1" w:rsidRPr="00C3028A">
        <w:rPr>
          <w:b/>
        </w:rPr>
        <w:t>.</w:t>
      </w:r>
      <w:r w:rsidR="00533FF1">
        <w:tab/>
        <w:t xml:space="preserve">Right-click </w:t>
      </w:r>
      <w:r w:rsidR="00C0409C" w:rsidRPr="00C0409C">
        <w:t>RIP</w:t>
      </w:r>
      <w:r w:rsidR="00533FF1" w:rsidRPr="00D118FE">
        <w:t xml:space="preserve"> and click </w:t>
      </w:r>
      <w:r w:rsidR="00C0409C" w:rsidRPr="00C0409C">
        <w:t>New Interface</w:t>
      </w:r>
      <w:r w:rsidR="00533FF1">
        <w:t>.</w:t>
      </w:r>
    </w:p>
    <w:p w14:paraId="63918DB6" w14:textId="77777777" w:rsidR="00533FF1" w:rsidRDefault="00DA354A" w:rsidP="00533FF1">
      <w:pPr>
        <w:pStyle w:val="NL"/>
      </w:pPr>
      <w:r>
        <w:rPr>
          <w:b/>
        </w:rPr>
        <w:t>24</w:t>
      </w:r>
      <w:r w:rsidR="00533FF1" w:rsidRPr="00C3028A">
        <w:rPr>
          <w:b/>
        </w:rPr>
        <w:t>.</w:t>
      </w:r>
      <w:r w:rsidR="00533FF1">
        <w:tab/>
        <w:t xml:space="preserve">Click </w:t>
      </w:r>
      <w:r w:rsidR="00C0409C" w:rsidRPr="00C0409C">
        <w:t>Internal</w:t>
      </w:r>
      <w:r w:rsidR="00533FF1" w:rsidRPr="00D118FE">
        <w:t xml:space="preserve"> and click </w:t>
      </w:r>
      <w:r w:rsidR="00C0409C" w:rsidRPr="00C0409C">
        <w:t>OK</w:t>
      </w:r>
      <w:r w:rsidR="00533FF1">
        <w:t>.</w:t>
      </w:r>
    </w:p>
    <w:p w14:paraId="61F65A3A" w14:textId="77777777" w:rsidR="00533FF1" w:rsidRDefault="00DA354A" w:rsidP="00533FF1">
      <w:pPr>
        <w:pStyle w:val="NL"/>
      </w:pPr>
      <w:r>
        <w:rPr>
          <w:b/>
        </w:rPr>
        <w:t>25</w:t>
      </w:r>
      <w:r w:rsidR="00533FF1" w:rsidRPr="00C3028A">
        <w:rPr>
          <w:b/>
        </w:rPr>
        <w:t>.</w:t>
      </w:r>
      <w:r w:rsidR="00533FF1">
        <w:tab/>
        <w:t xml:space="preserve">When the RIP Properties – </w:t>
      </w:r>
      <w:r w:rsidR="00DE0359">
        <w:t>In</w:t>
      </w:r>
      <w:r w:rsidR="00533FF1">
        <w:t xml:space="preserve">ternal Properties dialog box opens, click </w:t>
      </w:r>
      <w:r w:rsidR="00C0409C" w:rsidRPr="00C0409C">
        <w:t>OK</w:t>
      </w:r>
      <w:r w:rsidR="00533FF1">
        <w:t>.</w:t>
      </w:r>
    </w:p>
    <w:p w14:paraId="42F05E7A" w14:textId="77777777" w:rsidR="0053327F" w:rsidRDefault="00DA354A" w:rsidP="00533FF1">
      <w:pPr>
        <w:pStyle w:val="NL"/>
      </w:pPr>
      <w:r>
        <w:rPr>
          <w:b/>
        </w:rPr>
        <w:t>26</w:t>
      </w:r>
      <w:r w:rsidR="0053327F">
        <w:rPr>
          <w:b/>
        </w:rPr>
        <w:t>.</w:t>
      </w:r>
      <w:r w:rsidR="0053327F">
        <w:tab/>
      </w:r>
      <w:r w:rsidR="005A77E1">
        <w:t>On Server02, using the command prompt, execute the following command:</w:t>
      </w:r>
    </w:p>
    <w:p w14:paraId="1A654E62" w14:textId="77777777" w:rsidR="005A77E1" w:rsidRPr="005A77E1" w:rsidRDefault="005A77E1" w:rsidP="00533FF1">
      <w:pPr>
        <w:pStyle w:val="NL"/>
        <w:rPr>
          <w:rFonts w:ascii="Courier New" w:hAnsi="Courier New" w:cs="Courier New"/>
          <w:b/>
        </w:rPr>
      </w:pPr>
      <w:r>
        <w:rPr>
          <w:b/>
        </w:rPr>
        <w:tab/>
      </w:r>
      <w:r w:rsidR="00C0409C" w:rsidRPr="00C0409C">
        <w:rPr>
          <w:rFonts w:ascii="Courier New" w:hAnsi="Courier New" w:cs="Courier New"/>
          <w:b/>
        </w:rPr>
        <w:t>Ping 192.168.1.60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5A77E1" w:rsidRPr="004E1B9C" w14:paraId="7210AD3A" w14:textId="77777777">
        <w:tc>
          <w:tcPr>
            <w:tcW w:w="1440" w:type="dxa"/>
            <w:shd w:val="clear" w:color="auto" w:fill="808080"/>
            <w:vAlign w:val="center"/>
          </w:tcPr>
          <w:p w14:paraId="3B7CB3D5" w14:textId="77777777" w:rsidR="005A77E1" w:rsidRPr="00296AA8" w:rsidRDefault="005A77E1" w:rsidP="00C451AC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C451AC">
              <w:t>9</w:t>
            </w:r>
          </w:p>
        </w:tc>
        <w:tc>
          <w:tcPr>
            <w:tcW w:w="6300" w:type="dxa"/>
            <w:vAlign w:val="center"/>
          </w:tcPr>
          <w:p w14:paraId="3A0BCEFE" w14:textId="77777777" w:rsidR="005A77E1" w:rsidRPr="006721D6" w:rsidRDefault="005A77E1" w:rsidP="004E1B9C">
            <w:pPr>
              <w:pStyle w:val="NoteText"/>
            </w:pPr>
            <w:r>
              <w:t>Did the ping succeed?</w:t>
            </w:r>
          </w:p>
        </w:tc>
      </w:tr>
    </w:tbl>
    <w:p w14:paraId="04D28ACD" w14:textId="77777777" w:rsidR="00C451AC" w:rsidRDefault="00C451AC" w:rsidP="00C451AC">
      <w:pPr>
        <w:pStyle w:val="BodyText"/>
        <w:ind w:left="360"/>
        <w:rPr>
          <w:sz w:val="22"/>
        </w:rPr>
      </w:pPr>
    </w:p>
    <w:p w14:paraId="1C239059" w14:textId="77777777" w:rsidR="00DA354A" w:rsidRPr="00C451AC" w:rsidRDefault="00C451AC" w:rsidP="00C451AC">
      <w:pPr>
        <w:pStyle w:val="BodyText"/>
        <w:ind w:left="360"/>
        <w:rPr>
          <w:sz w:val="22"/>
        </w:rPr>
      </w:pPr>
      <w:r w:rsidRPr="001164D5">
        <w:rPr>
          <w:sz w:val="22"/>
        </w:rPr>
        <w:t>End of exercise. You can leave the windows open for the next exercise.</w:t>
      </w:r>
    </w:p>
    <w:p w14:paraId="1B6570D0" w14:textId="77777777" w:rsidR="005A77E1" w:rsidRDefault="005A77E1" w:rsidP="00533FF1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3B72E2E5" w14:textId="77777777">
        <w:tc>
          <w:tcPr>
            <w:tcW w:w="1998" w:type="dxa"/>
            <w:shd w:val="solid" w:color="000000" w:fill="FFFFFF"/>
            <w:vAlign w:val="bottom"/>
          </w:tcPr>
          <w:p w14:paraId="1DA5A42C" w14:textId="77777777" w:rsidR="007E2448" w:rsidRPr="00296AA8" w:rsidRDefault="007E2448" w:rsidP="006B721F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F3448C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>.</w:t>
            </w:r>
            <w:r w:rsidR="006B721F">
              <w:rPr>
                <w:b w:val="0"/>
                <w:bCs w:val="0"/>
              </w:rPr>
              <w:t>6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7697DFD5" w14:textId="77777777" w:rsidR="007E2448" w:rsidRPr="00296AA8" w:rsidRDefault="006B721F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Resetting Servers</w:t>
            </w:r>
          </w:p>
        </w:tc>
      </w:tr>
      <w:tr w:rsidR="007E2448" w14:paraId="75901BFB" w14:textId="77777777">
        <w:tc>
          <w:tcPr>
            <w:tcW w:w="1998" w:type="dxa"/>
            <w:shd w:val="clear" w:color="auto" w:fill="auto"/>
          </w:tcPr>
          <w:p w14:paraId="4177300D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147B39CB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5664D6C5" w14:textId="77777777" w:rsidR="007E2448" w:rsidRDefault="007E2236" w:rsidP="007E2448">
            <w:pPr>
              <w:pStyle w:val="StyleTBLLeft-001Hanging001"/>
            </w:pPr>
            <w:r>
              <w:t>Before you can continue to the next exercise, you need to disable Routing and Remote Access.</w:t>
            </w:r>
          </w:p>
        </w:tc>
      </w:tr>
      <w:tr w:rsidR="007E2448" w14:paraId="1707FAA7" w14:textId="77777777">
        <w:tc>
          <w:tcPr>
            <w:tcW w:w="1998" w:type="dxa"/>
            <w:shd w:val="clear" w:color="auto" w:fill="auto"/>
          </w:tcPr>
          <w:p w14:paraId="348E52E9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530F8FAE" w14:textId="77777777" w:rsidR="007E2448" w:rsidRDefault="006B721F" w:rsidP="007E2448">
            <w:pPr>
              <w:pStyle w:val="TB"/>
            </w:pPr>
            <w:r>
              <w:t>5</w:t>
            </w:r>
            <w:r w:rsidR="007E2448">
              <w:t xml:space="preserve"> minutes</w:t>
            </w:r>
          </w:p>
        </w:tc>
      </w:tr>
    </w:tbl>
    <w:p w14:paraId="2827967C" w14:textId="77777777" w:rsidR="007E2448" w:rsidRDefault="007E2448" w:rsidP="007E2448">
      <w:pPr>
        <w:pStyle w:val="NL"/>
      </w:pPr>
    </w:p>
    <w:p w14:paraId="11C4E745" w14:textId="77777777" w:rsidR="007E2448" w:rsidRPr="00D118FE" w:rsidRDefault="007E2448" w:rsidP="007E2448">
      <w:pPr>
        <w:pStyle w:val="NL"/>
      </w:pPr>
      <w:r w:rsidRPr="00C3028A">
        <w:rPr>
          <w:b/>
        </w:rPr>
        <w:t>1.</w:t>
      </w:r>
      <w:r>
        <w:tab/>
      </w:r>
      <w:r w:rsidR="006B721F">
        <w:t xml:space="preserve">On Server01, with Routing and Remote Access, right-click </w:t>
      </w:r>
      <w:r w:rsidR="00C0409C" w:rsidRPr="00C0409C">
        <w:t>Server01</w:t>
      </w:r>
      <w:r w:rsidR="006B721F" w:rsidRPr="00D118FE">
        <w:t xml:space="preserve"> and click </w:t>
      </w:r>
      <w:r w:rsidR="00C0409C" w:rsidRPr="00C0409C">
        <w:t>Disable Routing and Remote Access</w:t>
      </w:r>
      <w:r w:rsidR="006B721F" w:rsidRPr="00D118FE">
        <w:t>.</w:t>
      </w:r>
    </w:p>
    <w:p w14:paraId="49E8FBD6" w14:textId="77777777" w:rsidR="007E2448" w:rsidRDefault="007E2448" w:rsidP="007E2448">
      <w:pPr>
        <w:pStyle w:val="NL"/>
      </w:pPr>
      <w:r w:rsidRPr="00C3028A">
        <w:rPr>
          <w:b/>
        </w:rPr>
        <w:t>2.</w:t>
      </w:r>
      <w:r>
        <w:tab/>
      </w:r>
      <w:r w:rsidR="006B721F">
        <w:t xml:space="preserve">When you are prompted to continue, click </w:t>
      </w:r>
      <w:r w:rsidR="00C0409C" w:rsidRPr="00C0409C">
        <w:t>Yes</w:t>
      </w:r>
      <w:r w:rsidR="006B721F">
        <w:t>.</w:t>
      </w:r>
    </w:p>
    <w:p w14:paraId="0A121C4F" w14:textId="77777777" w:rsidR="008235E4" w:rsidRDefault="008235E4" w:rsidP="007E2448">
      <w:pPr>
        <w:pStyle w:val="NL"/>
      </w:pPr>
      <w:r w:rsidRPr="00C3028A">
        <w:rPr>
          <w:b/>
        </w:rPr>
        <w:t>3.</w:t>
      </w:r>
      <w:r>
        <w:tab/>
      </w:r>
      <w:r w:rsidR="00DE0359">
        <w:t>After RRAS stops, c</w:t>
      </w:r>
      <w:r>
        <w:t xml:space="preserve">lose </w:t>
      </w:r>
      <w:r w:rsidR="00C0409C" w:rsidRPr="00C0409C">
        <w:t>Routing and Remote Access</w:t>
      </w:r>
      <w:r>
        <w:t>.</w:t>
      </w:r>
    </w:p>
    <w:p w14:paraId="73D4B4D3" w14:textId="77777777" w:rsidR="008235E4" w:rsidRDefault="008235E4" w:rsidP="007E2448">
      <w:pPr>
        <w:pStyle w:val="NL"/>
      </w:pPr>
      <w:r w:rsidRPr="00C3028A">
        <w:rPr>
          <w:b/>
        </w:rPr>
        <w:t>4.</w:t>
      </w:r>
      <w:r>
        <w:tab/>
        <w:t>On Server02,</w:t>
      </w:r>
      <w:r w:rsidR="00D118FE">
        <w:t xml:space="preserve"> </w:t>
      </w:r>
      <w:r>
        <w:t xml:space="preserve">open </w:t>
      </w:r>
      <w:r w:rsidR="00C0409C" w:rsidRPr="00C0409C">
        <w:t>Network and Sharing Center</w:t>
      </w:r>
      <w:r w:rsidR="00DE0359">
        <w:t>, if needed.</w:t>
      </w:r>
    </w:p>
    <w:p w14:paraId="4229F059" w14:textId="77777777" w:rsidR="008235E4" w:rsidRDefault="008235E4" w:rsidP="007E2448">
      <w:pPr>
        <w:pStyle w:val="NL"/>
      </w:pPr>
      <w:r w:rsidRPr="00C3028A">
        <w:rPr>
          <w:b/>
        </w:rPr>
        <w:t>5.</w:t>
      </w:r>
      <w:r>
        <w:tab/>
        <w:t xml:space="preserve">Click </w:t>
      </w:r>
      <w:r w:rsidR="00C0409C" w:rsidRPr="00C0409C">
        <w:t>Change adapter settings</w:t>
      </w:r>
      <w:r>
        <w:t>.</w:t>
      </w:r>
    </w:p>
    <w:p w14:paraId="5DF65D2C" w14:textId="77777777" w:rsidR="008235E4" w:rsidRDefault="008235E4" w:rsidP="007E2448">
      <w:pPr>
        <w:pStyle w:val="NL"/>
      </w:pPr>
      <w:r w:rsidRPr="00C3028A">
        <w:rPr>
          <w:b/>
        </w:rPr>
        <w:t>6.</w:t>
      </w:r>
      <w:r>
        <w:tab/>
        <w:t xml:space="preserve">Right-click </w:t>
      </w:r>
      <w:r w:rsidR="00C0409C" w:rsidRPr="00C0409C">
        <w:t xml:space="preserve">Ethernet </w:t>
      </w:r>
      <w:r w:rsidRPr="00D118FE">
        <w:t xml:space="preserve">and click </w:t>
      </w:r>
      <w:r w:rsidR="00C0409C" w:rsidRPr="00C0409C">
        <w:t>Enable</w:t>
      </w:r>
      <w:r>
        <w:t>.</w:t>
      </w:r>
    </w:p>
    <w:p w14:paraId="4F614ED4" w14:textId="77777777" w:rsidR="006721D6" w:rsidRDefault="008235E4" w:rsidP="00C451AC">
      <w:pPr>
        <w:pStyle w:val="NL"/>
      </w:pPr>
      <w:r w:rsidRPr="00C3028A">
        <w:rPr>
          <w:b/>
        </w:rPr>
        <w:t>7.</w:t>
      </w:r>
      <w:r>
        <w:tab/>
        <w:t xml:space="preserve">Close </w:t>
      </w:r>
      <w:r w:rsidR="00C0409C" w:rsidRPr="00C0409C">
        <w:rPr>
          <w:i/>
        </w:rPr>
        <w:t>Network Connections and Network and Sharing Center</w:t>
      </w:r>
      <w:r>
        <w:t>.</w:t>
      </w:r>
    </w:p>
    <w:p w14:paraId="6319FFCB" w14:textId="77777777" w:rsidR="006721D6" w:rsidRDefault="006721D6" w:rsidP="00C451AC">
      <w:pPr>
        <w:pStyle w:val="NL"/>
      </w:pPr>
    </w:p>
    <w:p w14:paraId="7776F459" w14:textId="77777777" w:rsidR="004C3287" w:rsidRPr="00C451AC" w:rsidRDefault="004C3287" w:rsidP="00C451AC">
      <w:pPr>
        <w:pStyle w:val="NL"/>
      </w:pPr>
    </w:p>
    <w:p w14:paraId="2988DFDD" w14:textId="77777777" w:rsidR="00EB715D" w:rsidRDefault="00EB715D" w:rsidP="00EB715D">
      <w:pPr>
        <w:pStyle w:val="H1"/>
      </w:pPr>
      <w:r>
        <w:lastRenderedPageBreak/>
        <w:t>Lab REview Questions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000000" w:fill="auto"/>
        <w:tblLook w:val="01E0" w:firstRow="1" w:lastRow="1" w:firstColumn="1" w:lastColumn="1" w:noHBand="0" w:noVBand="0"/>
      </w:tblPr>
      <w:tblGrid>
        <w:gridCol w:w="1800"/>
        <w:gridCol w:w="6948"/>
      </w:tblGrid>
      <w:tr w:rsidR="00EB715D" w14:paraId="6CA709FB" w14:textId="77777777">
        <w:tc>
          <w:tcPr>
            <w:tcW w:w="1800" w:type="dxa"/>
            <w:shd w:val="clear" w:color="000000" w:fill="auto"/>
          </w:tcPr>
          <w:p w14:paraId="0300D98F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Completion time</w:t>
            </w:r>
          </w:p>
        </w:tc>
        <w:tc>
          <w:tcPr>
            <w:tcW w:w="6948" w:type="dxa"/>
            <w:shd w:val="clear" w:color="000000" w:fill="auto"/>
          </w:tcPr>
          <w:p w14:paraId="52A7063C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1</w:t>
            </w:r>
            <w:r>
              <w:rPr>
                <w:b/>
                <w:bCs/>
              </w:rPr>
              <w:t>0</w:t>
            </w:r>
            <w:r w:rsidRPr="00296AA8">
              <w:rPr>
                <w:b/>
                <w:bCs/>
              </w:rPr>
              <w:t xml:space="preserve"> minutes</w:t>
            </w:r>
          </w:p>
        </w:tc>
      </w:tr>
    </w:tbl>
    <w:p w14:paraId="5F36DF63" w14:textId="77777777" w:rsidR="00C451AC" w:rsidRDefault="00C451AC" w:rsidP="00C3028A">
      <w:pPr>
        <w:pStyle w:val="NL"/>
        <w:rPr>
          <w:b/>
        </w:rPr>
      </w:pPr>
    </w:p>
    <w:p w14:paraId="5724C6E2" w14:textId="77777777" w:rsidR="00B01574" w:rsidRDefault="00C3028A" w:rsidP="00C3028A">
      <w:pPr>
        <w:pStyle w:val="NL"/>
      </w:pPr>
      <w:r w:rsidRPr="00DE3CDA">
        <w:rPr>
          <w:b/>
        </w:rPr>
        <w:t>1.</w:t>
      </w:r>
      <w:r w:rsidRPr="00DE3CDA">
        <w:rPr>
          <w:b/>
        </w:rPr>
        <w:tab/>
      </w:r>
      <w:r w:rsidR="00B01574">
        <w:t>In Exercise 10.2,</w:t>
      </w:r>
      <w:r w:rsidR="00D118FE">
        <w:t xml:space="preserve"> </w:t>
      </w:r>
      <w:r w:rsidR="00B01574">
        <w:t>what software included with Windows Server 2012 allows you to create a VPN server used with PPTP and L2TP?</w:t>
      </w:r>
    </w:p>
    <w:p w14:paraId="38EEB7D9" w14:textId="77777777" w:rsidR="00B01574" w:rsidRDefault="00A553F3" w:rsidP="00C3028A">
      <w:pPr>
        <w:pStyle w:val="NL"/>
      </w:pPr>
      <w:r>
        <w:rPr>
          <w:b/>
        </w:rPr>
        <w:t>2</w:t>
      </w:r>
      <w:r w:rsidR="00C3028A" w:rsidRPr="00DE3CDA">
        <w:rPr>
          <w:b/>
        </w:rPr>
        <w:t>.</w:t>
      </w:r>
      <w:r w:rsidR="00C3028A" w:rsidRPr="00DE3CDA">
        <w:rPr>
          <w:b/>
        </w:rPr>
        <w:tab/>
      </w:r>
      <w:r w:rsidR="00B01574">
        <w:t>In Exercise 10.2, what program did you use to allow the Administrator to connect using RRAS?</w:t>
      </w:r>
    </w:p>
    <w:p w14:paraId="390FE151" w14:textId="77777777" w:rsidR="00B01574" w:rsidRDefault="00A553F3" w:rsidP="00C3028A">
      <w:pPr>
        <w:pStyle w:val="NL"/>
      </w:pPr>
      <w:r>
        <w:rPr>
          <w:b/>
        </w:rPr>
        <w:t>3</w:t>
      </w:r>
      <w:r w:rsidR="00C3028A" w:rsidRPr="00DE3CDA">
        <w:rPr>
          <w:b/>
        </w:rPr>
        <w:t>.</w:t>
      </w:r>
      <w:r w:rsidR="00C3028A" w:rsidRPr="00DE3CDA">
        <w:rPr>
          <w:b/>
        </w:rPr>
        <w:tab/>
      </w:r>
      <w:r w:rsidR="00B01574">
        <w:t xml:space="preserve">In Exercise 10.3, where do you define VPN connections </w:t>
      </w:r>
      <w:r w:rsidR="00ED7D4A">
        <w:t xml:space="preserve">in </w:t>
      </w:r>
      <w:r w:rsidR="00B01574">
        <w:t>Windows Server 2012 when a server needs to act as a VPN client?</w:t>
      </w:r>
    </w:p>
    <w:p w14:paraId="31439FF7" w14:textId="77777777" w:rsidR="00B01574" w:rsidRDefault="00A553F3" w:rsidP="00C3028A">
      <w:pPr>
        <w:pStyle w:val="NL"/>
      </w:pPr>
      <w:r>
        <w:rPr>
          <w:b/>
        </w:rPr>
        <w:t>4</w:t>
      </w:r>
      <w:r w:rsidR="00C3028A" w:rsidRPr="00DE3CDA">
        <w:rPr>
          <w:b/>
        </w:rPr>
        <w:t>.</w:t>
      </w:r>
      <w:r w:rsidR="00C3028A" w:rsidRPr="00DE3CDA">
        <w:rPr>
          <w:b/>
        </w:rPr>
        <w:tab/>
      </w:r>
      <w:r w:rsidR="00EB1A2E">
        <w:t>I</w:t>
      </w:r>
      <w:r w:rsidR="00B01574">
        <w:t xml:space="preserve">n Exercise 10.4, </w:t>
      </w:r>
      <w:r w:rsidR="00D118FE">
        <w:t xml:space="preserve">which </w:t>
      </w:r>
      <w:r w:rsidR="00B01574">
        <w:t>option was used to enable or disabl</w:t>
      </w:r>
      <w:r w:rsidR="008C6C0A">
        <w:t>e</w:t>
      </w:r>
      <w:r w:rsidR="00B01574">
        <w:t xml:space="preserve"> split tunneling?</w:t>
      </w:r>
    </w:p>
    <w:p w14:paraId="0A5CA1C6" w14:textId="77777777" w:rsidR="00B01574" w:rsidRDefault="00A553F3" w:rsidP="00C3028A">
      <w:pPr>
        <w:pStyle w:val="NL"/>
      </w:pPr>
      <w:r>
        <w:rPr>
          <w:b/>
        </w:rPr>
        <w:t>5</w:t>
      </w:r>
      <w:r w:rsidR="00C3028A" w:rsidRPr="00DE3CDA">
        <w:rPr>
          <w:b/>
        </w:rPr>
        <w:t>.</w:t>
      </w:r>
      <w:r w:rsidR="00C3028A" w:rsidRPr="00DE3CDA">
        <w:rPr>
          <w:b/>
        </w:rPr>
        <w:tab/>
      </w:r>
      <w:r w:rsidR="00EB1A2E">
        <w:t>I</w:t>
      </w:r>
      <w:r w:rsidR="00B01574">
        <w:t>n Exercise 10.5, what version of RIP does Windows Server 2012 support?</w:t>
      </w:r>
    </w:p>
    <w:p w14:paraId="1EB6D0A5" w14:textId="77777777" w:rsidR="0047198D" w:rsidRDefault="0047198D" w:rsidP="00C3028A">
      <w:pPr>
        <w:pStyle w:val="NL"/>
        <w:ind w:left="1260"/>
        <w:rPr>
          <w:b/>
          <w:highlight w:val="yellow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47198D" w:rsidRPr="00296AA8" w14:paraId="4FDB99CC" w14:textId="77777777">
        <w:tc>
          <w:tcPr>
            <w:tcW w:w="1870" w:type="dxa"/>
            <w:shd w:val="solid" w:color="000000" w:fill="FFFFFF"/>
            <w:vAlign w:val="bottom"/>
          </w:tcPr>
          <w:p w14:paraId="666F07C1" w14:textId="77777777" w:rsidR="0047198D" w:rsidRPr="00296AA8" w:rsidRDefault="0047198D" w:rsidP="009C68C0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4C8971B2" w14:textId="77777777" w:rsidR="0047198D" w:rsidRPr="00296AA8" w:rsidRDefault="0047198D" w:rsidP="0047198D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Using the Route Command</w:t>
            </w:r>
          </w:p>
        </w:tc>
      </w:tr>
      <w:tr w:rsidR="0047198D" w14:paraId="20574D03" w14:textId="77777777">
        <w:tc>
          <w:tcPr>
            <w:tcW w:w="1870" w:type="dxa"/>
            <w:shd w:val="clear" w:color="auto" w:fill="auto"/>
          </w:tcPr>
          <w:p w14:paraId="36A802AC" w14:textId="77777777" w:rsidR="0047198D" w:rsidRDefault="0047198D" w:rsidP="009C68C0">
            <w:pPr>
              <w:pStyle w:val="TB"/>
            </w:pPr>
            <w:r>
              <w:t>Overview</w:t>
            </w:r>
          </w:p>
          <w:p w14:paraId="667B58F9" w14:textId="77777777" w:rsidR="0047198D" w:rsidRDefault="0047198D" w:rsidP="009C68C0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25113627" w14:textId="77777777" w:rsidR="0047198D" w:rsidRDefault="0047198D" w:rsidP="0047198D">
            <w:pPr>
              <w:pStyle w:val="StyleTBLLeft-001Hanging001"/>
            </w:pPr>
            <w:r>
              <w:t>To complete this challenge, you will demonstrate how to use the Route command.</w:t>
            </w:r>
          </w:p>
        </w:tc>
      </w:tr>
      <w:tr w:rsidR="0047198D" w14:paraId="341CD388" w14:textId="77777777">
        <w:tc>
          <w:tcPr>
            <w:tcW w:w="1870" w:type="dxa"/>
            <w:shd w:val="clear" w:color="auto" w:fill="auto"/>
          </w:tcPr>
          <w:p w14:paraId="50323392" w14:textId="77777777" w:rsidR="0047198D" w:rsidRDefault="0047198D" w:rsidP="009C68C0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30F14CD2" w14:textId="77777777" w:rsidR="0047198D" w:rsidRDefault="0047198D" w:rsidP="009C68C0">
            <w:pPr>
              <w:pStyle w:val="TB"/>
            </w:pPr>
            <w:r>
              <w:t>10 minutes</w:t>
            </w:r>
          </w:p>
        </w:tc>
      </w:tr>
    </w:tbl>
    <w:p w14:paraId="50EBC792" w14:textId="77777777" w:rsidR="0047198D" w:rsidRPr="00BD1EA9" w:rsidRDefault="0047198D" w:rsidP="00C3028A">
      <w:pPr>
        <w:pStyle w:val="NL"/>
        <w:ind w:left="1260"/>
        <w:rPr>
          <w:b/>
          <w:highlight w:val="yellow"/>
        </w:rPr>
      </w:pPr>
    </w:p>
    <w:p w14:paraId="00540A9A" w14:textId="77777777" w:rsidR="007E2448" w:rsidRPr="00C14D0D" w:rsidRDefault="00B01574" w:rsidP="007E2448">
      <w:pPr>
        <w:pStyle w:val="TXTIND0"/>
        <w:rPr>
          <w:noProof w:val="0"/>
        </w:rPr>
      </w:pPr>
      <w:r>
        <w:rPr>
          <w:noProof w:val="0"/>
        </w:rPr>
        <w:t xml:space="preserve">By default, routes are automatically </w:t>
      </w:r>
      <w:r w:rsidR="009B792F">
        <w:rPr>
          <w:noProof w:val="0"/>
        </w:rPr>
        <w:t>created</w:t>
      </w:r>
      <w:r>
        <w:rPr>
          <w:noProof w:val="0"/>
        </w:rPr>
        <w:t xml:space="preserve"> within Windows. </w:t>
      </w:r>
      <w:r w:rsidR="009B792F">
        <w:rPr>
          <w:noProof w:val="0"/>
        </w:rPr>
        <w:t>However, you can create static routes by using the route.exe command. Therefore, specify the commands that you would use to perform the following tasks?</w:t>
      </w:r>
    </w:p>
    <w:p w14:paraId="33277244" w14:textId="77777777" w:rsidR="007E2448" w:rsidRPr="00C14D0D" w:rsidRDefault="009B792F" w:rsidP="007E2448">
      <w:pPr>
        <w:pStyle w:val="NL"/>
        <w:rPr>
          <w:noProof w:val="0"/>
        </w:rPr>
      </w:pPr>
      <w:r w:rsidRPr="00C3028A">
        <w:rPr>
          <w:b/>
          <w:noProof w:val="0"/>
        </w:rPr>
        <w:t>1.</w:t>
      </w:r>
      <w:r w:rsidRPr="00C3028A">
        <w:rPr>
          <w:b/>
          <w:noProof w:val="0"/>
        </w:rPr>
        <w:tab/>
      </w:r>
      <w:r>
        <w:rPr>
          <w:noProof w:val="0"/>
        </w:rPr>
        <w:t>What command would you to display the routing table in Windows?</w:t>
      </w:r>
    </w:p>
    <w:p w14:paraId="0B5756A7" w14:textId="77777777" w:rsidR="009B792F" w:rsidRPr="00C14D0D" w:rsidRDefault="009B792F" w:rsidP="009B792F">
      <w:pPr>
        <w:pStyle w:val="NL"/>
        <w:rPr>
          <w:noProof w:val="0"/>
        </w:rPr>
      </w:pPr>
      <w:r w:rsidRPr="00C3028A">
        <w:rPr>
          <w:b/>
          <w:noProof w:val="0"/>
        </w:rPr>
        <w:t>2.</w:t>
      </w:r>
      <w:r>
        <w:rPr>
          <w:noProof w:val="0"/>
        </w:rPr>
        <w:tab/>
        <w:t xml:space="preserve">What command would you to create a route to the 172.25.1.x (mask 255.255.255.0) that goes out the 192.168.1.20 router? </w:t>
      </w:r>
    </w:p>
    <w:p w14:paraId="30A3EC28" w14:textId="77777777" w:rsidR="009B792F" w:rsidRPr="00C14D0D" w:rsidRDefault="009B792F" w:rsidP="009B792F">
      <w:pPr>
        <w:pStyle w:val="NL"/>
        <w:rPr>
          <w:noProof w:val="0"/>
        </w:rPr>
      </w:pPr>
      <w:r w:rsidRPr="00C3028A">
        <w:rPr>
          <w:b/>
          <w:noProof w:val="0"/>
        </w:rPr>
        <w:t>3.</w:t>
      </w:r>
      <w:r>
        <w:rPr>
          <w:noProof w:val="0"/>
        </w:rPr>
        <w:tab/>
        <w:t>What option makes a static router permanent so that the route will remain after a computer is rebooted?</w:t>
      </w:r>
    </w:p>
    <w:p w14:paraId="1BA789CF" w14:textId="77777777" w:rsidR="009B792F" w:rsidRPr="00C14D0D" w:rsidRDefault="009B792F" w:rsidP="009B792F">
      <w:pPr>
        <w:pStyle w:val="NL"/>
        <w:rPr>
          <w:noProof w:val="0"/>
        </w:rPr>
      </w:pPr>
      <w:r w:rsidRPr="00C3028A">
        <w:rPr>
          <w:b/>
          <w:noProof w:val="0"/>
        </w:rPr>
        <w:t>4.</w:t>
      </w:r>
      <w:r>
        <w:rPr>
          <w:noProof w:val="0"/>
        </w:rPr>
        <w:tab/>
        <w:t xml:space="preserve">What command would use to delete the route defined in </w:t>
      </w:r>
      <w:r w:rsidR="00D118FE">
        <w:rPr>
          <w:noProof w:val="0"/>
        </w:rPr>
        <w:t xml:space="preserve">Question </w:t>
      </w:r>
      <w:r>
        <w:rPr>
          <w:noProof w:val="0"/>
        </w:rPr>
        <w:t>2?</w:t>
      </w:r>
    </w:p>
    <w:p w14:paraId="055E846C" w14:textId="77777777" w:rsidR="00C451AC" w:rsidRDefault="00C451AC" w:rsidP="009B792F">
      <w:pPr>
        <w:pStyle w:val="NL"/>
        <w:tabs>
          <w:tab w:val="left" w:pos="1440"/>
        </w:tabs>
        <w:ind w:left="1440"/>
        <w:rPr>
          <w:noProof w:val="0"/>
          <w:highlight w:val="yellow"/>
        </w:rPr>
      </w:pPr>
    </w:p>
    <w:p w14:paraId="160ADBE2" w14:textId="77777777" w:rsidR="009B792F" w:rsidRPr="00C451AC" w:rsidRDefault="00C451AC" w:rsidP="00C451AC">
      <w:pPr>
        <w:pStyle w:val="TXTIND0"/>
        <w:rPr>
          <w:noProof w:val="0"/>
        </w:rPr>
      </w:pPr>
      <w:r w:rsidRPr="00EA7434">
        <w:rPr>
          <w:noProof w:val="0"/>
        </w:rPr>
        <w:t>End of lab. You can log off or start a different lab. If you want to restart this lab, you’ll need to click the End Lab button in order for the lab to be reset.</w:t>
      </w:r>
    </w:p>
    <w:p w14:paraId="39A22CDE" w14:textId="77777777" w:rsidR="009B792F" w:rsidRPr="0087636F" w:rsidRDefault="009B792F" w:rsidP="00361188">
      <w:pPr>
        <w:pStyle w:val="NL"/>
        <w:tabs>
          <w:tab w:val="clear" w:pos="810"/>
          <w:tab w:val="left" w:pos="1440"/>
        </w:tabs>
        <w:ind w:left="1440"/>
        <w:jc w:val="both"/>
        <w:rPr>
          <w:noProof w:val="0"/>
          <w:highlight w:val="yellow"/>
        </w:rPr>
      </w:pPr>
    </w:p>
    <w:sectPr w:rsidR="009B792F" w:rsidRPr="0087636F" w:rsidSect="00E97E5A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16B22B" w14:textId="77777777" w:rsidR="000225F5" w:rsidRDefault="000225F5">
      <w:r>
        <w:separator/>
      </w:r>
    </w:p>
  </w:endnote>
  <w:endnote w:type="continuationSeparator" w:id="0">
    <w:p w14:paraId="2F439754" w14:textId="77777777" w:rsidR="000225F5" w:rsidRDefault="00022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ew York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B2D61C" w14:textId="77777777" w:rsidR="009C68C0" w:rsidRPr="001E7A6A" w:rsidRDefault="009C68C0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24334D" w14:textId="77777777" w:rsidR="000225F5" w:rsidRDefault="000225F5">
      <w:r>
        <w:separator/>
      </w:r>
    </w:p>
  </w:footnote>
  <w:footnote w:type="continuationSeparator" w:id="0">
    <w:p w14:paraId="7B297D9F" w14:textId="77777777" w:rsidR="000225F5" w:rsidRDefault="000225F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0EAD85" w14:textId="77777777" w:rsidR="009C68C0" w:rsidRPr="00127F58" w:rsidRDefault="009C68C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70-411 Administering Windows Server 2012</w:t>
    </w:r>
    <w:r>
      <w:rPr>
        <w:rFonts w:ascii="Arial" w:hAnsi="Arial" w:cs="Arial"/>
        <w:i/>
        <w:sz w:val="20"/>
      </w:rPr>
      <w:tab/>
    </w:r>
    <w:r>
      <w:rPr>
        <w:rFonts w:ascii="Arial" w:hAnsi="Arial" w:cs="Arial"/>
        <w:i/>
        <w:sz w:val="20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4C10F1"/>
    <w:multiLevelType w:val="hybridMultilevel"/>
    <w:tmpl w:val="4E662A60"/>
    <w:lvl w:ilvl="0" w:tplc="1ECCC542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EA7416FA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E6F87FA0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BA1EBB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8EFA9356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AD701570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DBB40FE2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CA3CE744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B120B676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5F784B61"/>
    <w:multiLevelType w:val="hybridMultilevel"/>
    <w:tmpl w:val="425C444E"/>
    <w:lvl w:ilvl="0" w:tplc="15E08F3A">
      <w:start w:val="1"/>
      <w:numFmt w:val="bullet"/>
      <w:pStyle w:val="ObjBL0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4212362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888CC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823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62C83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36800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7284B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34A44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01284F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0E45F5"/>
    <w:multiLevelType w:val="hybridMultilevel"/>
    <w:tmpl w:val="3BC6A9B8"/>
    <w:lvl w:ilvl="0" w:tplc="94A60BC6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C8A"/>
    <w:rsid w:val="00002064"/>
    <w:rsid w:val="00003FC7"/>
    <w:rsid w:val="000045AE"/>
    <w:rsid w:val="00005A15"/>
    <w:rsid w:val="00005D3C"/>
    <w:rsid w:val="00007DCE"/>
    <w:rsid w:val="00010C6B"/>
    <w:rsid w:val="00012A97"/>
    <w:rsid w:val="00012FC8"/>
    <w:rsid w:val="00014C31"/>
    <w:rsid w:val="000159BE"/>
    <w:rsid w:val="000225F5"/>
    <w:rsid w:val="00025B1F"/>
    <w:rsid w:val="0002728B"/>
    <w:rsid w:val="00033521"/>
    <w:rsid w:val="000361E8"/>
    <w:rsid w:val="00040C8A"/>
    <w:rsid w:val="00041170"/>
    <w:rsid w:val="00045DB9"/>
    <w:rsid w:val="00046A3E"/>
    <w:rsid w:val="00050B54"/>
    <w:rsid w:val="00051024"/>
    <w:rsid w:val="00053546"/>
    <w:rsid w:val="00054260"/>
    <w:rsid w:val="00056518"/>
    <w:rsid w:val="000578A6"/>
    <w:rsid w:val="0006332F"/>
    <w:rsid w:val="000633D1"/>
    <w:rsid w:val="000654F4"/>
    <w:rsid w:val="00066926"/>
    <w:rsid w:val="00072204"/>
    <w:rsid w:val="00073127"/>
    <w:rsid w:val="00073D1A"/>
    <w:rsid w:val="00077030"/>
    <w:rsid w:val="00080473"/>
    <w:rsid w:val="000805FE"/>
    <w:rsid w:val="0008198D"/>
    <w:rsid w:val="00081E8B"/>
    <w:rsid w:val="000823BD"/>
    <w:rsid w:val="00082B69"/>
    <w:rsid w:val="00083B97"/>
    <w:rsid w:val="00083DF9"/>
    <w:rsid w:val="00083F72"/>
    <w:rsid w:val="00084E29"/>
    <w:rsid w:val="0008516C"/>
    <w:rsid w:val="00087D9E"/>
    <w:rsid w:val="00090C70"/>
    <w:rsid w:val="00091903"/>
    <w:rsid w:val="00094057"/>
    <w:rsid w:val="00095BB9"/>
    <w:rsid w:val="00096854"/>
    <w:rsid w:val="00096A43"/>
    <w:rsid w:val="000A4697"/>
    <w:rsid w:val="000A4FB4"/>
    <w:rsid w:val="000B22A5"/>
    <w:rsid w:val="000B39AC"/>
    <w:rsid w:val="000B522A"/>
    <w:rsid w:val="000B5BDE"/>
    <w:rsid w:val="000B5C37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35E7"/>
    <w:rsid w:val="000F2783"/>
    <w:rsid w:val="000F3B1C"/>
    <w:rsid w:val="000F4837"/>
    <w:rsid w:val="00105C14"/>
    <w:rsid w:val="001063FF"/>
    <w:rsid w:val="00111163"/>
    <w:rsid w:val="0011141C"/>
    <w:rsid w:val="00112C1C"/>
    <w:rsid w:val="00114A67"/>
    <w:rsid w:val="001160E7"/>
    <w:rsid w:val="0011703A"/>
    <w:rsid w:val="00120D0B"/>
    <w:rsid w:val="0012446D"/>
    <w:rsid w:val="00124641"/>
    <w:rsid w:val="00127096"/>
    <w:rsid w:val="00127F58"/>
    <w:rsid w:val="001318B0"/>
    <w:rsid w:val="001332F9"/>
    <w:rsid w:val="0013389B"/>
    <w:rsid w:val="001340F1"/>
    <w:rsid w:val="001348F5"/>
    <w:rsid w:val="00134CA0"/>
    <w:rsid w:val="001351A6"/>
    <w:rsid w:val="00137F24"/>
    <w:rsid w:val="00142FBF"/>
    <w:rsid w:val="00145EA1"/>
    <w:rsid w:val="00151AC8"/>
    <w:rsid w:val="0015441E"/>
    <w:rsid w:val="0016280F"/>
    <w:rsid w:val="001631BB"/>
    <w:rsid w:val="001713B8"/>
    <w:rsid w:val="001735B3"/>
    <w:rsid w:val="00173723"/>
    <w:rsid w:val="001740F2"/>
    <w:rsid w:val="001815FC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B1E53"/>
    <w:rsid w:val="001B3F03"/>
    <w:rsid w:val="001C1170"/>
    <w:rsid w:val="001C6FD5"/>
    <w:rsid w:val="001D13F8"/>
    <w:rsid w:val="001D3009"/>
    <w:rsid w:val="001E2A44"/>
    <w:rsid w:val="001E5C6A"/>
    <w:rsid w:val="001E7A6A"/>
    <w:rsid w:val="001F1A3B"/>
    <w:rsid w:val="001F3CF9"/>
    <w:rsid w:val="001F3FD5"/>
    <w:rsid w:val="001F4B51"/>
    <w:rsid w:val="0020425E"/>
    <w:rsid w:val="0021102D"/>
    <w:rsid w:val="00211E18"/>
    <w:rsid w:val="00213515"/>
    <w:rsid w:val="00216453"/>
    <w:rsid w:val="002166D7"/>
    <w:rsid w:val="00221EAC"/>
    <w:rsid w:val="002339E8"/>
    <w:rsid w:val="002366FF"/>
    <w:rsid w:val="002369A1"/>
    <w:rsid w:val="002457C2"/>
    <w:rsid w:val="0024595F"/>
    <w:rsid w:val="00245C01"/>
    <w:rsid w:val="00250400"/>
    <w:rsid w:val="0025055E"/>
    <w:rsid w:val="00250A93"/>
    <w:rsid w:val="002538D1"/>
    <w:rsid w:val="00256D8C"/>
    <w:rsid w:val="00261BD6"/>
    <w:rsid w:val="00265A62"/>
    <w:rsid w:val="0027083B"/>
    <w:rsid w:val="002838AC"/>
    <w:rsid w:val="002854BD"/>
    <w:rsid w:val="002868C6"/>
    <w:rsid w:val="00290B23"/>
    <w:rsid w:val="002938CC"/>
    <w:rsid w:val="00294C4B"/>
    <w:rsid w:val="00297338"/>
    <w:rsid w:val="00297F62"/>
    <w:rsid w:val="002A1F5E"/>
    <w:rsid w:val="002A3BA3"/>
    <w:rsid w:val="002A3D0A"/>
    <w:rsid w:val="002A4A3C"/>
    <w:rsid w:val="002B4359"/>
    <w:rsid w:val="002C0DE2"/>
    <w:rsid w:val="002C1A03"/>
    <w:rsid w:val="002C5F24"/>
    <w:rsid w:val="002C7B8A"/>
    <w:rsid w:val="002D335A"/>
    <w:rsid w:val="002D54AF"/>
    <w:rsid w:val="002E0182"/>
    <w:rsid w:val="002E45C4"/>
    <w:rsid w:val="002E495C"/>
    <w:rsid w:val="002E4FA8"/>
    <w:rsid w:val="002E7C20"/>
    <w:rsid w:val="002F6787"/>
    <w:rsid w:val="002F7CF6"/>
    <w:rsid w:val="0030234B"/>
    <w:rsid w:val="00302CF5"/>
    <w:rsid w:val="00302DFA"/>
    <w:rsid w:val="0030605D"/>
    <w:rsid w:val="00307037"/>
    <w:rsid w:val="00310B17"/>
    <w:rsid w:val="003157A8"/>
    <w:rsid w:val="00321392"/>
    <w:rsid w:val="00321AC2"/>
    <w:rsid w:val="00322571"/>
    <w:rsid w:val="0032397B"/>
    <w:rsid w:val="00324A0D"/>
    <w:rsid w:val="003253CB"/>
    <w:rsid w:val="00326FBD"/>
    <w:rsid w:val="00327FA4"/>
    <w:rsid w:val="00332D46"/>
    <w:rsid w:val="00342798"/>
    <w:rsid w:val="00342FED"/>
    <w:rsid w:val="00343ACC"/>
    <w:rsid w:val="003443D0"/>
    <w:rsid w:val="00344895"/>
    <w:rsid w:val="00351A8B"/>
    <w:rsid w:val="00352371"/>
    <w:rsid w:val="0035380A"/>
    <w:rsid w:val="003554B2"/>
    <w:rsid w:val="00361188"/>
    <w:rsid w:val="00361DDD"/>
    <w:rsid w:val="0036294E"/>
    <w:rsid w:val="00362ED7"/>
    <w:rsid w:val="00367B7F"/>
    <w:rsid w:val="003728FD"/>
    <w:rsid w:val="00375DDA"/>
    <w:rsid w:val="00381F62"/>
    <w:rsid w:val="00382C29"/>
    <w:rsid w:val="003835DC"/>
    <w:rsid w:val="00387F39"/>
    <w:rsid w:val="0039141C"/>
    <w:rsid w:val="00392CFB"/>
    <w:rsid w:val="003934B4"/>
    <w:rsid w:val="003940B5"/>
    <w:rsid w:val="003959F0"/>
    <w:rsid w:val="00396022"/>
    <w:rsid w:val="00396FCE"/>
    <w:rsid w:val="003A1272"/>
    <w:rsid w:val="003A17CE"/>
    <w:rsid w:val="003A7EC9"/>
    <w:rsid w:val="003B44D3"/>
    <w:rsid w:val="003B5F5C"/>
    <w:rsid w:val="003B622E"/>
    <w:rsid w:val="003B7B16"/>
    <w:rsid w:val="003B7C5A"/>
    <w:rsid w:val="003C1737"/>
    <w:rsid w:val="003C5530"/>
    <w:rsid w:val="003D05D9"/>
    <w:rsid w:val="003D080F"/>
    <w:rsid w:val="003D457D"/>
    <w:rsid w:val="003D4BB8"/>
    <w:rsid w:val="003D7388"/>
    <w:rsid w:val="003D78C8"/>
    <w:rsid w:val="003E487D"/>
    <w:rsid w:val="003E5BC4"/>
    <w:rsid w:val="003E604B"/>
    <w:rsid w:val="003E6364"/>
    <w:rsid w:val="003E74A0"/>
    <w:rsid w:val="003E7B99"/>
    <w:rsid w:val="003F09EA"/>
    <w:rsid w:val="003F30D3"/>
    <w:rsid w:val="003F4446"/>
    <w:rsid w:val="003F4EA2"/>
    <w:rsid w:val="003F6915"/>
    <w:rsid w:val="00400CEE"/>
    <w:rsid w:val="00400D14"/>
    <w:rsid w:val="00400E4F"/>
    <w:rsid w:val="0040225C"/>
    <w:rsid w:val="00402B87"/>
    <w:rsid w:val="0040443C"/>
    <w:rsid w:val="004101EA"/>
    <w:rsid w:val="004122DA"/>
    <w:rsid w:val="00414387"/>
    <w:rsid w:val="00415257"/>
    <w:rsid w:val="00422D36"/>
    <w:rsid w:val="004236BD"/>
    <w:rsid w:val="004268E6"/>
    <w:rsid w:val="00426C90"/>
    <w:rsid w:val="004370B4"/>
    <w:rsid w:val="0043777E"/>
    <w:rsid w:val="00437CD7"/>
    <w:rsid w:val="004400DF"/>
    <w:rsid w:val="004402C9"/>
    <w:rsid w:val="00447D01"/>
    <w:rsid w:val="00450368"/>
    <w:rsid w:val="00450559"/>
    <w:rsid w:val="00451180"/>
    <w:rsid w:val="00455CC5"/>
    <w:rsid w:val="0045609A"/>
    <w:rsid w:val="00457F70"/>
    <w:rsid w:val="00460C10"/>
    <w:rsid w:val="00461ACE"/>
    <w:rsid w:val="00461DE4"/>
    <w:rsid w:val="0047198D"/>
    <w:rsid w:val="00472CF8"/>
    <w:rsid w:val="0047411C"/>
    <w:rsid w:val="00482153"/>
    <w:rsid w:val="0048694A"/>
    <w:rsid w:val="00487EA5"/>
    <w:rsid w:val="00493FA6"/>
    <w:rsid w:val="004941DC"/>
    <w:rsid w:val="0049466E"/>
    <w:rsid w:val="004A210B"/>
    <w:rsid w:val="004A2377"/>
    <w:rsid w:val="004A731A"/>
    <w:rsid w:val="004A7889"/>
    <w:rsid w:val="004B7DFB"/>
    <w:rsid w:val="004C0AFA"/>
    <w:rsid w:val="004C1B72"/>
    <w:rsid w:val="004C3287"/>
    <w:rsid w:val="004C4742"/>
    <w:rsid w:val="004C58AD"/>
    <w:rsid w:val="004D03DB"/>
    <w:rsid w:val="004D16AC"/>
    <w:rsid w:val="004D2655"/>
    <w:rsid w:val="004D3029"/>
    <w:rsid w:val="004D3CB4"/>
    <w:rsid w:val="004D6960"/>
    <w:rsid w:val="004D6A7A"/>
    <w:rsid w:val="004E27F9"/>
    <w:rsid w:val="004E455A"/>
    <w:rsid w:val="004E73A2"/>
    <w:rsid w:val="004F3679"/>
    <w:rsid w:val="004F5AA4"/>
    <w:rsid w:val="004F60D0"/>
    <w:rsid w:val="004F611D"/>
    <w:rsid w:val="004F6739"/>
    <w:rsid w:val="00502E0D"/>
    <w:rsid w:val="0050433E"/>
    <w:rsid w:val="00505915"/>
    <w:rsid w:val="00507F05"/>
    <w:rsid w:val="00512773"/>
    <w:rsid w:val="00515B92"/>
    <w:rsid w:val="005217F8"/>
    <w:rsid w:val="005256E8"/>
    <w:rsid w:val="00526B28"/>
    <w:rsid w:val="00527A5E"/>
    <w:rsid w:val="00530408"/>
    <w:rsid w:val="0053327F"/>
    <w:rsid w:val="00533FF1"/>
    <w:rsid w:val="00544539"/>
    <w:rsid w:val="005458DE"/>
    <w:rsid w:val="005519B7"/>
    <w:rsid w:val="005539D6"/>
    <w:rsid w:val="0056305F"/>
    <w:rsid w:val="005641B7"/>
    <w:rsid w:val="00565B74"/>
    <w:rsid w:val="00566482"/>
    <w:rsid w:val="00566961"/>
    <w:rsid w:val="00570779"/>
    <w:rsid w:val="00574F2D"/>
    <w:rsid w:val="005756F9"/>
    <w:rsid w:val="005856F1"/>
    <w:rsid w:val="005870C9"/>
    <w:rsid w:val="005877D4"/>
    <w:rsid w:val="0059001C"/>
    <w:rsid w:val="0059574F"/>
    <w:rsid w:val="0059757D"/>
    <w:rsid w:val="005A1D1C"/>
    <w:rsid w:val="005A322C"/>
    <w:rsid w:val="005A36A7"/>
    <w:rsid w:val="005A5B8B"/>
    <w:rsid w:val="005A77E1"/>
    <w:rsid w:val="005B1979"/>
    <w:rsid w:val="005B2F20"/>
    <w:rsid w:val="005B5FC4"/>
    <w:rsid w:val="005C20E7"/>
    <w:rsid w:val="005C597F"/>
    <w:rsid w:val="005D0050"/>
    <w:rsid w:val="005D084B"/>
    <w:rsid w:val="005D4F07"/>
    <w:rsid w:val="005E07DA"/>
    <w:rsid w:val="005E30DD"/>
    <w:rsid w:val="005E4490"/>
    <w:rsid w:val="005E4D73"/>
    <w:rsid w:val="005F0603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15D1"/>
    <w:rsid w:val="00611E77"/>
    <w:rsid w:val="00613E04"/>
    <w:rsid w:val="0061566B"/>
    <w:rsid w:val="006203A4"/>
    <w:rsid w:val="006259D5"/>
    <w:rsid w:val="00635093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475FE"/>
    <w:rsid w:val="00652A8C"/>
    <w:rsid w:val="0065330A"/>
    <w:rsid w:val="00655D64"/>
    <w:rsid w:val="006614D1"/>
    <w:rsid w:val="006618E9"/>
    <w:rsid w:val="006629BF"/>
    <w:rsid w:val="0066390C"/>
    <w:rsid w:val="006679B6"/>
    <w:rsid w:val="00671E2B"/>
    <w:rsid w:val="006721D6"/>
    <w:rsid w:val="00672C51"/>
    <w:rsid w:val="00674979"/>
    <w:rsid w:val="00674D63"/>
    <w:rsid w:val="00675471"/>
    <w:rsid w:val="006803B8"/>
    <w:rsid w:val="00681C0B"/>
    <w:rsid w:val="00682590"/>
    <w:rsid w:val="006849D2"/>
    <w:rsid w:val="00685AF8"/>
    <w:rsid w:val="00691806"/>
    <w:rsid w:val="006A3B61"/>
    <w:rsid w:val="006A41BD"/>
    <w:rsid w:val="006A53AF"/>
    <w:rsid w:val="006A5C9A"/>
    <w:rsid w:val="006B1D6C"/>
    <w:rsid w:val="006B276C"/>
    <w:rsid w:val="006B6D48"/>
    <w:rsid w:val="006B7077"/>
    <w:rsid w:val="006B721F"/>
    <w:rsid w:val="006C1011"/>
    <w:rsid w:val="006C1A41"/>
    <w:rsid w:val="006C1F4D"/>
    <w:rsid w:val="006C2EEA"/>
    <w:rsid w:val="006C6EE7"/>
    <w:rsid w:val="006D172E"/>
    <w:rsid w:val="006D50E5"/>
    <w:rsid w:val="006E6742"/>
    <w:rsid w:val="006E6B12"/>
    <w:rsid w:val="006E7E8C"/>
    <w:rsid w:val="006F2F07"/>
    <w:rsid w:val="006F4D85"/>
    <w:rsid w:val="006F6491"/>
    <w:rsid w:val="0070058D"/>
    <w:rsid w:val="0070638B"/>
    <w:rsid w:val="007105DB"/>
    <w:rsid w:val="00710B03"/>
    <w:rsid w:val="00721FB9"/>
    <w:rsid w:val="00724454"/>
    <w:rsid w:val="00724F3F"/>
    <w:rsid w:val="0072538A"/>
    <w:rsid w:val="0072741A"/>
    <w:rsid w:val="00735741"/>
    <w:rsid w:val="00737B8C"/>
    <w:rsid w:val="0074066B"/>
    <w:rsid w:val="007521A9"/>
    <w:rsid w:val="007532F5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3310"/>
    <w:rsid w:val="007842F2"/>
    <w:rsid w:val="00784E06"/>
    <w:rsid w:val="00787787"/>
    <w:rsid w:val="007912C9"/>
    <w:rsid w:val="00792575"/>
    <w:rsid w:val="007929DE"/>
    <w:rsid w:val="00795392"/>
    <w:rsid w:val="0079791B"/>
    <w:rsid w:val="007A0478"/>
    <w:rsid w:val="007A07F0"/>
    <w:rsid w:val="007A30A1"/>
    <w:rsid w:val="007A4D5E"/>
    <w:rsid w:val="007A5E0F"/>
    <w:rsid w:val="007A73C8"/>
    <w:rsid w:val="007B234E"/>
    <w:rsid w:val="007B261D"/>
    <w:rsid w:val="007B295C"/>
    <w:rsid w:val="007B3BA4"/>
    <w:rsid w:val="007B4F2F"/>
    <w:rsid w:val="007B690A"/>
    <w:rsid w:val="007C2479"/>
    <w:rsid w:val="007C3E2B"/>
    <w:rsid w:val="007C4D81"/>
    <w:rsid w:val="007C54BF"/>
    <w:rsid w:val="007D1EDB"/>
    <w:rsid w:val="007D47EF"/>
    <w:rsid w:val="007D49A7"/>
    <w:rsid w:val="007D683D"/>
    <w:rsid w:val="007E19D6"/>
    <w:rsid w:val="007E2236"/>
    <w:rsid w:val="007E2448"/>
    <w:rsid w:val="007E24A0"/>
    <w:rsid w:val="007E2E03"/>
    <w:rsid w:val="007E7276"/>
    <w:rsid w:val="007F06A3"/>
    <w:rsid w:val="007F08BC"/>
    <w:rsid w:val="007F3945"/>
    <w:rsid w:val="007F49CB"/>
    <w:rsid w:val="007F522A"/>
    <w:rsid w:val="007F6273"/>
    <w:rsid w:val="007F6475"/>
    <w:rsid w:val="007F6701"/>
    <w:rsid w:val="007F7E68"/>
    <w:rsid w:val="0080020C"/>
    <w:rsid w:val="00802621"/>
    <w:rsid w:val="00804A32"/>
    <w:rsid w:val="00810F04"/>
    <w:rsid w:val="008173E0"/>
    <w:rsid w:val="0082082E"/>
    <w:rsid w:val="0082191D"/>
    <w:rsid w:val="00821E2D"/>
    <w:rsid w:val="00822279"/>
    <w:rsid w:val="0082311F"/>
    <w:rsid w:val="008235E4"/>
    <w:rsid w:val="00825C8B"/>
    <w:rsid w:val="008305E4"/>
    <w:rsid w:val="00834124"/>
    <w:rsid w:val="00834EF5"/>
    <w:rsid w:val="0083554C"/>
    <w:rsid w:val="0085041F"/>
    <w:rsid w:val="00850BA0"/>
    <w:rsid w:val="00853179"/>
    <w:rsid w:val="00854BDC"/>
    <w:rsid w:val="0086141B"/>
    <w:rsid w:val="00861667"/>
    <w:rsid w:val="00862934"/>
    <w:rsid w:val="00862B4F"/>
    <w:rsid w:val="0086384A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6FEF"/>
    <w:rsid w:val="008A754D"/>
    <w:rsid w:val="008B3BED"/>
    <w:rsid w:val="008B6732"/>
    <w:rsid w:val="008B76FC"/>
    <w:rsid w:val="008C442E"/>
    <w:rsid w:val="008C6C0A"/>
    <w:rsid w:val="008C7A4C"/>
    <w:rsid w:val="008D06A6"/>
    <w:rsid w:val="008D21E6"/>
    <w:rsid w:val="008D7B9D"/>
    <w:rsid w:val="008E33F2"/>
    <w:rsid w:val="008E4724"/>
    <w:rsid w:val="008E4782"/>
    <w:rsid w:val="008E589E"/>
    <w:rsid w:val="008E7A26"/>
    <w:rsid w:val="008E7BCD"/>
    <w:rsid w:val="008F1B08"/>
    <w:rsid w:val="008F6AD5"/>
    <w:rsid w:val="009002B4"/>
    <w:rsid w:val="00902C73"/>
    <w:rsid w:val="009034AA"/>
    <w:rsid w:val="009036F0"/>
    <w:rsid w:val="009050DB"/>
    <w:rsid w:val="00906648"/>
    <w:rsid w:val="00906872"/>
    <w:rsid w:val="009105AF"/>
    <w:rsid w:val="009112C9"/>
    <w:rsid w:val="0091181D"/>
    <w:rsid w:val="0091356A"/>
    <w:rsid w:val="00914C4F"/>
    <w:rsid w:val="00915190"/>
    <w:rsid w:val="00915AFD"/>
    <w:rsid w:val="0091725B"/>
    <w:rsid w:val="009201CE"/>
    <w:rsid w:val="00923FBA"/>
    <w:rsid w:val="009256A5"/>
    <w:rsid w:val="009262BE"/>
    <w:rsid w:val="0093015B"/>
    <w:rsid w:val="0093287A"/>
    <w:rsid w:val="00933E56"/>
    <w:rsid w:val="00941F74"/>
    <w:rsid w:val="0094559E"/>
    <w:rsid w:val="00945B65"/>
    <w:rsid w:val="009534C4"/>
    <w:rsid w:val="0095364A"/>
    <w:rsid w:val="00954ED9"/>
    <w:rsid w:val="0095690F"/>
    <w:rsid w:val="00962804"/>
    <w:rsid w:val="009631E0"/>
    <w:rsid w:val="00963870"/>
    <w:rsid w:val="00965103"/>
    <w:rsid w:val="009701EF"/>
    <w:rsid w:val="0097256C"/>
    <w:rsid w:val="0097331A"/>
    <w:rsid w:val="009760BF"/>
    <w:rsid w:val="00977DE7"/>
    <w:rsid w:val="00981057"/>
    <w:rsid w:val="009810FB"/>
    <w:rsid w:val="00982A17"/>
    <w:rsid w:val="0098373E"/>
    <w:rsid w:val="00987B8F"/>
    <w:rsid w:val="009938BA"/>
    <w:rsid w:val="009945B3"/>
    <w:rsid w:val="00997065"/>
    <w:rsid w:val="009A0CAC"/>
    <w:rsid w:val="009A2216"/>
    <w:rsid w:val="009A300E"/>
    <w:rsid w:val="009A4901"/>
    <w:rsid w:val="009A619A"/>
    <w:rsid w:val="009B7418"/>
    <w:rsid w:val="009B77EC"/>
    <w:rsid w:val="009B792F"/>
    <w:rsid w:val="009C1C07"/>
    <w:rsid w:val="009C68C0"/>
    <w:rsid w:val="009D16D3"/>
    <w:rsid w:val="009D678C"/>
    <w:rsid w:val="009E052E"/>
    <w:rsid w:val="009E2862"/>
    <w:rsid w:val="009E46C7"/>
    <w:rsid w:val="009E7278"/>
    <w:rsid w:val="009F1327"/>
    <w:rsid w:val="009F5CB6"/>
    <w:rsid w:val="009F6787"/>
    <w:rsid w:val="009F678C"/>
    <w:rsid w:val="00A02798"/>
    <w:rsid w:val="00A02B93"/>
    <w:rsid w:val="00A0481A"/>
    <w:rsid w:val="00A04F75"/>
    <w:rsid w:val="00A07C32"/>
    <w:rsid w:val="00A07D83"/>
    <w:rsid w:val="00A104D9"/>
    <w:rsid w:val="00A157B4"/>
    <w:rsid w:val="00A178F6"/>
    <w:rsid w:val="00A208A9"/>
    <w:rsid w:val="00A233F1"/>
    <w:rsid w:val="00A274E7"/>
    <w:rsid w:val="00A27549"/>
    <w:rsid w:val="00A34E65"/>
    <w:rsid w:val="00A3781B"/>
    <w:rsid w:val="00A405FF"/>
    <w:rsid w:val="00A426C2"/>
    <w:rsid w:val="00A44731"/>
    <w:rsid w:val="00A470F7"/>
    <w:rsid w:val="00A54412"/>
    <w:rsid w:val="00A553F3"/>
    <w:rsid w:val="00A56302"/>
    <w:rsid w:val="00A63F15"/>
    <w:rsid w:val="00A67363"/>
    <w:rsid w:val="00A67E8C"/>
    <w:rsid w:val="00A7024B"/>
    <w:rsid w:val="00A704EC"/>
    <w:rsid w:val="00A7106B"/>
    <w:rsid w:val="00A74272"/>
    <w:rsid w:val="00A743CA"/>
    <w:rsid w:val="00A74CC8"/>
    <w:rsid w:val="00A76F0B"/>
    <w:rsid w:val="00A80B03"/>
    <w:rsid w:val="00A83422"/>
    <w:rsid w:val="00A83948"/>
    <w:rsid w:val="00A853C7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B1B31"/>
    <w:rsid w:val="00AB1B49"/>
    <w:rsid w:val="00AB2E7F"/>
    <w:rsid w:val="00AB3B5D"/>
    <w:rsid w:val="00AB7741"/>
    <w:rsid w:val="00AB7A7C"/>
    <w:rsid w:val="00AC2845"/>
    <w:rsid w:val="00AC5178"/>
    <w:rsid w:val="00AC5C1E"/>
    <w:rsid w:val="00AD05EE"/>
    <w:rsid w:val="00AD75DA"/>
    <w:rsid w:val="00AE074E"/>
    <w:rsid w:val="00AE0FD7"/>
    <w:rsid w:val="00AE1200"/>
    <w:rsid w:val="00AE184B"/>
    <w:rsid w:val="00AE1D10"/>
    <w:rsid w:val="00AF560E"/>
    <w:rsid w:val="00AF7679"/>
    <w:rsid w:val="00B01574"/>
    <w:rsid w:val="00B0207E"/>
    <w:rsid w:val="00B03B55"/>
    <w:rsid w:val="00B04FC3"/>
    <w:rsid w:val="00B11EA0"/>
    <w:rsid w:val="00B13BD2"/>
    <w:rsid w:val="00B153F9"/>
    <w:rsid w:val="00B16144"/>
    <w:rsid w:val="00B17077"/>
    <w:rsid w:val="00B1714F"/>
    <w:rsid w:val="00B20A52"/>
    <w:rsid w:val="00B234F1"/>
    <w:rsid w:val="00B235D3"/>
    <w:rsid w:val="00B23D81"/>
    <w:rsid w:val="00B24083"/>
    <w:rsid w:val="00B253F4"/>
    <w:rsid w:val="00B303EA"/>
    <w:rsid w:val="00B33E62"/>
    <w:rsid w:val="00B355D8"/>
    <w:rsid w:val="00B36705"/>
    <w:rsid w:val="00B37514"/>
    <w:rsid w:val="00B40254"/>
    <w:rsid w:val="00B4170B"/>
    <w:rsid w:val="00B41FA6"/>
    <w:rsid w:val="00B4505E"/>
    <w:rsid w:val="00B4689C"/>
    <w:rsid w:val="00B52897"/>
    <w:rsid w:val="00B5369F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309C"/>
    <w:rsid w:val="00B80036"/>
    <w:rsid w:val="00B86256"/>
    <w:rsid w:val="00B9090A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DFF"/>
    <w:rsid w:val="00BD1EA9"/>
    <w:rsid w:val="00BD2887"/>
    <w:rsid w:val="00BD3572"/>
    <w:rsid w:val="00BD379B"/>
    <w:rsid w:val="00BD471B"/>
    <w:rsid w:val="00BD5B36"/>
    <w:rsid w:val="00BD647D"/>
    <w:rsid w:val="00BE09FF"/>
    <w:rsid w:val="00BE314B"/>
    <w:rsid w:val="00BE4BD1"/>
    <w:rsid w:val="00BE7AB5"/>
    <w:rsid w:val="00BF4C39"/>
    <w:rsid w:val="00C0409C"/>
    <w:rsid w:val="00C0733D"/>
    <w:rsid w:val="00C1360F"/>
    <w:rsid w:val="00C14D0D"/>
    <w:rsid w:val="00C1592C"/>
    <w:rsid w:val="00C15F9D"/>
    <w:rsid w:val="00C1719B"/>
    <w:rsid w:val="00C1720A"/>
    <w:rsid w:val="00C210DB"/>
    <w:rsid w:val="00C2234A"/>
    <w:rsid w:val="00C231CD"/>
    <w:rsid w:val="00C23240"/>
    <w:rsid w:val="00C23E21"/>
    <w:rsid w:val="00C27482"/>
    <w:rsid w:val="00C3028A"/>
    <w:rsid w:val="00C30A77"/>
    <w:rsid w:val="00C32328"/>
    <w:rsid w:val="00C3330B"/>
    <w:rsid w:val="00C35AC4"/>
    <w:rsid w:val="00C37722"/>
    <w:rsid w:val="00C37C53"/>
    <w:rsid w:val="00C41AA2"/>
    <w:rsid w:val="00C41D00"/>
    <w:rsid w:val="00C451AC"/>
    <w:rsid w:val="00C57B90"/>
    <w:rsid w:val="00C6099A"/>
    <w:rsid w:val="00C65529"/>
    <w:rsid w:val="00C6636D"/>
    <w:rsid w:val="00C67C79"/>
    <w:rsid w:val="00C67FDB"/>
    <w:rsid w:val="00C76DDC"/>
    <w:rsid w:val="00C77C06"/>
    <w:rsid w:val="00C77F42"/>
    <w:rsid w:val="00C81C13"/>
    <w:rsid w:val="00C82692"/>
    <w:rsid w:val="00C849E3"/>
    <w:rsid w:val="00C84DB1"/>
    <w:rsid w:val="00C86F9B"/>
    <w:rsid w:val="00C90304"/>
    <w:rsid w:val="00C92196"/>
    <w:rsid w:val="00C93413"/>
    <w:rsid w:val="00C95CAB"/>
    <w:rsid w:val="00C96D63"/>
    <w:rsid w:val="00C97ECD"/>
    <w:rsid w:val="00CA157F"/>
    <w:rsid w:val="00CA16F6"/>
    <w:rsid w:val="00CA249A"/>
    <w:rsid w:val="00CA26FC"/>
    <w:rsid w:val="00CA30C2"/>
    <w:rsid w:val="00CA4887"/>
    <w:rsid w:val="00CA54E3"/>
    <w:rsid w:val="00CB1076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240"/>
    <w:rsid w:val="00CD293E"/>
    <w:rsid w:val="00CD2DD4"/>
    <w:rsid w:val="00CD4ECE"/>
    <w:rsid w:val="00CD5031"/>
    <w:rsid w:val="00CD5246"/>
    <w:rsid w:val="00CD556D"/>
    <w:rsid w:val="00CD5DA9"/>
    <w:rsid w:val="00CD79FD"/>
    <w:rsid w:val="00CE1102"/>
    <w:rsid w:val="00CE3E27"/>
    <w:rsid w:val="00CE4704"/>
    <w:rsid w:val="00CE6D74"/>
    <w:rsid w:val="00CF3526"/>
    <w:rsid w:val="00CF5437"/>
    <w:rsid w:val="00D0039A"/>
    <w:rsid w:val="00D01E9A"/>
    <w:rsid w:val="00D06171"/>
    <w:rsid w:val="00D074A4"/>
    <w:rsid w:val="00D11614"/>
    <w:rsid w:val="00D118FE"/>
    <w:rsid w:val="00D1404E"/>
    <w:rsid w:val="00D14AE8"/>
    <w:rsid w:val="00D2062F"/>
    <w:rsid w:val="00D21343"/>
    <w:rsid w:val="00D21671"/>
    <w:rsid w:val="00D22F67"/>
    <w:rsid w:val="00D31DD6"/>
    <w:rsid w:val="00D40664"/>
    <w:rsid w:val="00D40725"/>
    <w:rsid w:val="00D40905"/>
    <w:rsid w:val="00D43389"/>
    <w:rsid w:val="00D45422"/>
    <w:rsid w:val="00D461C4"/>
    <w:rsid w:val="00D47F26"/>
    <w:rsid w:val="00D5015F"/>
    <w:rsid w:val="00D52200"/>
    <w:rsid w:val="00D54478"/>
    <w:rsid w:val="00D54DCB"/>
    <w:rsid w:val="00D56D81"/>
    <w:rsid w:val="00D57147"/>
    <w:rsid w:val="00D60729"/>
    <w:rsid w:val="00D60C17"/>
    <w:rsid w:val="00D61901"/>
    <w:rsid w:val="00D63897"/>
    <w:rsid w:val="00D64F04"/>
    <w:rsid w:val="00D670CE"/>
    <w:rsid w:val="00D706C5"/>
    <w:rsid w:val="00D7333B"/>
    <w:rsid w:val="00D74E0C"/>
    <w:rsid w:val="00D76DF8"/>
    <w:rsid w:val="00D77AF9"/>
    <w:rsid w:val="00D80A29"/>
    <w:rsid w:val="00D81712"/>
    <w:rsid w:val="00D8242E"/>
    <w:rsid w:val="00D8538C"/>
    <w:rsid w:val="00D8686E"/>
    <w:rsid w:val="00D86A47"/>
    <w:rsid w:val="00D86F6A"/>
    <w:rsid w:val="00D94A70"/>
    <w:rsid w:val="00D9737F"/>
    <w:rsid w:val="00D97BC1"/>
    <w:rsid w:val="00D97BF3"/>
    <w:rsid w:val="00DA0A4E"/>
    <w:rsid w:val="00DA0C73"/>
    <w:rsid w:val="00DA173C"/>
    <w:rsid w:val="00DA2F93"/>
    <w:rsid w:val="00DA354A"/>
    <w:rsid w:val="00DA4468"/>
    <w:rsid w:val="00DA6695"/>
    <w:rsid w:val="00DB1482"/>
    <w:rsid w:val="00DB2495"/>
    <w:rsid w:val="00DB261E"/>
    <w:rsid w:val="00DB306D"/>
    <w:rsid w:val="00DB467D"/>
    <w:rsid w:val="00DB480B"/>
    <w:rsid w:val="00DB6553"/>
    <w:rsid w:val="00DB7170"/>
    <w:rsid w:val="00DC26FF"/>
    <w:rsid w:val="00DC2D79"/>
    <w:rsid w:val="00DC3E53"/>
    <w:rsid w:val="00DC5F72"/>
    <w:rsid w:val="00DD1028"/>
    <w:rsid w:val="00DD1271"/>
    <w:rsid w:val="00DD1AAD"/>
    <w:rsid w:val="00DD4C9E"/>
    <w:rsid w:val="00DD5F3F"/>
    <w:rsid w:val="00DE0359"/>
    <w:rsid w:val="00DE32F6"/>
    <w:rsid w:val="00DE38D3"/>
    <w:rsid w:val="00DE7EB9"/>
    <w:rsid w:val="00DF6867"/>
    <w:rsid w:val="00E04023"/>
    <w:rsid w:val="00E05BB7"/>
    <w:rsid w:val="00E06864"/>
    <w:rsid w:val="00E07B7A"/>
    <w:rsid w:val="00E13F96"/>
    <w:rsid w:val="00E17BC8"/>
    <w:rsid w:val="00E20DD1"/>
    <w:rsid w:val="00E20E9B"/>
    <w:rsid w:val="00E25841"/>
    <w:rsid w:val="00E265DB"/>
    <w:rsid w:val="00E305DC"/>
    <w:rsid w:val="00E33777"/>
    <w:rsid w:val="00E33D2A"/>
    <w:rsid w:val="00E36084"/>
    <w:rsid w:val="00E417BB"/>
    <w:rsid w:val="00E43C3E"/>
    <w:rsid w:val="00E52F5C"/>
    <w:rsid w:val="00E54532"/>
    <w:rsid w:val="00E54818"/>
    <w:rsid w:val="00E54BC6"/>
    <w:rsid w:val="00E56A36"/>
    <w:rsid w:val="00E61E23"/>
    <w:rsid w:val="00E625CE"/>
    <w:rsid w:val="00E65D06"/>
    <w:rsid w:val="00E66F6E"/>
    <w:rsid w:val="00E702A5"/>
    <w:rsid w:val="00E70ECC"/>
    <w:rsid w:val="00E716FD"/>
    <w:rsid w:val="00E71D15"/>
    <w:rsid w:val="00E735B4"/>
    <w:rsid w:val="00E73D47"/>
    <w:rsid w:val="00E80C52"/>
    <w:rsid w:val="00E823BE"/>
    <w:rsid w:val="00E8360C"/>
    <w:rsid w:val="00E871B9"/>
    <w:rsid w:val="00E92F94"/>
    <w:rsid w:val="00E935A8"/>
    <w:rsid w:val="00E97E5A"/>
    <w:rsid w:val="00EA0473"/>
    <w:rsid w:val="00EA267A"/>
    <w:rsid w:val="00EA4639"/>
    <w:rsid w:val="00EA4791"/>
    <w:rsid w:val="00EA50D3"/>
    <w:rsid w:val="00EB0338"/>
    <w:rsid w:val="00EB0C61"/>
    <w:rsid w:val="00EB1A2E"/>
    <w:rsid w:val="00EB3A8D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2022"/>
    <w:rsid w:val="00ED4DA6"/>
    <w:rsid w:val="00ED5380"/>
    <w:rsid w:val="00ED5645"/>
    <w:rsid w:val="00ED6606"/>
    <w:rsid w:val="00ED6EAB"/>
    <w:rsid w:val="00ED7D4A"/>
    <w:rsid w:val="00EE3D06"/>
    <w:rsid w:val="00EF1AC2"/>
    <w:rsid w:val="00F00AF9"/>
    <w:rsid w:val="00F03332"/>
    <w:rsid w:val="00F05DF2"/>
    <w:rsid w:val="00F062A2"/>
    <w:rsid w:val="00F06B1C"/>
    <w:rsid w:val="00F072B9"/>
    <w:rsid w:val="00F1013C"/>
    <w:rsid w:val="00F10DDD"/>
    <w:rsid w:val="00F121C8"/>
    <w:rsid w:val="00F14BD4"/>
    <w:rsid w:val="00F157BC"/>
    <w:rsid w:val="00F15ED6"/>
    <w:rsid w:val="00F17D3A"/>
    <w:rsid w:val="00F229B9"/>
    <w:rsid w:val="00F30CE7"/>
    <w:rsid w:val="00F3448C"/>
    <w:rsid w:val="00F3565B"/>
    <w:rsid w:val="00F37503"/>
    <w:rsid w:val="00F43EEE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CEE"/>
    <w:rsid w:val="00F67DA6"/>
    <w:rsid w:val="00F70323"/>
    <w:rsid w:val="00F7057A"/>
    <w:rsid w:val="00F708D7"/>
    <w:rsid w:val="00F77D33"/>
    <w:rsid w:val="00F80107"/>
    <w:rsid w:val="00F80A69"/>
    <w:rsid w:val="00F82BC9"/>
    <w:rsid w:val="00F83B55"/>
    <w:rsid w:val="00F83D53"/>
    <w:rsid w:val="00F83F44"/>
    <w:rsid w:val="00F9322D"/>
    <w:rsid w:val="00F93C97"/>
    <w:rsid w:val="00F9410B"/>
    <w:rsid w:val="00F94D5F"/>
    <w:rsid w:val="00F97B33"/>
    <w:rsid w:val="00F97DD4"/>
    <w:rsid w:val="00FA4932"/>
    <w:rsid w:val="00FA6C28"/>
    <w:rsid w:val="00FA6F05"/>
    <w:rsid w:val="00FB47C8"/>
    <w:rsid w:val="00FB515F"/>
    <w:rsid w:val="00FB6363"/>
    <w:rsid w:val="00FB70E1"/>
    <w:rsid w:val="00FB7683"/>
    <w:rsid w:val="00FC13A5"/>
    <w:rsid w:val="00FC146A"/>
    <w:rsid w:val="00FC3CAA"/>
    <w:rsid w:val="00FC717C"/>
    <w:rsid w:val="00FD1777"/>
    <w:rsid w:val="00FD2793"/>
    <w:rsid w:val="00FD4609"/>
    <w:rsid w:val="00FD5B0D"/>
    <w:rsid w:val="00FE6B98"/>
    <w:rsid w:val="00FE6DC1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000CF4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C3028A"/>
    <w:pPr>
      <w:numPr>
        <w:numId w:val="6"/>
      </w:numPr>
      <w:jc w:val="both"/>
    </w:pPr>
  </w:style>
  <w:style w:type="character" w:customStyle="1" w:styleId="TXTINDChar">
    <w:name w:val="TXT + IND Char"/>
    <w:basedOn w:val="DefaultParagraphFont"/>
    <w:link w:val="TXTIND0"/>
    <w:rsid w:val="00C451AC"/>
    <w:rPr>
      <w:noProof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C3028A"/>
    <w:pPr>
      <w:numPr>
        <w:numId w:val="6"/>
      </w:numPr>
      <w:jc w:val="both"/>
    </w:pPr>
  </w:style>
  <w:style w:type="character" w:customStyle="1" w:styleId="TXTINDChar">
    <w:name w:val="TXT + IND Char"/>
    <w:basedOn w:val="DefaultParagraphFont"/>
    <w:link w:val="TXTIND0"/>
    <w:rsid w:val="00C451AC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28CF9E-6A29-C34E-A8F5-81B7AA36E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\Users\Pat\Desktop\70-411 (Wiley)\Lab Manual\IT Pro Lab Manual Template.dot</Template>
  <TotalTime>2</TotalTime>
  <Pages>16</Pages>
  <Words>2682</Words>
  <Characters>15294</Characters>
  <Application>Microsoft Macintosh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17941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Box Twelve Communications</cp:lastModifiedBy>
  <cp:revision>3</cp:revision>
  <cp:lastPrinted>2007-07-10T20:00:00Z</cp:lastPrinted>
  <dcterms:created xsi:type="dcterms:W3CDTF">2013-07-03T15:29:00Z</dcterms:created>
  <dcterms:modified xsi:type="dcterms:W3CDTF">2013-07-03T15:30:00Z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