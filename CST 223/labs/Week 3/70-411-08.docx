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1DB7D2" w14:textId="77777777" w:rsidR="00B153F9" w:rsidRPr="00C14D0D" w:rsidRDefault="00B153F9" w:rsidP="00BB1DCE">
      <w:pPr>
        <w:pStyle w:val="CHN"/>
        <w:ind w:firstLine="0"/>
        <w:rPr>
          <w:noProof w:val="0"/>
        </w:rPr>
      </w:pPr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051024">
        <w:rPr>
          <w:noProof w:val="0"/>
        </w:rPr>
        <w:t>8</w:t>
      </w:r>
    </w:p>
    <w:p w14:paraId="0621EFD3" w14:textId="77777777" w:rsidR="00AE074E" w:rsidRPr="00C14D0D" w:rsidRDefault="00051024" w:rsidP="00BB1DCE">
      <w:pPr>
        <w:pStyle w:val="CHT"/>
        <w:ind w:firstLine="0"/>
        <w:rPr>
          <w:noProof w:val="0"/>
        </w:rPr>
      </w:pPr>
      <w:r>
        <w:rPr>
          <w:noProof w:val="0"/>
        </w:rPr>
        <w:t>Configuring DNS Zones</w:t>
      </w:r>
    </w:p>
    <w:p w14:paraId="5EFA20C8" w14:textId="77777777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818"/>
        <w:gridCol w:w="6392"/>
      </w:tblGrid>
      <w:tr w:rsidR="00CB3225" w:rsidRPr="0066390C" w14:paraId="04FA917D" w14:textId="77777777">
        <w:tc>
          <w:tcPr>
            <w:tcW w:w="1818" w:type="dxa"/>
            <w:shd w:val="clear" w:color="auto" w:fill="FFFFFF"/>
          </w:tcPr>
          <w:p w14:paraId="3CC87C29" w14:textId="77777777" w:rsidR="00CB3225" w:rsidRPr="0066390C" w:rsidRDefault="00CB3225" w:rsidP="003D43A6">
            <w:pPr>
              <w:pStyle w:val="COPLH"/>
            </w:pPr>
            <w:r w:rsidRPr="0066390C">
              <w:t xml:space="preserve">Exercise </w:t>
            </w:r>
            <w:r>
              <w:t>8.1</w:t>
            </w:r>
          </w:p>
        </w:tc>
        <w:tc>
          <w:tcPr>
            <w:tcW w:w="6392" w:type="dxa"/>
            <w:shd w:val="clear" w:color="auto" w:fill="FFFFFF"/>
          </w:tcPr>
          <w:p w14:paraId="7250131F" w14:textId="77777777" w:rsidR="00CB3225" w:rsidRPr="0066390C" w:rsidRDefault="00CB3225" w:rsidP="008D658C">
            <w:pPr>
              <w:pStyle w:val="COPL"/>
              <w:tabs>
                <w:tab w:val="clear" w:pos="360"/>
                <w:tab w:val="clear" w:pos="630"/>
              </w:tabs>
            </w:pPr>
            <w:r>
              <w:t>Installin</w:t>
            </w:r>
            <w:r w:rsidR="008D658C">
              <w:t>g</w:t>
            </w:r>
            <w:r>
              <w:t xml:space="preserve"> DNS</w:t>
            </w:r>
          </w:p>
        </w:tc>
      </w:tr>
      <w:tr w:rsidR="00CB3225" w:rsidRPr="0066390C" w14:paraId="4069C34B" w14:textId="77777777">
        <w:tc>
          <w:tcPr>
            <w:tcW w:w="1818" w:type="dxa"/>
            <w:shd w:val="clear" w:color="auto" w:fill="FFFFFF"/>
          </w:tcPr>
          <w:p w14:paraId="1BAC1A64" w14:textId="77777777" w:rsidR="00CB3225" w:rsidRPr="0066390C" w:rsidRDefault="00CB3225" w:rsidP="00CB3225">
            <w:pPr>
              <w:pStyle w:val="COPLH"/>
            </w:pPr>
            <w:r w:rsidRPr="0066390C">
              <w:t xml:space="preserve">Exercise </w:t>
            </w:r>
            <w:r>
              <w:t>8.2</w:t>
            </w:r>
          </w:p>
        </w:tc>
        <w:tc>
          <w:tcPr>
            <w:tcW w:w="6392" w:type="dxa"/>
            <w:shd w:val="clear" w:color="auto" w:fill="FFFFFF"/>
          </w:tcPr>
          <w:p w14:paraId="347D27B9" w14:textId="77777777" w:rsidR="00CB3225" w:rsidRPr="0066390C" w:rsidRDefault="00CB3225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Creating Primary and Secondary Zones</w:t>
            </w:r>
          </w:p>
        </w:tc>
      </w:tr>
      <w:tr w:rsidR="00CB3225" w14:paraId="4F794007" w14:textId="77777777">
        <w:trPr>
          <w:trHeight w:val="450"/>
        </w:trPr>
        <w:tc>
          <w:tcPr>
            <w:tcW w:w="1818" w:type="dxa"/>
            <w:shd w:val="clear" w:color="auto" w:fill="FFFFFF"/>
          </w:tcPr>
          <w:p w14:paraId="3475DAFB" w14:textId="77777777" w:rsidR="00CB3225" w:rsidRPr="0066390C" w:rsidRDefault="00CB3225" w:rsidP="00CB3225">
            <w:pPr>
              <w:pStyle w:val="COPLH"/>
            </w:pPr>
            <w:r>
              <w:t>Exercise 8.3</w:t>
            </w:r>
          </w:p>
        </w:tc>
        <w:tc>
          <w:tcPr>
            <w:tcW w:w="6392" w:type="dxa"/>
            <w:shd w:val="clear" w:color="auto" w:fill="FFFFFF"/>
          </w:tcPr>
          <w:p w14:paraId="285E94A5" w14:textId="77777777" w:rsidR="00CB3225" w:rsidRDefault="00CB3225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Creating an Active Directory Integrated</w:t>
            </w:r>
            <w:r w:rsidR="005C1337">
              <w:t xml:space="preserve"> </w:t>
            </w:r>
            <w:r>
              <w:t>Zone</w:t>
            </w:r>
          </w:p>
        </w:tc>
      </w:tr>
      <w:tr w:rsidR="00CB3225" w14:paraId="5478E23A" w14:textId="77777777">
        <w:tc>
          <w:tcPr>
            <w:tcW w:w="1818" w:type="dxa"/>
            <w:shd w:val="clear" w:color="auto" w:fill="FFFFFF"/>
          </w:tcPr>
          <w:p w14:paraId="799A2E52" w14:textId="77777777" w:rsidR="00CB3225" w:rsidRDefault="00CB3225" w:rsidP="00CB3225">
            <w:pPr>
              <w:pStyle w:val="COPLH"/>
            </w:pPr>
            <w:r>
              <w:t>Exercise 8.4</w:t>
            </w:r>
          </w:p>
        </w:tc>
        <w:tc>
          <w:tcPr>
            <w:tcW w:w="6392" w:type="dxa"/>
            <w:shd w:val="clear" w:color="auto" w:fill="FFFFFF"/>
          </w:tcPr>
          <w:p w14:paraId="2AF00191" w14:textId="77777777" w:rsidR="00CB3225" w:rsidRDefault="00CB3225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Zone Delegation</w:t>
            </w:r>
          </w:p>
        </w:tc>
      </w:tr>
      <w:tr w:rsidR="00CB3225" w14:paraId="183529D1" w14:textId="77777777">
        <w:tc>
          <w:tcPr>
            <w:tcW w:w="1818" w:type="dxa"/>
            <w:shd w:val="clear" w:color="auto" w:fill="FFFFFF"/>
          </w:tcPr>
          <w:p w14:paraId="3C8BC102" w14:textId="77777777" w:rsidR="00CB3225" w:rsidRDefault="00CB3225" w:rsidP="00CB3225">
            <w:pPr>
              <w:pStyle w:val="COPLH"/>
            </w:pPr>
            <w:r>
              <w:t>Exercise 8.5</w:t>
            </w:r>
          </w:p>
        </w:tc>
        <w:tc>
          <w:tcPr>
            <w:tcW w:w="6392" w:type="dxa"/>
            <w:shd w:val="clear" w:color="auto" w:fill="FFFFFF"/>
          </w:tcPr>
          <w:p w14:paraId="58783FD1" w14:textId="77777777" w:rsidR="00CB3225" w:rsidRDefault="00CB3225" w:rsidP="00F738B9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a Stu</w:t>
            </w:r>
            <w:r w:rsidR="00F738B9">
              <w:t>b</w:t>
            </w:r>
            <w:r>
              <w:t xml:space="preserve"> Zone</w:t>
            </w:r>
          </w:p>
        </w:tc>
      </w:tr>
      <w:tr w:rsidR="00CB3225" w14:paraId="44E8BEA1" w14:textId="77777777">
        <w:tc>
          <w:tcPr>
            <w:tcW w:w="1818" w:type="dxa"/>
            <w:shd w:val="clear" w:color="auto" w:fill="FFFFFF"/>
          </w:tcPr>
          <w:p w14:paraId="4A91F830" w14:textId="77777777" w:rsidR="00CB3225" w:rsidRPr="0066390C" w:rsidRDefault="00CB3225" w:rsidP="00CB3225">
            <w:pPr>
              <w:pStyle w:val="COPLH"/>
            </w:pPr>
            <w:r>
              <w:t>Exercise 8.6</w:t>
            </w:r>
          </w:p>
        </w:tc>
        <w:tc>
          <w:tcPr>
            <w:tcW w:w="6392" w:type="dxa"/>
            <w:shd w:val="clear" w:color="auto" w:fill="FFFFFF"/>
          </w:tcPr>
          <w:p w14:paraId="5CEB2B4B" w14:textId="77777777" w:rsidR="00CB3225" w:rsidRDefault="00CB3225" w:rsidP="004B7753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Forwarding and Conditi</w:t>
            </w:r>
            <w:r w:rsidR="004B7753">
              <w:t>o</w:t>
            </w:r>
            <w:r>
              <w:t>nal Fo</w:t>
            </w:r>
            <w:r w:rsidR="00126630">
              <w:t>r</w:t>
            </w:r>
            <w:r>
              <w:t>warding Zones</w:t>
            </w:r>
          </w:p>
        </w:tc>
      </w:tr>
      <w:tr w:rsidR="00CB3225" w14:paraId="1117B126" w14:textId="77777777">
        <w:tc>
          <w:tcPr>
            <w:tcW w:w="1818" w:type="dxa"/>
            <w:shd w:val="clear" w:color="auto" w:fill="FFFFFF"/>
          </w:tcPr>
          <w:p w14:paraId="2FE5ECEC" w14:textId="77777777" w:rsidR="00CB3225" w:rsidRPr="0066390C" w:rsidRDefault="00CB3225" w:rsidP="00CB3225">
            <w:pPr>
              <w:pStyle w:val="COPLH"/>
            </w:pPr>
            <w:r>
              <w:t>Exercise 8.7</w:t>
            </w:r>
          </w:p>
        </w:tc>
        <w:tc>
          <w:tcPr>
            <w:tcW w:w="6392" w:type="dxa"/>
            <w:shd w:val="clear" w:color="auto" w:fill="FFFFFF"/>
          </w:tcPr>
          <w:p w14:paraId="22BEE9AF" w14:textId="77777777" w:rsidR="00CB3225" w:rsidRDefault="00CB3225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Zone Transfers</w:t>
            </w:r>
          </w:p>
        </w:tc>
      </w:tr>
      <w:tr w:rsidR="00CB3225" w14:paraId="6B2A4200" w14:textId="77777777">
        <w:tc>
          <w:tcPr>
            <w:tcW w:w="1818" w:type="dxa"/>
            <w:shd w:val="clear" w:color="auto" w:fill="FFFFFF"/>
          </w:tcPr>
          <w:p w14:paraId="54F3B8B9" w14:textId="77777777" w:rsidR="00CB3225" w:rsidRDefault="00F46BC5" w:rsidP="00F46BC5">
            <w:pPr>
              <w:pStyle w:val="COPLH"/>
            </w:pPr>
            <w:r>
              <w:t xml:space="preserve">Lab </w:t>
            </w:r>
            <w:r w:rsidR="00CB3225">
              <w:t xml:space="preserve">Challenge </w:t>
            </w:r>
          </w:p>
        </w:tc>
        <w:tc>
          <w:tcPr>
            <w:tcW w:w="6392" w:type="dxa"/>
            <w:shd w:val="clear" w:color="auto" w:fill="FFFFFF"/>
          </w:tcPr>
          <w:p w14:paraId="25027AB5" w14:textId="77777777" w:rsidR="00CB3225" w:rsidRDefault="00DB6897" w:rsidP="00DB6897">
            <w:pPr>
              <w:pStyle w:val="COPL"/>
              <w:tabs>
                <w:tab w:val="clear" w:pos="360"/>
                <w:tab w:val="clear" w:pos="630"/>
              </w:tabs>
            </w:pPr>
            <w:r>
              <w:t>Using the DNSCMD Command To Manage Zones</w:t>
            </w:r>
          </w:p>
        </w:tc>
      </w:tr>
    </w:tbl>
    <w:p w14:paraId="4F32E872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6F0C2D5C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9750D1" w:rsidRPr="009750D1">
        <w:rPr>
          <w:i/>
          <w:noProof w:val="0"/>
        </w:rPr>
        <w:t>contoso.com</w:t>
      </w:r>
      <w:r w:rsidR="003D7388" w:rsidRPr="00C14D0D">
        <w:rPr>
          <w:noProof w:val="0"/>
        </w:rPr>
        <w:t xml:space="preserve">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 xml:space="preserve">r this lab are listed in Table </w:t>
      </w:r>
      <w:r w:rsidR="00D30AAE">
        <w:rPr>
          <w:noProof w:val="0"/>
        </w:rPr>
        <w:t>8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41351B5B" w14:textId="77777777" w:rsidR="00FD1777" w:rsidRPr="00C14D0D" w:rsidRDefault="00A961E9">
      <w:pPr>
        <w:pStyle w:val="FigureNumber"/>
      </w:pPr>
      <w:r w:rsidRPr="00C14D0D">
        <w:t>Table</w:t>
      </w:r>
      <w:r w:rsidR="006D172E" w:rsidRPr="00C14D0D">
        <w:t xml:space="preserve"> </w:t>
      </w:r>
      <w:r w:rsidR="00D30AAE">
        <w:t>8</w:t>
      </w:r>
      <w:r w:rsidR="00BA04C5" w:rsidRPr="00C14D0D">
        <w:t>-</w:t>
      </w:r>
      <w:r w:rsidRPr="00C14D0D">
        <w:t>1</w:t>
      </w:r>
    </w:p>
    <w:p w14:paraId="2D67527E" w14:textId="77777777" w:rsidR="00FD1777" w:rsidRPr="00C14D0D" w:rsidRDefault="006D172E">
      <w:pPr>
        <w:pStyle w:val="FigureCaption"/>
      </w:pPr>
      <w:r w:rsidRPr="00C14D0D">
        <w:t xml:space="preserve">Computers </w:t>
      </w:r>
      <w:r w:rsidR="00867864">
        <w:t>R</w:t>
      </w:r>
      <w:r w:rsidR="00867864" w:rsidRPr="00C14D0D">
        <w:t xml:space="preserve">equired </w:t>
      </w:r>
      <w:r w:rsidRPr="00C14D0D">
        <w:t xml:space="preserve">for Lab </w:t>
      </w:r>
      <w:r w:rsidR="00D30AAE">
        <w:t>8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11"/>
        <w:gridCol w:w="2794"/>
        <w:gridCol w:w="2665"/>
      </w:tblGrid>
      <w:tr w:rsidR="00945B65" w:rsidRPr="00C14D0D" w14:paraId="083FB7D1" w14:textId="77777777">
        <w:tc>
          <w:tcPr>
            <w:tcW w:w="2889" w:type="dxa"/>
          </w:tcPr>
          <w:p w14:paraId="6FD47CD8" w14:textId="77777777" w:rsidR="00FD1777" w:rsidRPr="00C14D0D" w:rsidRDefault="00945B65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45C658D7" w14:textId="77777777" w:rsidR="00FD1777" w:rsidRPr="00C14D0D" w:rsidRDefault="00945B65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654AF902" w14:textId="77777777" w:rsidR="00945B65" w:rsidRPr="00C14D0D" w:rsidRDefault="00945B65" w:rsidP="00945B65">
            <w:pPr>
              <w:pStyle w:val="TCH"/>
            </w:pPr>
            <w:r w:rsidRPr="00C14D0D">
              <w:t>Computer Name</w:t>
            </w:r>
          </w:p>
        </w:tc>
      </w:tr>
      <w:tr w:rsidR="00AC4EDD" w:rsidRPr="00C14D0D" w14:paraId="0956D131" w14:textId="77777777">
        <w:tc>
          <w:tcPr>
            <w:tcW w:w="2889" w:type="dxa"/>
          </w:tcPr>
          <w:p w14:paraId="0F7B8A98" w14:textId="77777777" w:rsidR="00AC4EDD" w:rsidRPr="00C14D0D" w:rsidRDefault="00AC4EDD" w:rsidP="00F47206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1180AF81" w14:textId="77777777" w:rsidR="00AC4EDD" w:rsidRPr="00C14D0D" w:rsidRDefault="00AC4EDD" w:rsidP="00F47206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10D9A9E1" w14:textId="77777777" w:rsidR="00AC4EDD" w:rsidRPr="00C14D0D" w:rsidRDefault="00AC4EDD" w:rsidP="00F47206">
            <w:pPr>
              <w:pStyle w:val="TX"/>
            </w:pPr>
            <w:r>
              <w:t>RWDC01</w:t>
            </w:r>
          </w:p>
        </w:tc>
      </w:tr>
      <w:tr w:rsidR="00AC4EDD" w:rsidRPr="00C14D0D" w14:paraId="4E855C66" w14:textId="77777777">
        <w:tc>
          <w:tcPr>
            <w:tcW w:w="2889" w:type="dxa"/>
          </w:tcPr>
          <w:p w14:paraId="62A3FDF8" w14:textId="77777777" w:rsidR="00AC4EDD" w:rsidRPr="00C14D0D" w:rsidRDefault="00AC4EDD" w:rsidP="00F47206">
            <w:pPr>
              <w:pStyle w:val="TX"/>
            </w:pPr>
            <w:r>
              <w:t>Server (VM 2)</w:t>
            </w:r>
          </w:p>
        </w:tc>
        <w:tc>
          <w:tcPr>
            <w:tcW w:w="2871" w:type="dxa"/>
          </w:tcPr>
          <w:p w14:paraId="485303A3" w14:textId="77777777" w:rsidR="00AC4EDD" w:rsidRPr="00C14D0D" w:rsidRDefault="00AC4EDD" w:rsidP="00F47206">
            <w:pPr>
              <w:pStyle w:val="TX"/>
            </w:pPr>
            <w:r w:rsidRPr="00C14D0D">
              <w:t xml:space="preserve">Windows Server </w:t>
            </w:r>
            <w:r>
              <w:t>2012</w:t>
            </w:r>
          </w:p>
        </w:tc>
        <w:tc>
          <w:tcPr>
            <w:tcW w:w="2736" w:type="dxa"/>
          </w:tcPr>
          <w:p w14:paraId="33BF5750" w14:textId="77777777" w:rsidR="00AC4EDD" w:rsidRPr="00C14D0D" w:rsidRDefault="00AC4EDD" w:rsidP="00F47206">
            <w:pPr>
              <w:pStyle w:val="TXlast"/>
              <w:spacing w:after="120"/>
              <w:ind w:left="58" w:right="58"/>
            </w:pPr>
            <w:r>
              <w:t>Server01</w:t>
            </w:r>
          </w:p>
        </w:tc>
      </w:tr>
    </w:tbl>
    <w:p w14:paraId="6D3681B4" w14:textId="77777777" w:rsidR="005F0603" w:rsidRPr="00C14D0D" w:rsidRDefault="005F0603" w:rsidP="00072204">
      <w:pPr>
        <w:pStyle w:val="TXTIND0"/>
        <w:rPr>
          <w:noProof w:val="0"/>
        </w:rPr>
      </w:pPr>
    </w:p>
    <w:p w14:paraId="5F1ACF9F" w14:textId="77777777" w:rsidR="00142FBF" w:rsidRPr="00C14D0D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t>In addition to the computers, you also requir</w:t>
      </w:r>
      <w:r w:rsidR="00906872">
        <w:rPr>
          <w:noProof w:val="0"/>
        </w:rPr>
        <w:t xml:space="preserve">e the software listed in Table </w:t>
      </w:r>
      <w:r w:rsidR="00C54E14">
        <w:rPr>
          <w:noProof w:val="0"/>
        </w:rPr>
        <w:t>8</w:t>
      </w:r>
      <w:r w:rsidRPr="00C14D0D">
        <w:rPr>
          <w:noProof w:val="0"/>
        </w:rPr>
        <w:t xml:space="preserve">-2 to complete Lab </w:t>
      </w:r>
      <w:r w:rsidR="00C54E14">
        <w:rPr>
          <w:noProof w:val="0"/>
        </w:rPr>
        <w:t>8</w:t>
      </w:r>
      <w:r w:rsidRPr="00C14D0D">
        <w:rPr>
          <w:noProof w:val="0"/>
        </w:rPr>
        <w:t xml:space="preserve">. </w:t>
      </w:r>
    </w:p>
    <w:p w14:paraId="229C0312" w14:textId="77777777" w:rsidR="00FD1777" w:rsidRPr="00C14D0D" w:rsidRDefault="006D172E">
      <w:pPr>
        <w:pStyle w:val="FigureNumber"/>
      </w:pPr>
      <w:r w:rsidRPr="00C14D0D">
        <w:t xml:space="preserve">Table </w:t>
      </w:r>
      <w:r w:rsidR="00C54E14">
        <w:t>8</w:t>
      </w:r>
      <w:r w:rsidR="00BA04C5" w:rsidRPr="00C14D0D">
        <w:t>-</w:t>
      </w:r>
      <w:r w:rsidR="00A961E9" w:rsidRPr="00C14D0D">
        <w:t>2</w:t>
      </w:r>
    </w:p>
    <w:p w14:paraId="562E8A20" w14:textId="77777777" w:rsidR="00FD1777" w:rsidRPr="00C14D0D" w:rsidRDefault="00BA04C5">
      <w:pPr>
        <w:pStyle w:val="FigureCaption"/>
      </w:pPr>
      <w:r w:rsidRPr="00C14D0D">
        <w:t xml:space="preserve">Software </w:t>
      </w:r>
      <w:r w:rsidR="00867864">
        <w:t>R</w:t>
      </w:r>
      <w:r w:rsidR="00867864" w:rsidRPr="00C14D0D">
        <w:t xml:space="preserve">equired </w:t>
      </w:r>
      <w:r w:rsidRPr="00C14D0D">
        <w:t xml:space="preserve">for Lab </w:t>
      </w:r>
      <w:r w:rsidR="00C54E14">
        <w:t>8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70"/>
        <w:gridCol w:w="5100"/>
      </w:tblGrid>
      <w:tr w:rsidR="003D7388" w:rsidRPr="00C14D0D" w14:paraId="5237A029" w14:textId="77777777">
        <w:tc>
          <w:tcPr>
            <w:tcW w:w="3258" w:type="dxa"/>
          </w:tcPr>
          <w:p w14:paraId="5275DD7E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0EBF0BE2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2233D8AB" w14:textId="77777777">
        <w:tc>
          <w:tcPr>
            <w:tcW w:w="3258" w:type="dxa"/>
          </w:tcPr>
          <w:p w14:paraId="3B08348A" w14:textId="77777777" w:rsidR="00127F58" w:rsidRPr="00C14D0D" w:rsidRDefault="00127F58" w:rsidP="00C54E14">
            <w:pPr>
              <w:pStyle w:val="TXlast"/>
            </w:pPr>
            <w:r w:rsidRPr="00C14D0D">
              <w:t xml:space="preserve">Lab </w:t>
            </w:r>
            <w:r w:rsidR="00C54E14">
              <w:t>8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44D45E56" w14:textId="77777777" w:rsidR="00127F58" w:rsidRPr="00C14D0D" w:rsidRDefault="00127F58" w:rsidP="00C54E14">
            <w:pPr>
              <w:pStyle w:val="TXlast"/>
            </w:pPr>
            <w:r w:rsidRPr="00C14D0D">
              <w:t>Lab0</w:t>
            </w:r>
            <w:r w:rsidR="00C54E14">
              <w:t>8</w:t>
            </w:r>
            <w:r w:rsidRPr="00C14D0D">
              <w:t>_worksheet.rtf (provided by instructor)</w:t>
            </w:r>
          </w:p>
        </w:tc>
      </w:tr>
    </w:tbl>
    <w:p w14:paraId="3A0BE047" w14:textId="77777777" w:rsidR="00142FBF" w:rsidRPr="00C14D0D" w:rsidRDefault="00142FBF" w:rsidP="00072204">
      <w:pPr>
        <w:pStyle w:val="TXTIND0"/>
        <w:rPr>
          <w:noProof w:val="0"/>
        </w:rPr>
      </w:pPr>
    </w:p>
    <w:p w14:paraId="74A7DA8F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667886D3" w14:textId="77777777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</w:t>
      </w:r>
      <w:r w:rsidR="006E3120">
        <w:rPr>
          <w:noProof w:val="0"/>
        </w:rPr>
        <w:t>take</w:t>
      </w:r>
      <w:r w:rsidRPr="00C14D0D">
        <w:rPr>
          <w:noProof w:val="0"/>
        </w:rPr>
        <w:t xml:space="preserve">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6849D2" w:rsidRPr="00C14D0D">
        <w:rPr>
          <w:noProof w:val="0"/>
        </w:rPr>
        <w:t>0</w:t>
      </w:r>
      <w:r w:rsidR="00C54E14">
        <w:rPr>
          <w:noProof w:val="0"/>
        </w:rPr>
        <w:t>8</w:t>
      </w:r>
      <w:r w:rsidRPr="00C14D0D">
        <w:rPr>
          <w:noProof w:val="0"/>
        </w:rPr>
        <w:t>_worksheet.</w:t>
      </w:r>
      <w:r w:rsidR="0008516C" w:rsidRPr="00C14D0D">
        <w:rPr>
          <w:noProof w:val="0"/>
        </w:rPr>
        <w:t>rtf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38D935A1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7FEB2751" w14:textId="77777777" w:rsidR="007E2448" w:rsidRDefault="00C54E14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DNS zones including primary zones, secondary zones, and Active Directory Integrated zones.</w:t>
      </w:r>
    </w:p>
    <w:p w14:paraId="7B5059B7" w14:textId="77777777" w:rsidR="007E2448" w:rsidRDefault="00C54E14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Zone delegation</w:t>
      </w:r>
    </w:p>
    <w:p w14:paraId="548EB518" w14:textId="77777777" w:rsidR="006E3120" w:rsidRDefault="006E3120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a Stub Zone</w:t>
      </w:r>
    </w:p>
    <w:p w14:paraId="01C63E0D" w14:textId="77777777" w:rsidR="00C54E14" w:rsidRDefault="00C54E14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</w:t>
      </w:r>
      <w:r w:rsidR="006E3120">
        <w:rPr>
          <w:noProof w:val="0"/>
        </w:rPr>
        <w:t>e</w:t>
      </w:r>
      <w:r>
        <w:rPr>
          <w:noProof w:val="0"/>
        </w:rPr>
        <w:t xml:space="preserve"> Forwarding and Conditional Forwarding zones</w:t>
      </w:r>
    </w:p>
    <w:p w14:paraId="2D473484" w14:textId="77777777" w:rsidR="00C54E14" w:rsidRDefault="006E3120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</w:t>
      </w:r>
      <w:r w:rsidR="00C54E14">
        <w:rPr>
          <w:noProof w:val="0"/>
        </w:rPr>
        <w:t xml:space="preserve"> Zone Transfers</w:t>
      </w:r>
    </w:p>
    <w:p w14:paraId="1FB683D9" w14:textId="77777777" w:rsidR="006E3120" w:rsidRPr="0087636F" w:rsidRDefault="006E3120" w:rsidP="00460C10">
      <w:pPr>
        <w:pStyle w:val="ObjBL0"/>
        <w:jc w:val="both"/>
        <w:rPr>
          <w:noProof w:val="0"/>
        </w:rPr>
      </w:pPr>
      <w:r>
        <w:rPr>
          <w:noProof w:val="0"/>
        </w:rPr>
        <w:t>Use DNSCMD command to manage zones</w:t>
      </w:r>
    </w:p>
    <w:p w14:paraId="37ECE8C9" w14:textId="77777777" w:rsidR="00460C10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3D43A6">
        <w:rPr>
          <w:noProof w:val="0"/>
        </w:rPr>
        <w:t>80</w:t>
      </w:r>
      <w:r w:rsidRPr="00C14D0D">
        <w:rPr>
          <w:noProof w:val="0"/>
        </w:rPr>
        <w:t xml:space="preserve"> minutes</w:t>
      </w:r>
    </w:p>
    <w:p w14:paraId="16AB2F67" w14:textId="77777777" w:rsidR="00CB3225" w:rsidRDefault="00CB3225">
      <w:pPr>
        <w:overflowPunct/>
        <w:autoSpaceDE/>
        <w:autoSpaceDN/>
        <w:adjustRightInd/>
        <w:spacing w:line="240" w:lineRule="auto"/>
        <w:jc w:val="left"/>
        <w:textAlignment w:val="auto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84"/>
        <w:gridCol w:w="6726"/>
      </w:tblGrid>
      <w:tr w:rsidR="00CB3225" w:rsidRPr="00296AA8" w14:paraId="571060A7" w14:textId="77777777">
        <w:tc>
          <w:tcPr>
            <w:tcW w:w="1908" w:type="dxa"/>
            <w:shd w:val="solid" w:color="000000" w:fill="FFFFFF"/>
            <w:vAlign w:val="bottom"/>
          </w:tcPr>
          <w:p w14:paraId="404647BA" w14:textId="77777777" w:rsidR="00CB3225" w:rsidRPr="00296AA8" w:rsidRDefault="00CB3225" w:rsidP="003D43A6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8.</w:t>
            </w:r>
            <w:r w:rsidRPr="00296AA8">
              <w:rPr>
                <w:b w:val="0"/>
                <w:bCs w:val="0"/>
              </w:rPr>
              <w:t>1</w:t>
            </w:r>
          </w:p>
        </w:tc>
        <w:tc>
          <w:tcPr>
            <w:tcW w:w="6948" w:type="dxa"/>
            <w:shd w:val="solid" w:color="000000" w:fill="FFFFFF"/>
            <w:vAlign w:val="bottom"/>
          </w:tcPr>
          <w:p w14:paraId="633A8515" w14:textId="77777777" w:rsidR="00CB3225" w:rsidRPr="00296AA8" w:rsidRDefault="00CB3225" w:rsidP="003D43A6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Installing DNS</w:t>
            </w:r>
          </w:p>
        </w:tc>
      </w:tr>
      <w:tr w:rsidR="00CB3225" w14:paraId="67BC005E" w14:textId="77777777">
        <w:tc>
          <w:tcPr>
            <w:tcW w:w="1908" w:type="dxa"/>
            <w:shd w:val="clear" w:color="auto" w:fill="auto"/>
          </w:tcPr>
          <w:p w14:paraId="2A58C155" w14:textId="77777777" w:rsidR="00CB3225" w:rsidRDefault="00CB3225" w:rsidP="003D43A6">
            <w:pPr>
              <w:pStyle w:val="TB"/>
            </w:pPr>
            <w:r>
              <w:t>Overview</w:t>
            </w:r>
          </w:p>
          <w:p w14:paraId="29FDAB7A" w14:textId="77777777" w:rsidR="00CB3225" w:rsidRDefault="00CB3225" w:rsidP="003D43A6">
            <w:pPr>
              <w:spacing w:after="120"/>
            </w:pPr>
          </w:p>
        </w:tc>
        <w:tc>
          <w:tcPr>
            <w:tcW w:w="6948" w:type="dxa"/>
            <w:shd w:val="clear" w:color="auto" w:fill="auto"/>
          </w:tcPr>
          <w:p w14:paraId="03A839BF" w14:textId="77777777" w:rsidR="00CB3225" w:rsidRDefault="00867864" w:rsidP="00126630">
            <w:pPr>
              <w:pStyle w:val="StyleTBLLeft-001Hanging001"/>
            </w:pPr>
            <w:r>
              <w:t>In</w:t>
            </w:r>
            <w:r w:rsidR="00CB3225">
              <w:t xml:space="preserve"> Lesson 1, you already installed DNS on RWDC01. However, we need a second DNS server for future exercises. Therefore, during this exe</w:t>
            </w:r>
            <w:r w:rsidR="00126630">
              <w:t>r</w:t>
            </w:r>
            <w:r w:rsidR="00CB3225">
              <w:t>cise, you install a second DNS server on Server01.</w:t>
            </w:r>
          </w:p>
        </w:tc>
      </w:tr>
      <w:tr w:rsidR="00CB3225" w14:paraId="5055B6A4" w14:textId="77777777">
        <w:tc>
          <w:tcPr>
            <w:tcW w:w="1908" w:type="dxa"/>
            <w:shd w:val="clear" w:color="auto" w:fill="auto"/>
          </w:tcPr>
          <w:p w14:paraId="326707E4" w14:textId="77777777" w:rsidR="00CB3225" w:rsidRDefault="00CB3225" w:rsidP="003D43A6">
            <w:pPr>
              <w:pStyle w:val="TB"/>
            </w:pPr>
            <w:r>
              <w:t>Completion time</w:t>
            </w:r>
          </w:p>
        </w:tc>
        <w:tc>
          <w:tcPr>
            <w:tcW w:w="6948" w:type="dxa"/>
            <w:shd w:val="clear" w:color="auto" w:fill="auto"/>
          </w:tcPr>
          <w:p w14:paraId="35A68554" w14:textId="77777777" w:rsidR="00CB3225" w:rsidRDefault="00130280" w:rsidP="003D43A6">
            <w:pPr>
              <w:pStyle w:val="TB"/>
            </w:pPr>
            <w:r>
              <w:t>10</w:t>
            </w:r>
            <w:r w:rsidR="00CB3225">
              <w:t xml:space="preserve"> minutes</w:t>
            </w:r>
          </w:p>
        </w:tc>
      </w:tr>
    </w:tbl>
    <w:p w14:paraId="034C843A" w14:textId="77777777" w:rsidR="00CB3225" w:rsidRDefault="00CB3225" w:rsidP="00CB3225">
      <w:pPr>
        <w:widowControl w:val="0"/>
        <w:spacing w:line="263" w:lineRule="exact"/>
        <w:rPr>
          <w:sz w:val="24"/>
        </w:rPr>
      </w:pPr>
    </w:p>
    <w:p w14:paraId="297965F6" w14:textId="59182EB3" w:rsidR="00CB3225" w:rsidRDefault="00347B73" w:rsidP="00CB3225">
      <w:pPr>
        <w:pStyle w:val="NL"/>
      </w:pPr>
      <w:r w:rsidRPr="00A51494">
        <w:rPr>
          <w:b/>
        </w:rPr>
        <w:t>1</w:t>
      </w:r>
      <w:r w:rsidR="00CB3225" w:rsidRPr="00A51494">
        <w:rPr>
          <w:b/>
        </w:rPr>
        <w:t>.</w:t>
      </w:r>
      <w:r w:rsidR="00CB3225">
        <w:tab/>
        <w:t>Log</w:t>
      </w:r>
      <w:r w:rsidR="00867864">
        <w:t xml:space="preserve"> </w:t>
      </w:r>
      <w:r w:rsidR="00CB3225">
        <w:t xml:space="preserve">in </w:t>
      </w:r>
      <w:r w:rsidR="00126630">
        <w:t xml:space="preserve">to </w:t>
      </w:r>
      <w:r w:rsidR="009750D1" w:rsidRPr="009750D1">
        <w:t>Server01</w:t>
      </w:r>
      <w:r w:rsidR="00CB3225">
        <w:t xml:space="preserve"> as the </w:t>
      </w:r>
      <w:r w:rsidR="00CB3225" w:rsidRPr="00234A81">
        <w:rPr>
          <w:b/>
        </w:rPr>
        <w:t>Contoso\administrator</w:t>
      </w:r>
      <w:r w:rsidR="00CB3225">
        <w:t xml:space="preserve"> user account</w:t>
      </w:r>
      <w:r w:rsidR="001F0119">
        <w:t xml:space="preserve"> with the Password </w:t>
      </w:r>
      <w:r w:rsidR="001F0119" w:rsidRPr="001F0119">
        <w:rPr>
          <w:b/>
        </w:rPr>
        <w:t>Password01</w:t>
      </w:r>
      <w:r w:rsidR="00CB3225">
        <w:t>. The Server Manager console opens.</w:t>
      </w:r>
      <w:bookmarkStart w:id="0" w:name="_GoBack"/>
      <w:bookmarkEnd w:id="0"/>
    </w:p>
    <w:p w14:paraId="31494D63" w14:textId="77777777" w:rsidR="00CB3225" w:rsidRDefault="00347B73" w:rsidP="00CB3225">
      <w:pPr>
        <w:pStyle w:val="NL"/>
      </w:pPr>
      <w:r w:rsidRPr="00A51494">
        <w:rPr>
          <w:b/>
        </w:rPr>
        <w:lastRenderedPageBreak/>
        <w:t>2</w:t>
      </w:r>
      <w:r w:rsidR="00CB3225" w:rsidRPr="00A51494">
        <w:rPr>
          <w:b/>
        </w:rPr>
        <w:t>.</w:t>
      </w:r>
      <w:r w:rsidR="00CB3225">
        <w:tab/>
        <w:t xml:space="preserve">When Server Manager opens, select </w:t>
      </w:r>
      <w:r w:rsidR="009750D1" w:rsidRPr="009750D1">
        <w:t>Manage</w:t>
      </w:r>
      <w:r w:rsidR="00CB3225" w:rsidRPr="00867864">
        <w:t xml:space="preserve"> and click </w:t>
      </w:r>
      <w:r w:rsidR="009750D1" w:rsidRPr="009750D1">
        <w:t>Add Roles and Features</w:t>
      </w:r>
      <w:r w:rsidR="00CB3225">
        <w:t>.</w:t>
      </w:r>
    </w:p>
    <w:p w14:paraId="642A903A" w14:textId="77777777" w:rsidR="00CB3225" w:rsidRDefault="00347B73" w:rsidP="00CB3225">
      <w:pPr>
        <w:pStyle w:val="NL"/>
      </w:pPr>
      <w:r w:rsidRPr="00A51494">
        <w:rPr>
          <w:b/>
        </w:rPr>
        <w:t>3</w:t>
      </w:r>
      <w:r w:rsidR="00CB3225" w:rsidRPr="00A51494">
        <w:rPr>
          <w:b/>
        </w:rPr>
        <w:t>.</w:t>
      </w:r>
      <w:r w:rsidR="00CB3225">
        <w:tab/>
        <w:t xml:space="preserve">On the Before you begin page, click </w:t>
      </w:r>
      <w:r w:rsidR="009750D1" w:rsidRPr="009750D1">
        <w:t>Next</w:t>
      </w:r>
      <w:r w:rsidR="00CB3225">
        <w:t>.</w:t>
      </w:r>
    </w:p>
    <w:p w14:paraId="4FEBE2ED" w14:textId="77777777" w:rsidR="00CB3225" w:rsidRDefault="00347B73" w:rsidP="00CB3225">
      <w:pPr>
        <w:pStyle w:val="NL"/>
      </w:pPr>
      <w:r w:rsidRPr="00A51494">
        <w:rPr>
          <w:b/>
        </w:rPr>
        <w:t>4</w:t>
      </w:r>
      <w:r w:rsidR="00CB3225" w:rsidRPr="00A51494">
        <w:rPr>
          <w:b/>
        </w:rPr>
        <w:t>.</w:t>
      </w:r>
      <w:r w:rsidR="00CB3225">
        <w:tab/>
        <w:t xml:space="preserve">Select </w:t>
      </w:r>
      <w:r w:rsidR="009750D1" w:rsidRPr="009750D1">
        <w:rPr>
          <w:i/>
        </w:rPr>
        <w:t>Role-based or feature-based installation</w:t>
      </w:r>
      <w:r w:rsidR="00CB3225">
        <w:t xml:space="preserve">, and then click </w:t>
      </w:r>
      <w:r w:rsidR="009750D1" w:rsidRPr="009750D1">
        <w:t>Next</w:t>
      </w:r>
      <w:r w:rsidR="00CB3225">
        <w:t>.</w:t>
      </w:r>
    </w:p>
    <w:p w14:paraId="276D807B" w14:textId="77777777" w:rsidR="00CB3225" w:rsidRDefault="00347B73" w:rsidP="00CB3225">
      <w:pPr>
        <w:pStyle w:val="NL"/>
      </w:pPr>
      <w:r w:rsidRPr="00A51494">
        <w:rPr>
          <w:b/>
        </w:rPr>
        <w:t>5</w:t>
      </w:r>
      <w:r w:rsidR="00CB3225" w:rsidRPr="00A51494">
        <w:rPr>
          <w:b/>
        </w:rPr>
        <w:t>.</w:t>
      </w:r>
      <w:r w:rsidR="00CB3225">
        <w:tab/>
        <w:t xml:space="preserve">Click </w:t>
      </w:r>
      <w:r w:rsidR="009750D1" w:rsidRPr="009750D1">
        <w:rPr>
          <w:i/>
        </w:rPr>
        <w:t>Select a server from the server pool</w:t>
      </w:r>
      <w:r w:rsidR="00CB3225">
        <w:t xml:space="preserve">, click </w:t>
      </w:r>
      <w:r w:rsidR="009750D1" w:rsidRPr="009750D1">
        <w:t>Server01.contoso.com</w:t>
      </w:r>
      <w:r w:rsidR="00CB3225">
        <w:t xml:space="preserve">, and then click </w:t>
      </w:r>
      <w:r w:rsidR="009750D1" w:rsidRPr="009750D1">
        <w:t>Next</w:t>
      </w:r>
      <w:r w:rsidR="00CB3225">
        <w:t xml:space="preserve">. </w:t>
      </w:r>
    </w:p>
    <w:p w14:paraId="2EE6B51E" w14:textId="77777777" w:rsidR="00CB3225" w:rsidRDefault="00347B73" w:rsidP="00CB3225">
      <w:pPr>
        <w:pStyle w:val="NL"/>
      </w:pPr>
      <w:r w:rsidRPr="00A51494">
        <w:rPr>
          <w:b/>
        </w:rPr>
        <w:t>6</w:t>
      </w:r>
      <w:r w:rsidR="00CB3225" w:rsidRPr="00A51494">
        <w:rPr>
          <w:b/>
        </w:rPr>
        <w:t>.</w:t>
      </w:r>
      <w:r w:rsidR="00CB3225">
        <w:tab/>
      </w:r>
      <w:r w:rsidR="00262E46">
        <w:t>On the S</w:t>
      </w:r>
      <w:r w:rsidR="00234A81">
        <w:t>e</w:t>
      </w:r>
      <w:r w:rsidR="00262E46">
        <w:t>lect server roles page, c</w:t>
      </w:r>
      <w:r w:rsidR="00CB3225">
        <w:t xml:space="preserve">lick </w:t>
      </w:r>
      <w:r w:rsidR="009750D1" w:rsidRPr="009750D1">
        <w:t>DNS Server</w:t>
      </w:r>
      <w:r w:rsidR="00CB3225">
        <w:t xml:space="preserve">. </w:t>
      </w:r>
    </w:p>
    <w:p w14:paraId="63BF0FD8" w14:textId="77777777" w:rsidR="00CB3225" w:rsidRDefault="00347B73" w:rsidP="00CB3225">
      <w:pPr>
        <w:pStyle w:val="NL"/>
      </w:pPr>
      <w:r w:rsidRPr="00A51494">
        <w:rPr>
          <w:b/>
        </w:rPr>
        <w:t>7</w:t>
      </w:r>
      <w:r w:rsidR="00CB3225" w:rsidRPr="00A51494">
        <w:rPr>
          <w:b/>
        </w:rPr>
        <w:t>.</w:t>
      </w:r>
      <w:r w:rsidR="00CB3225">
        <w:tab/>
        <w:t xml:space="preserve">When the Add Roles and Features Wizard dialog box appears, select </w:t>
      </w:r>
      <w:r w:rsidR="009750D1" w:rsidRPr="009750D1">
        <w:t>Add Features</w:t>
      </w:r>
      <w:r w:rsidR="00CB3225" w:rsidRPr="00867864">
        <w:t xml:space="preserve">, and then click </w:t>
      </w:r>
      <w:r w:rsidR="009750D1" w:rsidRPr="009750D1">
        <w:t>Next</w:t>
      </w:r>
      <w:r w:rsidR="00CB3225">
        <w:t>.</w:t>
      </w:r>
    </w:p>
    <w:p w14:paraId="33CFCA67" w14:textId="77777777" w:rsidR="00CB3225" w:rsidRDefault="00347B73" w:rsidP="00CB3225">
      <w:pPr>
        <w:pStyle w:val="NL"/>
      </w:pPr>
      <w:r w:rsidRPr="00A51494">
        <w:rPr>
          <w:b/>
        </w:rPr>
        <w:t>8</w:t>
      </w:r>
      <w:r w:rsidR="00CB3225" w:rsidRPr="00A51494">
        <w:rPr>
          <w:b/>
        </w:rPr>
        <w:t>.</w:t>
      </w:r>
      <w:r w:rsidR="00CB3225">
        <w:tab/>
        <w:t xml:space="preserve">When the Select features page opens, click </w:t>
      </w:r>
      <w:r w:rsidR="009750D1" w:rsidRPr="009750D1">
        <w:t>Next</w:t>
      </w:r>
      <w:r w:rsidR="00CB3225">
        <w:t>.</w:t>
      </w:r>
    </w:p>
    <w:p w14:paraId="4594B1B3" w14:textId="77777777" w:rsidR="00CB3225" w:rsidRDefault="00347B73" w:rsidP="00CB3225">
      <w:pPr>
        <w:pStyle w:val="NL"/>
        <w:rPr>
          <w:noProof w:val="0"/>
        </w:rPr>
      </w:pPr>
      <w:r w:rsidRPr="00A51494">
        <w:rPr>
          <w:b/>
        </w:rPr>
        <w:t>9</w:t>
      </w:r>
      <w:r w:rsidR="00CB3225" w:rsidRPr="00A51494">
        <w:rPr>
          <w:b/>
        </w:rPr>
        <w:t>.</w:t>
      </w:r>
      <w:r w:rsidR="00CB3225">
        <w:tab/>
        <w:t xml:space="preserve">On the DNS Server page, click </w:t>
      </w:r>
      <w:r w:rsidR="009750D1" w:rsidRPr="009750D1">
        <w:t>Next</w:t>
      </w:r>
      <w:r w:rsidR="00CB3225">
        <w:t>.</w:t>
      </w:r>
    </w:p>
    <w:p w14:paraId="74720986" w14:textId="77777777" w:rsidR="00CB3225" w:rsidRDefault="00CB3225" w:rsidP="00CB3225">
      <w:pPr>
        <w:pStyle w:val="NL"/>
      </w:pPr>
      <w:r w:rsidRPr="00A51494">
        <w:rPr>
          <w:b/>
        </w:rPr>
        <w:t>1</w:t>
      </w:r>
      <w:r w:rsidR="00347B73" w:rsidRPr="00A51494">
        <w:rPr>
          <w:b/>
        </w:rPr>
        <w:t>0</w:t>
      </w:r>
      <w:r w:rsidRPr="00A51494">
        <w:rPr>
          <w:b/>
        </w:rPr>
        <w:t>.</w:t>
      </w:r>
      <w:r>
        <w:tab/>
        <w:t xml:space="preserve">On the Confirm installation selections page, click the </w:t>
      </w:r>
      <w:r w:rsidR="009750D1" w:rsidRPr="009750D1">
        <w:t>Install</w:t>
      </w:r>
      <w:r>
        <w:t xml:space="preserve"> button.</w:t>
      </w:r>
    </w:p>
    <w:p w14:paraId="55E4504A" w14:textId="77777777" w:rsidR="00834920" w:rsidRDefault="00CB3225" w:rsidP="00CB3225">
      <w:pPr>
        <w:pStyle w:val="NL"/>
      </w:pPr>
      <w:r w:rsidRPr="00A51494">
        <w:rPr>
          <w:b/>
        </w:rPr>
        <w:t>1</w:t>
      </w:r>
      <w:r w:rsidR="00347B73" w:rsidRPr="00A51494">
        <w:rPr>
          <w:b/>
        </w:rPr>
        <w:t>1</w:t>
      </w:r>
      <w:r w:rsidRPr="00A51494">
        <w:rPr>
          <w:b/>
        </w:rPr>
        <w:t>.</w:t>
      </w:r>
      <w:r>
        <w:tab/>
        <w:t xml:space="preserve">When the installation is done, click the </w:t>
      </w:r>
      <w:r w:rsidR="009750D1" w:rsidRPr="009750D1">
        <w:t>Close</w:t>
      </w:r>
      <w:r>
        <w:t xml:space="preserve"> button.</w:t>
      </w:r>
    </w:p>
    <w:p w14:paraId="32E91567" w14:textId="77777777" w:rsidR="00834920" w:rsidRPr="00987354" w:rsidRDefault="00834920" w:rsidP="00834920">
      <w:pPr>
        <w:pStyle w:val="BodyText"/>
        <w:ind w:left="360"/>
        <w:rPr>
          <w:sz w:val="22"/>
        </w:rPr>
      </w:pPr>
      <w:r w:rsidRPr="00987354">
        <w:rPr>
          <w:sz w:val="22"/>
        </w:rPr>
        <w:t>End of exercise. You can leave the windows open for the next exercise.</w:t>
      </w:r>
    </w:p>
    <w:p w14:paraId="32E6E730" w14:textId="77777777" w:rsidR="00CB3225" w:rsidRDefault="00CB3225" w:rsidP="00CB3225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83"/>
        <w:gridCol w:w="6727"/>
      </w:tblGrid>
      <w:tr w:rsidR="007E2448" w:rsidRPr="00296AA8" w14:paraId="60E08693" w14:textId="77777777">
        <w:tc>
          <w:tcPr>
            <w:tcW w:w="1908" w:type="dxa"/>
            <w:shd w:val="solid" w:color="000000" w:fill="FFFFFF"/>
            <w:vAlign w:val="bottom"/>
          </w:tcPr>
          <w:p w14:paraId="5F3FDCF3" w14:textId="77777777" w:rsidR="007E2448" w:rsidRPr="00296AA8" w:rsidRDefault="007E2448" w:rsidP="005C1337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C54E14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.</w:t>
            </w:r>
            <w:r w:rsidR="005C1337">
              <w:rPr>
                <w:b w:val="0"/>
                <w:bCs w:val="0"/>
              </w:rPr>
              <w:t>2</w:t>
            </w:r>
          </w:p>
        </w:tc>
        <w:tc>
          <w:tcPr>
            <w:tcW w:w="6948" w:type="dxa"/>
            <w:shd w:val="solid" w:color="000000" w:fill="FFFFFF"/>
            <w:vAlign w:val="bottom"/>
          </w:tcPr>
          <w:p w14:paraId="300C3F2E" w14:textId="77777777" w:rsidR="007E2448" w:rsidRPr="00296AA8" w:rsidRDefault="00FF5033" w:rsidP="00C54E14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Creating Primary and Secondary Zones</w:t>
            </w:r>
          </w:p>
        </w:tc>
      </w:tr>
      <w:tr w:rsidR="007E2448" w14:paraId="76A910F8" w14:textId="77777777">
        <w:tc>
          <w:tcPr>
            <w:tcW w:w="1908" w:type="dxa"/>
            <w:shd w:val="clear" w:color="auto" w:fill="auto"/>
          </w:tcPr>
          <w:p w14:paraId="20979E74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73A694F0" w14:textId="77777777" w:rsidR="007E2448" w:rsidRDefault="007E2448" w:rsidP="007E2448">
            <w:pPr>
              <w:spacing w:after="120"/>
            </w:pPr>
          </w:p>
        </w:tc>
        <w:tc>
          <w:tcPr>
            <w:tcW w:w="6948" w:type="dxa"/>
            <w:shd w:val="clear" w:color="auto" w:fill="auto"/>
          </w:tcPr>
          <w:p w14:paraId="58ACC25B" w14:textId="77777777" w:rsidR="007E2448" w:rsidRDefault="00262E46" w:rsidP="00126630">
            <w:pPr>
              <w:pStyle w:val="StyleTBLLeft-001Hanging001"/>
            </w:pPr>
            <w:r>
              <w:t>During this exe</w:t>
            </w:r>
            <w:r w:rsidR="00867864">
              <w:t>r</w:t>
            </w:r>
            <w:r>
              <w:t>cise, you create primary and secondary zones on RWDC01 and Server01.</w:t>
            </w:r>
          </w:p>
        </w:tc>
      </w:tr>
      <w:tr w:rsidR="007E2448" w14:paraId="6BB28465" w14:textId="77777777">
        <w:tc>
          <w:tcPr>
            <w:tcW w:w="1908" w:type="dxa"/>
            <w:shd w:val="clear" w:color="auto" w:fill="auto"/>
          </w:tcPr>
          <w:p w14:paraId="4EFCFA38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948" w:type="dxa"/>
            <w:shd w:val="clear" w:color="auto" w:fill="auto"/>
          </w:tcPr>
          <w:p w14:paraId="5A18278F" w14:textId="77777777" w:rsidR="007E2448" w:rsidRDefault="00130280" w:rsidP="003D43A6">
            <w:pPr>
              <w:pStyle w:val="TB"/>
            </w:pPr>
            <w:r>
              <w:t>1</w:t>
            </w:r>
            <w:r w:rsidR="003D43A6">
              <w:t>5</w:t>
            </w:r>
            <w:r w:rsidR="007E2448">
              <w:t xml:space="preserve"> minutes</w:t>
            </w:r>
          </w:p>
        </w:tc>
      </w:tr>
    </w:tbl>
    <w:p w14:paraId="3A8E02AA" w14:textId="77777777" w:rsidR="007E2448" w:rsidRDefault="007E2448" w:rsidP="007E2448">
      <w:pPr>
        <w:widowControl w:val="0"/>
        <w:spacing w:line="263" w:lineRule="exact"/>
        <w:rPr>
          <w:sz w:val="24"/>
        </w:rPr>
      </w:pPr>
    </w:p>
    <w:p w14:paraId="750903DA" w14:textId="77777777" w:rsidR="004C66F7" w:rsidRDefault="007E2448" w:rsidP="004C66F7">
      <w:pPr>
        <w:widowControl w:val="0"/>
        <w:spacing w:line="263" w:lineRule="exact"/>
        <w:ind w:left="2160" w:hanging="2160"/>
        <w:rPr>
          <w:b/>
        </w:rPr>
      </w:pPr>
      <w:r w:rsidRPr="00351A8B">
        <w:rPr>
          <w:b/>
        </w:rPr>
        <w:t>Mindset Question:</w:t>
      </w:r>
      <w:r w:rsidRPr="00351A8B">
        <w:rPr>
          <w:b/>
        </w:rPr>
        <w:tab/>
      </w:r>
      <w:r w:rsidR="00DB682F">
        <w:rPr>
          <w:b/>
        </w:rPr>
        <w:t xml:space="preserve">For the Contoso </w:t>
      </w:r>
      <w:r w:rsidR="00982618">
        <w:rPr>
          <w:b/>
        </w:rPr>
        <w:t>C</w:t>
      </w:r>
      <w:r w:rsidR="00DB682F">
        <w:rPr>
          <w:b/>
        </w:rPr>
        <w:t xml:space="preserve">orporation, you </w:t>
      </w:r>
      <w:r w:rsidR="006E3120">
        <w:rPr>
          <w:b/>
        </w:rPr>
        <w:t xml:space="preserve">are </w:t>
      </w:r>
      <w:r w:rsidR="00DB682F">
        <w:rPr>
          <w:b/>
        </w:rPr>
        <w:t xml:space="preserve">building a new network. Therefore, you need to install DNS to support your network. </w:t>
      </w:r>
      <w:r w:rsidR="00956937">
        <w:rPr>
          <w:b/>
        </w:rPr>
        <w:t>You have three primary sites. So how many primary zones and how many secondary zones would you create to support the primary site</w:t>
      </w:r>
      <w:r w:rsidR="00351A8B">
        <w:rPr>
          <w:b/>
        </w:rPr>
        <w:t>?</w:t>
      </w:r>
    </w:p>
    <w:p w14:paraId="75E5C910" w14:textId="77777777" w:rsidR="001340F1" w:rsidRPr="004C66F7" w:rsidRDefault="001340F1" w:rsidP="004C66F7">
      <w:pPr>
        <w:widowControl w:val="0"/>
        <w:spacing w:line="263" w:lineRule="exact"/>
        <w:ind w:left="2160" w:hanging="2160"/>
        <w:rPr>
          <w:b/>
        </w:rPr>
      </w:pPr>
    </w:p>
    <w:p w14:paraId="0B5F6938" w14:textId="77777777" w:rsidR="00834920" w:rsidRDefault="00FF5033" w:rsidP="00FF5033">
      <w:pPr>
        <w:pStyle w:val="Heading1"/>
      </w:pPr>
      <w:r>
        <w:t>Creating a Standard Forward Lookup Primary Zone</w:t>
      </w:r>
    </w:p>
    <w:p w14:paraId="66544D4D" w14:textId="77777777" w:rsidR="00FF5033" w:rsidRPr="00834920" w:rsidRDefault="00FF5033" w:rsidP="00834920"/>
    <w:p w14:paraId="4B267982" w14:textId="31E47340" w:rsidR="00FF5033" w:rsidRDefault="00A21BCA" w:rsidP="00FF5033">
      <w:pPr>
        <w:pStyle w:val="NL"/>
      </w:pPr>
      <w:r w:rsidRPr="00A51494">
        <w:rPr>
          <w:b/>
        </w:rPr>
        <w:t>1</w:t>
      </w:r>
      <w:r w:rsidR="00FF5033" w:rsidRPr="00A51494">
        <w:rPr>
          <w:b/>
        </w:rPr>
        <w:t>.</w:t>
      </w:r>
      <w:r w:rsidR="00FF5033">
        <w:tab/>
        <w:t>Log</w:t>
      </w:r>
      <w:r w:rsidR="00867864">
        <w:t xml:space="preserve"> </w:t>
      </w:r>
      <w:r w:rsidR="00FF5033">
        <w:t xml:space="preserve">in </w:t>
      </w:r>
      <w:r w:rsidR="006E3120">
        <w:t>to</w:t>
      </w:r>
      <w:r w:rsidR="00FF5033">
        <w:t xml:space="preserve"> RWDC01 as the </w:t>
      </w:r>
      <w:r w:rsidR="00FF5033" w:rsidRPr="00262E46">
        <w:rPr>
          <w:b/>
        </w:rPr>
        <w:t>Contoso\administrator</w:t>
      </w:r>
      <w:r w:rsidR="00FF5033">
        <w:t xml:space="preserve"> user account</w:t>
      </w:r>
      <w:r w:rsidR="001F0119" w:rsidRPr="001F0119">
        <w:t xml:space="preserve"> </w:t>
      </w:r>
      <w:r w:rsidR="001F0119">
        <w:t xml:space="preserve">with the Password </w:t>
      </w:r>
      <w:r w:rsidR="001F0119" w:rsidRPr="001F0119">
        <w:rPr>
          <w:b/>
        </w:rPr>
        <w:t>Password01</w:t>
      </w:r>
      <w:r w:rsidR="00FF5033">
        <w:t>. The Server Manager console opens.</w:t>
      </w:r>
    </w:p>
    <w:p w14:paraId="1E1057B4" w14:textId="77777777" w:rsidR="00FF5033" w:rsidRDefault="00A21BCA" w:rsidP="00FF5033">
      <w:pPr>
        <w:pStyle w:val="NL"/>
      </w:pPr>
      <w:r w:rsidRPr="00A51494">
        <w:rPr>
          <w:b/>
        </w:rPr>
        <w:t>2</w:t>
      </w:r>
      <w:r w:rsidR="00FF5033" w:rsidRPr="00A51494">
        <w:rPr>
          <w:b/>
        </w:rPr>
        <w:t>.</w:t>
      </w:r>
      <w:r w:rsidR="00FF5033">
        <w:tab/>
        <w:t xml:space="preserve">On </w:t>
      </w:r>
      <w:r w:rsidR="00126630">
        <w:t>Server Manager</w:t>
      </w:r>
      <w:r w:rsidR="00FF5033">
        <w:t xml:space="preserve">, click </w:t>
      </w:r>
      <w:r w:rsidR="009750D1" w:rsidRPr="009750D1">
        <w:t>Tools &gt; DNS</w:t>
      </w:r>
      <w:r w:rsidR="00FF5033">
        <w:t xml:space="preserve"> to open the DNS Manager console. If necessary, expand the DNS </w:t>
      </w:r>
      <w:r w:rsidR="00176322">
        <w:t xml:space="preserve">Manager </w:t>
      </w:r>
      <w:r w:rsidR="00FF5033">
        <w:t>console to a full-screen view.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176322" w14:paraId="569FFAE9" w14:textId="77777777">
        <w:tc>
          <w:tcPr>
            <w:tcW w:w="1440" w:type="dxa"/>
            <w:shd w:val="clear" w:color="auto" w:fill="808080"/>
            <w:vAlign w:val="center"/>
          </w:tcPr>
          <w:p w14:paraId="7401684F" w14:textId="77777777" w:rsidR="00176322" w:rsidRPr="00A7026D" w:rsidRDefault="00176322" w:rsidP="003D43A6">
            <w:pPr>
              <w:pStyle w:val="QuestionHead"/>
              <w:rPr>
                <w:b w:val="0"/>
              </w:rPr>
            </w:pPr>
            <w:r w:rsidRPr="00A7026D">
              <w:rPr>
                <w:b w:val="0"/>
              </w:rPr>
              <w:t>Question 1</w:t>
            </w:r>
          </w:p>
        </w:tc>
        <w:tc>
          <w:tcPr>
            <w:tcW w:w="6300" w:type="dxa"/>
            <w:vAlign w:val="center"/>
          </w:tcPr>
          <w:p w14:paraId="750B8952" w14:textId="77777777" w:rsidR="00176322" w:rsidRPr="004C66F7" w:rsidRDefault="00176322" w:rsidP="003D43A6">
            <w:pPr>
              <w:pStyle w:val="NoteText"/>
            </w:pPr>
            <w:r w:rsidRPr="00A7026D">
              <w:t>What is the primary tool to manage DNS in Windows?</w:t>
            </w:r>
          </w:p>
        </w:tc>
      </w:tr>
    </w:tbl>
    <w:p w14:paraId="52699AAE" w14:textId="77777777" w:rsidR="00176322" w:rsidRDefault="00176322" w:rsidP="00FF5033">
      <w:pPr>
        <w:pStyle w:val="NL"/>
      </w:pPr>
    </w:p>
    <w:p w14:paraId="385FDD7A" w14:textId="77777777" w:rsidR="00FF5033" w:rsidRDefault="00A21BCA" w:rsidP="00FF5033">
      <w:pPr>
        <w:pStyle w:val="NL"/>
      </w:pPr>
      <w:r w:rsidRPr="00A51494">
        <w:rPr>
          <w:b/>
        </w:rPr>
        <w:t>3</w:t>
      </w:r>
      <w:r w:rsidR="00FF5033" w:rsidRPr="00A51494">
        <w:rPr>
          <w:b/>
        </w:rPr>
        <w:t>.</w:t>
      </w:r>
      <w:r w:rsidR="00FF5033">
        <w:tab/>
        <w:t xml:space="preserve">Expand the server so that you can see the </w:t>
      </w:r>
      <w:r w:rsidR="009750D1" w:rsidRPr="009750D1">
        <w:t>Forward Lookup Zones</w:t>
      </w:r>
      <w:r w:rsidR="00FF5033" w:rsidRPr="00867864">
        <w:t xml:space="preserve"> and </w:t>
      </w:r>
      <w:r w:rsidR="009750D1" w:rsidRPr="009750D1">
        <w:t>Reverse Lookup Zones</w:t>
      </w:r>
      <w:r w:rsidR="00FF5033" w:rsidRPr="00867864">
        <w:t xml:space="preserve"> folders</w:t>
      </w:r>
      <w:r w:rsidR="006E3120" w:rsidRPr="00867864">
        <w:t>, if needed</w:t>
      </w:r>
      <w:r w:rsidR="00FF5033">
        <w:t>.</w:t>
      </w:r>
    </w:p>
    <w:p w14:paraId="50C06A1C" w14:textId="77777777" w:rsidR="00FF5033" w:rsidRDefault="00A21BCA" w:rsidP="00FF5033">
      <w:pPr>
        <w:pStyle w:val="NL"/>
      </w:pPr>
      <w:r w:rsidRPr="00A51494">
        <w:rPr>
          <w:b/>
        </w:rPr>
        <w:t>4</w:t>
      </w:r>
      <w:r w:rsidR="00FF5033" w:rsidRPr="00A51494">
        <w:rPr>
          <w:b/>
        </w:rPr>
        <w:t>.</w:t>
      </w:r>
      <w:r w:rsidR="00FF5033">
        <w:tab/>
      </w:r>
      <w:r w:rsidR="006E3120">
        <w:t>Click</w:t>
      </w:r>
      <w:r w:rsidR="00B51493">
        <w:t>,</w:t>
      </w:r>
      <w:r w:rsidR="006E3120">
        <w:t xml:space="preserve"> then r</w:t>
      </w:r>
      <w:r w:rsidR="00FF5033">
        <w:t xml:space="preserve">ight-click </w:t>
      </w:r>
      <w:r w:rsidR="009750D1" w:rsidRPr="009750D1">
        <w:t>Forward Lookup Zones</w:t>
      </w:r>
      <w:r w:rsidR="00FF5033" w:rsidRPr="00867864">
        <w:t xml:space="preserve">, and then click </w:t>
      </w:r>
      <w:r w:rsidR="009750D1" w:rsidRPr="009750D1">
        <w:t>New Zone</w:t>
      </w:r>
      <w:r w:rsidR="00FF5033">
        <w:t>.</w:t>
      </w:r>
    </w:p>
    <w:p w14:paraId="00B39762" w14:textId="77777777" w:rsidR="00FF5033" w:rsidRDefault="00A21BCA" w:rsidP="00FF5033">
      <w:pPr>
        <w:pStyle w:val="NL"/>
      </w:pPr>
      <w:r w:rsidRPr="00A51494">
        <w:rPr>
          <w:b/>
        </w:rPr>
        <w:t>5</w:t>
      </w:r>
      <w:r w:rsidR="00FF5033" w:rsidRPr="00A51494">
        <w:rPr>
          <w:b/>
        </w:rPr>
        <w:t>.</w:t>
      </w:r>
      <w:r w:rsidR="00FF5033">
        <w:tab/>
        <w:t xml:space="preserve">When the Welcome to the New Zone Wizard page opens, click </w:t>
      </w:r>
      <w:r w:rsidR="009750D1" w:rsidRPr="009750D1">
        <w:t>Next</w:t>
      </w:r>
      <w:r w:rsidR="00FF5033">
        <w:t>.</w:t>
      </w:r>
    </w:p>
    <w:p w14:paraId="04C32A9A" w14:textId="77777777" w:rsidR="00FF5033" w:rsidRDefault="00A21BCA" w:rsidP="00FF5033">
      <w:pPr>
        <w:pStyle w:val="NL"/>
      </w:pPr>
      <w:r w:rsidRPr="00A51494">
        <w:rPr>
          <w:b/>
        </w:rPr>
        <w:t>6</w:t>
      </w:r>
      <w:r w:rsidR="00FF5033" w:rsidRPr="00A51494">
        <w:rPr>
          <w:b/>
        </w:rPr>
        <w:t>.</w:t>
      </w:r>
      <w:r w:rsidR="00FF5033">
        <w:tab/>
        <w:t>On the Zone Type page</w:t>
      </w:r>
      <w:r w:rsidR="00DD1373">
        <w:t xml:space="preserve"> (as shown in </w:t>
      </w:r>
      <w:r w:rsidR="00867864">
        <w:t xml:space="preserve">Figure </w:t>
      </w:r>
      <w:r w:rsidR="00DD1373">
        <w:t>8-1)</w:t>
      </w:r>
      <w:r w:rsidR="00FF5033">
        <w:t xml:space="preserve">, </w:t>
      </w:r>
      <w:r w:rsidR="002933E9">
        <w:t xml:space="preserve">with the </w:t>
      </w:r>
      <w:r w:rsidR="00FF5033">
        <w:t>Primary zone radio button</w:t>
      </w:r>
      <w:r w:rsidR="002933E9">
        <w:t xml:space="preserve"> already selected, click to deselect the </w:t>
      </w:r>
      <w:r w:rsidR="009750D1" w:rsidRPr="009750D1">
        <w:t>Store the zone in Active Directory</w:t>
      </w:r>
      <w:r w:rsidR="002933E9" w:rsidRPr="00867864">
        <w:t xml:space="preserve"> option. C</w:t>
      </w:r>
      <w:r w:rsidR="00FF5033" w:rsidRPr="00867864">
        <w:t xml:space="preserve">lick </w:t>
      </w:r>
      <w:r w:rsidR="009750D1" w:rsidRPr="009750D1">
        <w:t>Next</w:t>
      </w:r>
      <w:r w:rsidR="00FF5033">
        <w:t>.</w:t>
      </w:r>
    </w:p>
    <w:p w14:paraId="4E45F890" w14:textId="77777777" w:rsidR="00DD1373" w:rsidRDefault="00A51494" w:rsidP="00DD1373">
      <w:pPr>
        <w:pStyle w:val="ProdNote"/>
      </w:pPr>
      <w:r>
        <w:rPr>
          <w:noProof/>
        </w:rPr>
        <w:drawing>
          <wp:inline distT="0" distB="0" distL="0" distR="0" wp14:anchorId="235F03F8" wp14:editId="0F2810BF">
            <wp:extent cx="5486400" cy="4114800"/>
            <wp:effectExtent l="25400" t="0" r="0" b="0"/>
            <wp:docPr id="1" name="Picture 0" descr="Fig0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80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8E80" w14:textId="77777777" w:rsidR="00DD1373" w:rsidRDefault="00DD1373" w:rsidP="00DD1373">
      <w:pPr>
        <w:pStyle w:val="FigureNumber"/>
      </w:pPr>
      <w:r>
        <w:t>Figure 8-1</w:t>
      </w:r>
    </w:p>
    <w:p w14:paraId="3930AB74" w14:textId="77777777" w:rsidR="00DD1373" w:rsidRDefault="00DD1373" w:rsidP="00DD1373">
      <w:pPr>
        <w:pStyle w:val="FigureCaption"/>
      </w:pPr>
      <w:r>
        <w:t>Creating a new zone</w:t>
      </w:r>
    </w:p>
    <w:p w14:paraId="1B2E4ACC" w14:textId="77777777" w:rsidR="00DD1373" w:rsidRDefault="00DD1373" w:rsidP="00FF5033">
      <w:pPr>
        <w:pStyle w:val="NL"/>
      </w:pPr>
    </w:p>
    <w:p w14:paraId="59F83CCA" w14:textId="77777777" w:rsidR="00FF5033" w:rsidRDefault="00A21BCA" w:rsidP="00FF5033">
      <w:pPr>
        <w:pStyle w:val="NL"/>
      </w:pPr>
      <w:r w:rsidRPr="00A51494">
        <w:rPr>
          <w:b/>
        </w:rPr>
        <w:t>7</w:t>
      </w:r>
      <w:r w:rsidR="00FF5033" w:rsidRPr="00A51494">
        <w:rPr>
          <w:b/>
        </w:rPr>
        <w:t>.</w:t>
      </w:r>
      <w:r w:rsidR="00FF5033" w:rsidRPr="00A51494">
        <w:rPr>
          <w:b/>
        </w:rPr>
        <w:tab/>
      </w:r>
      <w:r w:rsidR="00FF5033">
        <w:t>The Zone Name page opens. In the Zone name text box,</w:t>
      </w:r>
      <w:r w:rsidR="006E3120">
        <w:t xml:space="preserve"> type</w:t>
      </w:r>
      <w:r w:rsidR="00FF5033">
        <w:t xml:space="preserve"> </w:t>
      </w:r>
      <w:r w:rsidR="00203F01" w:rsidRPr="00203F01">
        <w:rPr>
          <w:b/>
        </w:rPr>
        <w:t>adatum.com</w:t>
      </w:r>
      <w:r w:rsidR="00FF5033">
        <w:t xml:space="preserve">, and then click </w:t>
      </w:r>
      <w:r w:rsidR="009750D1" w:rsidRPr="009750D1">
        <w:t>Next</w:t>
      </w:r>
      <w:r w:rsidR="00FF5033">
        <w:t>.</w:t>
      </w:r>
    </w:p>
    <w:p w14:paraId="2340F291" w14:textId="77777777" w:rsidR="004C66F7" w:rsidRDefault="00A21BCA" w:rsidP="00FF5033">
      <w:pPr>
        <w:pStyle w:val="NL"/>
      </w:pPr>
      <w:r w:rsidRPr="00A51494">
        <w:rPr>
          <w:b/>
        </w:rPr>
        <w:t>8</w:t>
      </w:r>
      <w:r w:rsidR="00FF5033" w:rsidRPr="00A51494">
        <w:rPr>
          <w:b/>
        </w:rPr>
        <w:t>.</w:t>
      </w:r>
      <w:r w:rsidR="00FF5033">
        <w:tab/>
        <w:t xml:space="preserve">On the Zone File page, ensure that the </w:t>
      </w:r>
      <w:r w:rsidR="009750D1" w:rsidRPr="009750D1">
        <w:rPr>
          <w:i/>
        </w:rPr>
        <w:t>Create a new file with this file name</w:t>
      </w:r>
      <w:r w:rsidR="00FF5033">
        <w:t xml:space="preserve"> radio button is selected, and then click </w:t>
      </w:r>
      <w:r w:rsidR="009750D1" w:rsidRPr="009750D1">
        <w:t>Next</w:t>
      </w:r>
      <w:r w:rsidR="00FF5033">
        <w:t>.</w:t>
      </w:r>
    </w:p>
    <w:p w14:paraId="0DA66EB5" w14:textId="77777777" w:rsidR="00FF5033" w:rsidRDefault="00FF5033" w:rsidP="00FF5033">
      <w:pPr>
        <w:pStyle w:val="NL"/>
      </w:pPr>
    </w:p>
    <w:p w14:paraId="44F1DAEA" w14:textId="77777777" w:rsidR="00FF5033" w:rsidRDefault="00A21BCA" w:rsidP="00FF5033">
      <w:pPr>
        <w:pStyle w:val="NL"/>
      </w:pPr>
      <w:r w:rsidRPr="00A51494">
        <w:rPr>
          <w:b/>
        </w:rPr>
        <w:lastRenderedPageBreak/>
        <w:t>9</w:t>
      </w:r>
      <w:r w:rsidR="00FF5033" w:rsidRPr="00A51494">
        <w:rPr>
          <w:b/>
        </w:rPr>
        <w:t>.</w:t>
      </w:r>
      <w:r w:rsidR="00FF5033">
        <w:tab/>
        <w:t xml:space="preserve">On the Dynamic Update page, ensure that the </w:t>
      </w:r>
      <w:r w:rsidR="009750D1" w:rsidRPr="009750D1">
        <w:rPr>
          <w:i/>
        </w:rPr>
        <w:t>Do not allow dynamic updates radio button</w:t>
      </w:r>
      <w:r w:rsidR="00FF5033">
        <w:t xml:space="preserve"> is selected, and then click </w:t>
      </w:r>
      <w:r w:rsidR="009750D1" w:rsidRPr="009750D1">
        <w:t>Next</w:t>
      </w:r>
      <w:r w:rsidR="00FF5033">
        <w:t>.</w:t>
      </w:r>
    </w:p>
    <w:p w14:paraId="0D680F97" w14:textId="77777777" w:rsidR="00834920" w:rsidRDefault="00FF5033" w:rsidP="00FF5033">
      <w:pPr>
        <w:pStyle w:val="NL"/>
      </w:pPr>
      <w:r w:rsidRPr="00A51494">
        <w:rPr>
          <w:b/>
        </w:rPr>
        <w:t>1</w:t>
      </w:r>
      <w:r w:rsidR="00A21BCA" w:rsidRPr="00A51494">
        <w:rPr>
          <w:b/>
        </w:rPr>
        <w:t>0</w:t>
      </w:r>
      <w:r w:rsidRPr="00A51494">
        <w:rPr>
          <w:b/>
        </w:rPr>
        <w:t>.</w:t>
      </w:r>
      <w:r>
        <w:tab/>
        <w:t xml:space="preserve">When the Completing the New Zone Wizard page displays, click </w:t>
      </w:r>
      <w:r w:rsidR="009750D1" w:rsidRPr="009750D1">
        <w:t>Finish</w:t>
      </w:r>
      <w:r>
        <w:t>.</w:t>
      </w:r>
    </w:p>
    <w:p w14:paraId="6C2AB964" w14:textId="77777777" w:rsidR="00FF5033" w:rsidRDefault="00FF5033" w:rsidP="00FF5033">
      <w:pPr>
        <w:pStyle w:val="NL"/>
      </w:pPr>
    </w:p>
    <w:p w14:paraId="3E17319B" w14:textId="77777777" w:rsidR="00834920" w:rsidRDefault="00203F01" w:rsidP="007E2448">
      <w:pPr>
        <w:pStyle w:val="Heading1"/>
      </w:pPr>
      <w:r>
        <w:t>Creating a Standard Forward Lookup Secondary Zone</w:t>
      </w:r>
    </w:p>
    <w:p w14:paraId="1AD6DFF4" w14:textId="77777777" w:rsidR="007E2448" w:rsidRPr="00834920" w:rsidRDefault="007E2448" w:rsidP="00834920"/>
    <w:p w14:paraId="405A428C" w14:textId="77777777" w:rsidR="00B859DE" w:rsidRDefault="00B859DE" w:rsidP="00B859DE">
      <w:pPr>
        <w:pStyle w:val="NL"/>
      </w:pPr>
      <w:r w:rsidRPr="00A51494">
        <w:rPr>
          <w:b/>
        </w:rPr>
        <w:t>1.</w:t>
      </w:r>
      <w:r>
        <w:tab/>
        <w:t xml:space="preserve">On </w:t>
      </w:r>
      <w:r w:rsidR="00DD1373">
        <w:t>Server01</w:t>
      </w:r>
      <w:r>
        <w:t xml:space="preserve">, click </w:t>
      </w:r>
      <w:r w:rsidR="009750D1" w:rsidRPr="009750D1">
        <w:t>Tools &gt; DNS</w:t>
      </w:r>
      <w:r>
        <w:t xml:space="preserve"> to open the DNS Manager console. If necessary, expand the DNS</w:t>
      </w:r>
      <w:r w:rsidR="002F2E4C">
        <w:t xml:space="preserve"> Manager</w:t>
      </w:r>
      <w:r>
        <w:t xml:space="preserve"> console to a full-screen view.</w:t>
      </w:r>
    </w:p>
    <w:p w14:paraId="61B7C375" w14:textId="77777777" w:rsidR="00B859DE" w:rsidRDefault="00B859DE" w:rsidP="00B859DE">
      <w:pPr>
        <w:pStyle w:val="NL"/>
      </w:pPr>
      <w:r w:rsidRPr="00A51494">
        <w:rPr>
          <w:b/>
        </w:rPr>
        <w:t>2.</w:t>
      </w:r>
      <w:r>
        <w:tab/>
        <w:t xml:space="preserve">Expand the server so that you can see the </w:t>
      </w:r>
      <w:r w:rsidR="009750D1" w:rsidRPr="009750D1">
        <w:t>Forward Lookup Zones</w:t>
      </w:r>
      <w:r w:rsidRPr="00867864">
        <w:t xml:space="preserve"> and </w:t>
      </w:r>
      <w:r w:rsidR="009750D1" w:rsidRPr="009750D1">
        <w:t>Reverse Lookup Zones</w:t>
      </w:r>
      <w:r>
        <w:t xml:space="preserve"> folders</w:t>
      </w:r>
      <w:r w:rsidR="006E3120">
        <w:t>, if needed</w:t>
      </w:r>
      <w:r>
        <w:t>.</w:t>
      </w:r>
    </w:p>
    <w:p w14:paraId="61D24E19" w14:textId="77777777" w:rsidR="00B859DE" w:rsidRDefault="00B859DE" w:rsidP="00B859DE">
      <w:pPr>
        <w:pStyle w:val="NL"/>
      </w:pPr>
      <w:r w:rsidRPr="00A51494">
        <w:rPr>
          <w:b/>
        </w:rPr>
        <w:t>3.</w:t>
      </w:r>
      <w:r w:rsidRPr="00A51494">
        <w:rPr>
          <w:b/>
        </w:rPr>
        <w:tab/>
      </w:r>
      <w:r w:rsidR="006E3120">
        <w:t>Click, then r</w:t>
      </w:r>
      <w:r>
        <w:t xml:space="preserve">ight-click </w:t>
      </w:r>
      <w:r w:rsidR="009750D1" w:rsidRPr="009750D1">
        <w:t>Forward Lookup Zones</w:t>
      </w:r>
      <w:r w:rsidRPr="00867864">
        <w:t xml:space="preserve">, and then click </w:t>
      </w:r>
      <w:r w:rsidR="009750D1" w:rsidRPr="009750D1">
        <w:t>New Zone</w:t>
      </w:r>
      <w:r>
        <w:t>.</w:t>
      </w:r>
    </w:p>
    <w:p w14:paraId="5C0AF2D1" w14:textId="77777777" w:rsidR="00B859DE" w:rsidRDefault="00B859DE" w:rsidP="00B859DE">
      <w:pPr>
        <w:pStyle w:val="NL"/>
      </w:pPr>
      <w:r w:rsidRPr="00A51494">
        <w:rPr>
          <w:b/>
        </w:rPr>
        <w:t>4.</w:t>
      </w:r>
      <w:r>
        <w:tab/>
        <w:t xml:space="preserve">When the Welcome to the New Zone Wizard page opens, click </w:t>
      </w:r>
      <w:r w:rsidR="009750D1" w:rsidRPr="009750D1">
        <w:t>Next</w:t>
      </w:r>
      <w:r>
        <w:t>.</w:t>
      </w:r>
    </w:p>
    <w:p w14:paraId="2B121EAF" w14:textId="77777777" w:rsidR="00B859DE" w:rsidRDefault="00B859DE" w:rsidP="00B859DE">
      <w:pPr>
        <w:pStyle w:val="NL"/>
      </w:pPr>
      <w:r w:rsidRPr="00A51494">
        <w:rPr>
          <w:b/>
        </w:rPr>
        <w:t>5.</w:t>
      </w:r>
      <w:r>
        <w:tab/>
        <w:t xml:space="preserve">On the Zone Type page, select the </w:t>
      </w:r>
      <w:r w:rsidR="009750D1" w:rsidRPr="009750D1">
        <w:t>Secondary zone</w:t>
      </w:r>
      <w:r w:rsidRPr="00867864">
        <w:t xml:space="preserve"> radio button and click </w:t>
      </w:r>
      <w:r w:rsidR="009750D1" w:rsidRPr="009750D1">
        <w:t>Next</w:t>
      </w:r>
      <w:r>
        <w:t xml:space="preserve">. The Zone Name page appears. </w:t>
      </w:r>
    </w:p>
    <w:p w14:paraId="712FE27C" w14:textId="77777777" w:rsidR="00B859DE" w:rsidRDefault="00B859DE" w:rsidP="00B859DE">
      <w:pPr>
        <w:pStyle w:val="NL"/>
      </w:pPr>
      <w:r w:rsidRPr="00A51494">
        <w:rPr>
          <w:b/>
        </w:rPr>
        <w:t>6.</w:t>
      </w:r>
      <w:r>
        <w:tab/>
        <w:t xml:space="preserve">In the Zone name text box, type </w:t>
      </w:r>
      <w:r w:rsidRPr="00982618">
        <w:rPr>
          <w:b/>
        </w:rPr>
        <w:t>adatum.com</w:t>
      </w:r>
      <w:r>
        <w:t>, and then click Next.</w:t>
      </w:r>
    </w:p>
    <w:p w14:paraId="551090C1" w14:textId="77777777" w:rsidR="00B859DE" w:rsidRDefault="00176322" w:rsidP="00B859DE">
      <w:pPr>
        <w:pStyle w:val="NL"/>
      </w:pPr>
      <w:r w:rsidRPr="00A51494">
        <w:rPr>
          <w:b/>
        </w:rPr>
        <w:t>7</w:t>
      </w:r>
      <w:r w:rsidR="00B859DE" w:rsidRPr="00A51494">
        <w:rPr>
          <w:b/>
        </w:rPr>
        <w:t>.</w:t>
      </w:r>
      <w:r w:rsidR="00B859DE">
        <w:tab/>
        <w:t xml:space="preserve">On the Master DNS Servers page, type </w:t>
      </w:r>
      <w:r w:rsidR="006544BD">
        <w:rPr>
          <w:b/>
        </w:rPr>
        <w:t>192.168.1.50</w:t>
      </w:r>
      <w:r w:rsidR="00DD1373">
        <w:t xml:space="preserve"> (as shown in </w:t>
      </w:r>
      <w:r w:rsidR="00867864">
        <w:t xml:space="preserve">Figure </w:t>
      </w:r>
      <w:r w:rsidR="00DD1373">
        <w:t>8-2)</w:t>
      </w:r>
      <w:r w:rsidR="00B859DE">
        <w:t xml:space="preserve"> and then press the </w:t>
      </w:r>
      <w:r w:rsidR="009750D1" w:rsidRPr="009750D1">
        <w:t>Enter</w:t>
      </w:r>
      <w:r w:rsidR="00B859DE" w:rsidRPr="00867864">
        <w:t xml:space="preserve"> key. </w:t>
      </w:r>
      <w:r w:rsidR="006544BD" w:rsidRPr="00867864">
        <w:t>C</w:t>
      </w:r>
      <w:r w:rsidR="00B859DE" w:rsidRPr="00867864">
        <w:t xml:space="preserve">lick </w:t>
      </w:r>
      <w:r w:rsidR="009750D1" w:rsidRPr="009750D1">
        <w:t>Next</w:t>
      </w:r>
      <w:r w:rsidR="00B859DE">
        <w:t>.</w:t>
      </w:r>
    </w:p>
    <w:p w14:paraId="778E108E" w14:textId="77777777" w:rsidR="00DD1373" w:rsidRDefault="00A51494" w:rsidP="00DD1373">
      <w:pPr>
        <w:pStyle w:val="ProdNote"/>
      </w:pPr>
      <w:r>
        <w:rPr>
          <w:noProof/>
        </w:rPr>
        <w:lastRenderedPageBreak/>
        <w:drawing>
          <wp:inline distT="0" distB="0" distL="0" distR="0" wp14:anchorId="0F172616" wp14:editId="061CE466">
            <wp:extent cx="5486400" cy="4114800"/>
            <wp:effectExtent l="25400" t="0" r="0" b="0"/>
            <wp:docPr id="2" name="Picture 1" descr="Fig0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80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0CA0" w14:textId="77777777" w:rsidR="00DD1373" w:rsidRDefault="00DD1373" w:rsidP="00DD1373">
      <w:pPr>
        <w:pStyle w:val="FigureNumber"/>
      </w:pPr>
      <w:r>
        <w:t>Figure 8-2</w:t>
      </w:r>
    </w:p>
    <w:p w14:paraId="3BD7257A" w14:textId="77777777" w:rsidR="00DD1373" w:rsidRDefault="00B45FED" w:rsidP="00DD1373">
      <w:pPr>
        <w:pStyle w:val="FigureCaption"/>
      </w:pPr>
      <w:r>
        <w:t>Specifying the master DNS server</w:t>
      </w:r>
    </w:p>
    <w:p w14:paraId="47C57A82" w14:textId="77777777" w:rsidR="00B45FED" w:rsidRPr="00B45FED" w:rsidRDefault="00B45FED" w:rsidP="00B45FED">
      <w:pPr>
        <w:pStyle w:val="ProdNote"/>
      </w:pPr>
    </w:p>
    <w:p w14:paraId="7DF9A81C" w14:textId="77777777" w:rsidR="00834920" w:rsidRDefault="00176322" w:rsidP="00B859DE">
      <w:pPr>
        <w:pStyle w:val="NL"/>
      </w:pPr>
      <w:r w:rsidRPr="00A51494">
        <w:rPr>
          <w:b/>
        </w:rPr>
        <w:t>8</w:t>
      </w:r>
      <w:r w:rsidR="00B859DE" w:rsidRPr="00A51494">
        <w:rPr>
          <w:b/>
        </w:rPr>
        <w:t>.</w:t>
      </w:r>
      <w:r w:rsidR="00B859DE">
        <w:tab/>
        <w:t xml:space="preserve">When the Completing the New Zone Wizard page opens, click </w:t>
      </w:r>
      <w:r w:rsidR="009750D1" w:rsidRPr="009750D1">
        <w:t>Finish</w:t>
      </w:r>
      <w:r w:rsidR="00B859DE">
        <w:t>.</w:t>
      </w:r>
    </w:p>
    <w:p w14:paraId="6DB34709" w14:textId="77777777" w:rsidR="00B859DE" w:rsidRDefault="00B859DE" w:rsidP="00B859DE">
      <w:pPr>
        <w:pStyle w:val="NL"/>
      </w:pPr>
    </w:p>
    <w:p w14:paraId="11B910B2" w14:textId="77777777" w:rsidR="00834920" w:rsidRDefault="00176322" w:rsidP="00176322">
      <w:pPr>
        <w:pStyle w:val="Heading1"/>
      </w:pPr>
      <w:r>
        <w:t>Creating a Standard Reverse Lookup Primary Zone</w:t>
      </w:r>
    </w:p>
    <w:p w14:paraId="03C229DA" w14:textId="77777777" w:rsidR="00176322" w:rsidRPr="00834920" w:rsidRDefault="00176322" w:rsidP="00834920"/>
    <w:p w14:paraId="4ACC319D" w14:textId="77777777" w:rsidR="00176322" w:rsidRDefault="00176322" w:rsidP="00176322">
      <w:pPr>
        <w:pStyle w:val="NL"/>
      </w:pPr>
      <w:r w:rsidRPr="00A51494">
        <w:rPr>
          <w:b/>
        </w:rPr>
        <w:t>1.</w:t>
      </w:r>
      <w:r>
        <w:tab/>
      </w:r>
      <w:r w:rsidRPr="00176322">
        <w:t xml:space="preserve">On RWDC01, go to </w:t>
      </w:r>
      <w:r w:rsidR="005D28C0">
        <w:t xml:space="preserve">the </w:t>
      </w:r>
      <w:r w:rsidRPr="00176322">
        <w:t xml:space="preserve">DNS Manager </w:t>
      </w:r>
      <w:r w:rsidR="005D28C0">
        <w:t>c</w:t>
      </w:r>
      <w:r w:rsidR="005D28C0" w:rsidRPr="00176322">
        <w:t>onsole</w:t>
      </w:r>
      <w:r w:rsidRPr="00176322">
        <w:t>.</w:t>
      </w:r>
      <w:r>
        <w:t xml:space="preserve"> Right-click </w:t>
      </w:r>
      <w:r w:rsidR="009750D1" w:rsidRPr="009750D1">
        <w:t>Reverse Lookup Zones</w:t>
      </w:r>
      <w:r w:rsidRPr="00867864">
        <w:t xml:space="preserve">, and then click </w:t>
      </w:r>
      <w:r w:rsidR="009750D1" w:rsidRPr="009750D1">
        <w:t>New Zone</w:t>
      </w:r>
      <w:r>
        <w:t>.</w:t>
      </w:r>
    </w:p>
    <w:p w14:paraId="16982E54" w14:textId="77777777" w:rsidR="00176322" w:rsidRDefault="00A7026D" w:rsidP="00176322">
      <w:pPr>
        <w:pStyle w:val="NL"/>
      </w:pPr>
      <w:r w:rsidRPr="00A51494">
        <w:rPr>
          <w:b/>
        </w:rPr>
        <w:t>2</w:t>
      </w:r>
      <w:r w:rsidR="00176322" w:rsidRPr="00A51494">
        <w:rPr>
          <w:b/>
        </w:rPr>
        <w:t>.</w:t>
      </w:r>
      <w:r w:rsidR="00176322">
        <w:tab/>
        <w:t xml:space="preserve">When the Welcome to the New Zone Wizard page opens, click </w:t>
      </w:r>
      <w:r w:rsidR="009750D1" w:rsidRPr="009750D1">
        <w:t>Next</w:t>
      </w:r>
      <w:r w:rsidR="00176322">
        <w:t>.</w:t>
      </w:r>
    </w:p>
    <w:p w14:paraId="6735FB45" w14:textId="77777777" w:rsidR="00176322" w:rsidRDefault="00A7026D" w:rsidP="00176322">
      <w:pPr>
        <w:pStyle w:val="NL"/>
      </w:pPr>
      <w:r w:rsidRPr="00A51494">
        <w:rPr>
          <w:b/>
        </w:rPr>
        <w:t>3</w:t>
      </w:r>
      <w:r w:rsidR="00176322" w:rsidRPr="00A51494">
        <w:rPr>
          <w:b/>
        </w:rPr>
        <w:t>.</w:t>
      </w:r>
      <w:r w:rsidR="00176322">
        <w:tab/>
        <w:t>On the Zone Type page</w:t>
      </w:r>
      <w:r w:rsidR="00DD1373">
        <w:t xml:space="preserve"> (as shown in </w:t>
      </w:r>
      <w:r w:rsidR="00867864">
        <w:t xml:space="preserve">Figure </w:t>
      </w:r>
      <w:r w:rsidR="00B45FED">
        <w:t>8-3)</w:t>
      </w:r>
      <w:r w:rsidR="00176322">
        <w:t xml:space="preserve">, click </w:t>
      </w:r>
      <w:r w:rsidR="009750D1" w:rsidRPr="009750D1">
        <w:t>Next</w:t>
      </w:r>
      <w:r w:rsidR="00176322">
        <w:t xml:space="preserve">. </w:t>
      </w:r>
    </w:p>
    <w:p w14:paraId="1CF56D18" w14:textId="77777777" w:rsidR="00B45FED" w:rsidRDefault="00A51494" w:rsidP="00B45FED">
      <w:pPr>
        <w:pStyle w:val="ProdNote"/>
      </w:pPr>
      <w:r>
        <w:rPr>
          <w:noProof/>
        </w:rPr>
        <w:lastRenderedPageBreak/>
        <w:drawing>
          <wp:inline distT="0" distB="0" distL="0" distR="0" wp14:anchorId="1D72DEB2" wp14:editId="5AD60AA2">
            <wp:extent cx="5486400" cy="4114800"/>
            <wp:effectExtent l="25400" t="0" r="0" b="0"/>
            <wp:docPr id="3" name="Picture 2" descr="Fig0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80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0232" w14:textId="77777777" w:rsidR="00B45FED" w:rsidRDefault="00B45FED" w:rsidP="00B45FED">
      <w:pPr>
        <w:pStyle w:val="FigureNumber"/>
      </w:pPr>
      <w:r>
        <w:t>Figure 8-3</w:t>
      </w:r>
    </w:p>
    <w:p w14:paraId="20CBEECA" w14:textId="77777777" w:rsidR="00B45FED" w:rsidRDefault="00B45FED" w:rsidP="00B45FED">
      <w:pPr>
        <w:pStyle w:val="FigureCaption"/>
      </w:pPr>
      <w:r>
        <w:t>Specifying the zone type</w:t>
      </w:r>
    </w:p>
    <w:p w14:paraId="4A947ED1" w14:textId="77777777" w:rsidR="00B45FED" w:rsidRDefault="00B45FED" w:rsidP="00176322">
      <w:pPr>
        <w:pStyle w:val="NL"/>
      </w:pPr>
    </w:p>
    <w:p w14:paraId="3DD2040C" w14:textId="77777777" w:rsidR="00176322" w:rsidRDefault="00A7026D" w:rsidP="00176322">
      <w:pPr>
        <w:pStyle w:val="NL"/>
      </w:pPr>
      <w:r w:rsidRPr="00A51494">
        <w:rPr>
          <w:b/>
        </w:rPr>
        <w:t>4</w:t>
      </w:r>
      <w:r w:rsidR="00176322" w:rsidRPr="00A51494">
        <w:rPr>
          <w:b/>
        </w:rPr>
        <w:t>.</w:t>
      </w:r>
      <w:r w:rsidR="00176322">
        <w:tab/>
        <w:t xml:space="preserve">On the Active Directory Zone Replication Scope, click </w:t>
      </w:r>
      <w:r w:rsidR="009750D1" w:rsidRPr="009750D1">
        <w:t>Next</w:t>
      </w:r>
      <w:r w:rsidR="00176322">
        <w:t>.</w:t>
      </w:r>
    </w:p>
    <w:p w14:paraId="3CF21E52" w14:textId="77777777" w:rsidR="00176322" w:rsidRDefault="00A7026D" w:rsidP="00176322">
      <w:pPr>
        <w:pStyle w:val="NL"/>
      </w:pPr>
      <w:r w:rsidRPr="00A51494">
        <w:rPr>
          <w:b/>
        </w:rPr>
        <w:t>5</w:t>
      </w:r>
      <w:r w:rsidR="00176322" w:rsidRPr="00A51494">
        <w:rPr>
          <w:b/>
        </w:rPr>
        <w:t>.</w:t>
      </w:r>
      <w:r w:rsidR="00176322">
        <w:tab/>
        <w:t>On the Reverse Lookup Zone Name</w:t>
      </w:r>
      <w:r>
        <w:t xml:space="preserve"> page</w:t>
      </w:r>
      <w:r w:rsidR="00176322">
        <w:t xml:space="preserve">, with IPv4 Reverse Lookup Zone already selected, click </w:t>
      </w:r>
      <w:r w:rsidR="009750D1" w:rsidRPr="009750D1">
        <w:t>Next</w:t>
      </w:r>
      <w:r w:rsidR="00176322">
        <w:t xml:space="preserve">. </w:t>
      </w:r>
    </w:p>
    <w:p w14:paraId="2F820116" w14:textId="77777777" w:rsidR="00176322" w:rsidRDefault="00A7026D" w:rsidP="00176322">
      <w:pPr>
        <w:pStyle w:val="NL"/>
      </w:pPr>
      <w:r w:rsidRPr="00A51494">
        <w:rPr>
          <w:b/>
        </w:rPr>
        <w:t>6</w:t>
      </w:r>
      <w:r w:rsidR="00176322" w:rsidRPr="00A51494">
        <w:rPr>
          <w:b/>
        </w:rPr>
        <w:t>.</w:t>
      </w:r>
      <w:r w:rsidR="00176322">
        <w:tab/>
      </w:r>
      <w:r>
        <w:t xml:space="preserve">Type in the network address of </w:t>
      </w:r>
      <w:r w:rsidRPr="00A7026D">
        <w:rPr>
          <w:b/>
        </w:rPr>
        <w:t>172.24.1</w:t>
      </w:r>
      <w:r>
        <w:t xml:space="preserve">. Click </w:t>
      </w:r>
      <w:r w:rsidR="009750D1" w:rsidRPr="009750D1">
        <w:t>Next</w:t>
      </w:r>
      <w:r>
        <w:t>.</w:t>
      </w:r>
    </w:p>
    <w:p w14:paraId="297085E8" w14:textId="77777777" w:rsidR="00176322" w:rsidRDefault="00A7026D" w:rsidP="00176322">
      <w:pPr>
        <w:pStyle w:val="NL"/>
      </w:pPr>
      <w:r w:rsidRPr="00A51494">
        <w:rPr>
          <w:b/>
        </w:rPr>
        <w:t>7</w:t>
      </w:r>
      <w:r w:rsidR="00176322" w:rsidRPr="00A51494">
        <w:rPr>
          <w:b/>
        </w:rPr>
        <w:t>.</w:t>
      </w:r>
      <w:r w:rsidR="00176322">
        <w:tab/>
      </w:r>
      <w:r>
        <w:t xml:space="preserve">On the Dynamic Update page, click </w:t>
      </w:r>
      <w:r w:rsidR="009750D1" w:rsidRPr="009750D1">
        <w:t>Next</w:t>
      </w:r>
      <w:r>
        <w:t>.</w:t>
      </w:r>
    </w:p>
    <w:p w14:paraId="5CCDD1BF" w14:textId="77777777" w:rsidR="00834920" w:rsidRDefault="00176322" w:rsidP="00176322">
      <w:pPr>
        <w:pStyle w:val="NL"/>
      </w:pPr>
      <w:r w:rsidRPr="00A51494">
        <w:rPr>
          <w:b/>
        </w:rPr>
        <w:t>8.</w:t>
      </w:r>
      <w:r>
        <w:tab/>
        <w:t xml:space="preserve">When the Completing the New Zone Wizard page opens, click </w:t>
      </w:r>
      <w:r w:rsidR="009750D1" w:rsidRPr="009750D1">
        <w:t>Finish</w:t>
      </w:r>
      <w:r>
        <w:t>.</w:t>
      </w:r>
    </w:p>
    <w:p w14:paraId="5EF47CA1" w14:textId="77777777" w:rsidR="00834920" w:rsidRPr="00987354" w:rsidRDefault="00834920" w:rsidP="00834920">
      <w:pPr>
        <w:pStyle w:val="BodyText"/>
        <w:ind w:left="360"/>
        <w:rPr>
          <w:sz w:val="22"/>
        </w:rPr>
      </w:pPr>
      <w:r w:rsidRPr="00987354">
        <w:rPr>
          <w:sz w:val="22"/>
        </w:rPr>
        <w:t>End of exercise. You can leave the windows open for the next exercise.</w:t>
      </w:r>
    </w:p>
    <w:p w14:paraId="645E0A12" w14:textId="77777777" w:rsidR="00176322" w:rsidRDefault="00176322" w:rsidP="00176322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2"/>
        <w:gridCol w:w="6624"/>
      </w:tblGrid>
      <w:tr w:rsidR="007E2448" w:rsidRPr="00296AA8" w14:paraId="0D18A562" w14:textId="77777777">
        <w:tc>
          <w:tcPr>
            <w:tcW w:w="1872" w:type="dxa"/>
            <w:shd w:val="solid" w:color="000000" w:fill="FFFFFF"/>
            <w:vAlign w:val="bottom"/>
          </w:tcPr>
          <w:p w14:paraId="06B54FBA" w14:textId="77777777" w:rsidR="007E2448" w:rsidRPr="00296AA8" w:rsidRDefault="007E2448" w:rsidP="005C1337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5C1337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.</w:t>
            </w:r>
            <w:r w:rsidR="005C1337">
              <w:rPr>
                <w:b w:val="0"/>
                <w:bCs w:val="0"/>
              </w:rPr>
              <w:t>3</w:t>
            </w:r>
          </w:p>
        </w:tc>
        <w:tc>
          <w:tcPr>
            <w:tcW w:w="6624" w:type="dxa"/>
            <w:shd w:val="solid" w:color="000000" w:fill="FFFFFF"/>
            <w:vAlign w:val="bottom"/>
          </w:tcPr>
          <w:p w14:paraId="74C0375B" w14:textId="77777777" w:rsidR="007E2448" w:rsidRPr="00296AA8" w:rsidRDefault="005C1337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Creating an Active Directory Integrated Zone</w:t>
            </w:r>
          </w:p>
        </w:tc>
      </w:tr>
      <w:tr w:rsidR="007E2448" w14:paraId="674304DB" w14:textId="77777777">
        <w:tc>
          <w:tcPr>
            <w:tcW w:w="1872" w:type="dxa"/>
            <w:shd w:val="clear" w:color="auto" w:fill="auto"/>
          </w:tcPr>
          <w:p w14:paraId="058D55E1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1A2451D6" w14:textId="77777777" w:rsidR="007E2448" w:rsidRDefault="007E2448" w:rsidP="007E2448">
            <w:pPr>
              <w:spacing w:after="120"/>
            </w:pPr>
          </w:p>
        </w:tc>
        <w:tc>
          <w:tcPr>
            <w:tcW w:w="6624" w:type="dxa"/>
            <w:shd w:val="clear" w:color="auto" w:fill="auto"/>
          </w:tcPr>
          <w:p w14:paraId="7E6441F3" w14:textId="77777777" w:rsidR="007E2448" w:rsidRDefault="0020343D" w:rsidP="00867864">
            <w:pPr>
              <w:pStyle w:val="StyleTBLLeft-001Hanging001"/>
            </w:pPr>
            <w:r>
              <w:t>During this exercise, you create an Active Directory Integrated zone</w:t>
            </w:r>
            <w:r w:rsidR="007E2448">
              <w:t>.</w:t>
            </w:r>
            <w:r w:rsidR="007E2448" w:rsidRPr="0086384A">
              <w:t xml:space="preserve"> </w:t>
            </w:r>
          </w:p>
        </w:tc>
      </w:tr>
      <w:tr w:rsidR="007E2448" w14:paraId="334681E8" w14:textId="77777777">
        <w:tc>
          <w:tcPr>
            <w:tcW w:w="1872" w:type="dxa"/>
            <w:shd w:val="clear" w:color="auto" w:fill="auto"/>
          </w:tcPr>
          <w:p w14:paraId="111E2FE3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4" w:type="dxa"/>
            <w:shd w:val="clear" w:color="auto" w:fill="auto"/>
          </w:tcPr>
          <w:p w14:paraId="4E1FC146" w14:textId="77777777" w:rsidR="007E2448" w:rsidRDefault="00130280" w:rsidP="007E2448">
            <w:pPr>
              <w:pStyle w:val="TB"/>
            </w:pPr>
            <w:r>
              <w:t>5</w:t>
            </w:r>
            <w:r w:rsidR="007E2448">
              <w:t xml:space="preserve"> minutes</w:t>
            </w:r>
          </w:p>
        </w:tc>
      </w:tr>
    </w:tbl>
    <w:p w14:paraId="32F27534" w14:textId="77777777" w:rsidR="007E2448" w:rsidRDefault="007E2448" w:rsidP="007E2448">
      <w:pPr>
        <w:pStyle w:val="NL"/>
      </w:pPr>
    </w:p>
    <w:p w14:paraId="1A871027" w14:textId="77777777" w:rsidR="004C66F7" w:rsidRDefault="00DA0670" w:rsidP="004C66F7">
      <w:pPr>
        <w:widowControl w:val="0"/>
        <w:spacing w:line="263" w:lineRule="exact"/>
        <w:ind w:left="2160" w:hanging="2160"/>
        <w:rPr>
          <w:b/>
        </w:rPr>
      </w:pPr>
      <w:r w:rsidRPr="00351A8B">
        <w:rPr>
          <w:b/>
        </w:rPr>
        <w:t>Mindset Question:</w:t>
      </w:r>
      <w:r w:rsidRPr="00351A8B">
        <w:rPr>
          <w:b/>
        </w:rPr>
        <w:tab/>
      </w:r>
      <w:r w:rsidR="00341E02">
        <w:rPr>
          <w:b/>
        </w:rPr>
        <w:t>You decide that you want to improve the DNS system for your company and you are thinking of switching to Active Directory-Integrated zones. What are the advantages of Active Directory-Integrated zones?</w:t>
      </w:r>
    </w:p>
    <w:p w14:paraId="4A836DDA" w14:textId="77777777" w:rsidR="00DA0670" w:rsidRPr="004C66F7" w:rsidRDefault="00DA0670" w:rsidP="004C66F7">
      <w:pPr>
        <w:widowControl w:val="0"/>
        <w:spacing w:line="263" w:lineRule="exact"/>
        <w:ind w:left="2160" w:hanging="2160"/>
        <w:rPr>
          <w:b/>
        </w:rPr>
      </w:pPr>
    </w:p>
    <w:p w14:paraId="2F1A1B30" w14:textId="77777777" w:rsidR="007E2448" w:rsidRDefault="007E2448" w:rsidP="007E2448">
      <w:pPr>
        <w:pStyle w:val="NL"/>
      </w:pPr>
      <w:r w:rsidRPr="00A51494">
        <w:rPr>
          <w:b/>
        </w:rPr>
        <w:t>1.</w:t>
      </w:r>
      <w:r w:rsidRPr="00DB7C4A">
        <w:tab/>
      </w:r>
      <w:r w:rsidR="0020343D">
        <w:t xml:space="preserve">On RWDC01, go to </w:t>
      </w:r>
      <w:r w:rsidR="00402EB3">
        <w:t xml:space="preserve">the </w:t>
      </w:r>
      <w:r w:rsidR="009750D1" w:rsidRPr="009750D1">
        <w:t xml:space="preserve">DNS Manager </w:t>
      </w:r>
      <w:r w:rsidR="00402EB3">
        <w:t>c</w:t>
      </w:r>
      <w:r w:rsidR="009750D1" w:rsidRPr="009750D1">
        <w:t>onsole</w:t>
      </w:r>
      <w:r w:rsidR="0020343D">
        <w:t>.</w:t>
      </w:r>
    </w:p>
    <w:p w14:paraId="1791D5DC" w14:textId="77777777" w:rsidR="0020343D" w:rsidRDefault="0020343D" w:rsidP="007E2448">
      <w:pPr>
        <w:pStyle w:val="NL"/>
      </w:pPr>
      <w:r w:rsidRPr="00A51494">
        <w:rPr>
          <w:b/>
        </w:rPr>
        <w:t>2.</w:t>
      </w:r>
      <w:r>
        <w:tab/>
        <w:t xml:space="preserve">Right-click the </w:t>
      </w:r>
      <w:r w:rsidR="009750D1" w:rsidRPr="009750D1">
        <w:t>Forward Lookup Zones</w:t>
      </w:r>
      <w:r w:rsidRPr="00867864">
        <w:t xml:space="preserve"> and click </w:t>
      </w:r>
      <w:r w:rsidR="009750D1" w:rsidRPr="009750D1">
        <w:t>New Zone</w:t>
      </w:r>
      <w:r>
        <w:t xml:space="preserve">. </w:t>
      </w:r>
    </w:p>
    <w:p w14:paraId="50C60F18" w14:textId="77777777" w:rsidR="0020343D" w:rsidRDefault="0020343D" w:rsidP="007E2448">
      <w:pPr>
        <w:pStyle w:val="NL"/>
      </w:pPr>
      <w:r w:rsidRPr="00A51494">
        <w:rPr>
          <w:b/>
        </w:rPr>
        <w:t>3.</w:t>
      </w:r>
      <w:r>
        <w:tab/>
        <w:t xml:space="preserve">When the New Zone Wizard starts, click </w:t>
      </w:r>
      <w:r w:rsidR="009750D1" w:rsidRPr="009750D1">
        <w:t>Next</w:t>
      </w:r>
      <w:r>
        <w:t>.</w:t>
      </w:r>
    </w:p>
    <w:p w14:paraId="593DF212" w14:textId="77777777" w:rsidR="0020343D" w:rsidRDefault="0020343D" w:rsidP="007E2448">
      <w:pPr>
        <w:pStyle w:val="NL"/>
      </w:pPr>
      <w:r w:rsidRPr="00A51494">
        <w:rPr>
          <w:b/>
        </w:rPr>
        <w:t>4.</w:t>
      </w:r>
      <w:r>
        <w:tab/>
        <w:t xml:space="preserve">With </w:t>
      </w:r>
      <w:r w:rsidR="009750D1" w:rsidRPr="009750D1">
        <w:t>Primary zone</w:t>
      </w:r>
      <w:r w:rsidRPr="00867864">
        <w:t xml:space="preserve"> and </w:t>
      </w:r>
      <w:r w:rsidR="009750D1" w:rsidRPr="009750D1">
        <w:t>Store the zone in Active Directory</w:t>
      </w:r>
      <w:r w:rsidRPr="00867864">
        <w:t xml:space="preserve"> options are already selected, click </w:t>
      </w:r>
      <w:r w:rsidR="009750D1" w:rsidRPr="009750D1">
        <w:t>Next</w:t>
      </w:r>
      <w:r>
        <w:t>.</w:t>
      </w:r>
    </w:p>
    <w:p w14:paraId="387C7B06" w14:textId="77777777" w:rsidR="0020343D" w:rsidRDefault="0020343D" w:rsidP="007E2448">
      <w:pPr>
        <w:pStyle w:val="NL"/>
      </w:pPr>
      <w:r w:rsidRPr="00A51494">
        <w:rPr>
          <w:b/>
        </w:rPr>
        <w:t>5.</w:t>
      </w:r>
      <w:r>
        <w:tab/>
      </w:r>
      <w:r w:rsidR="00F738B9">
        <w:t xml:space="preserve">On the Active Directory Zone Replication </w:t>
      </w:r>
      <w:r w:rsidR="0063552E">
        <w:t>Scope dialog box</w:t>
      </w:r>
      <w:r w:rsidR="00F738B9">
        <w:t xml:space="preserve">, click </w:t>
      </w:r>
      <w:r w:rsidR="009750D1" w:rsidRPr="009750D1">
        <w:t>Next</w:t>
      </w:r>
      <w:r w:rsidR="00F738B9">
        <w:t>.</w:t>
      </w:r>
    </w:p>
    <w:p w14:paraId="1A8870E5" w14:textId="77777777" w:rsidR="00F738B9" w:rsidRPr="000B1D97" w:rsidRDefault="00F738B9" w:rsidP="007E2448">
      <w:pPr>
        <w:pStyle w:val="NL"/>
      </w:pPr>
      <w:r w:rsidRPr="00A51494">
        <w:rPr>
          <w:b/>
        </w:rPr>
        <w:t>6.</w:t>
      </w:r>
      <w:r>
        <w:tab/>
        <w:t xml:space="preserve">On the Zone Name page, type </w:t>
      </w:r>
      <w:r w:rsidRPr="006544BD">
        <w:rPr>
          <w:b/>
        </w:rPr>
        <w:t>fabrikam.com</w:t>
      </w:r>
      <w:r>
        <w:t xml:space="preserve"> and click </w:t>
      </w:r>
      <w:r w:rsidR="009750D1" w:rsidRPr="009750D1">
        <w:t>Next</w:t>
      </w:r>
      <w:r>
        <w:t>.</w:t>
      </w:r>
    </w:p>
    <w:p w14:paraId="7F5FC140" w14:textId="77777777" w:rsidR="007E2448" w:rsidRDefault="00F738B9" w:rsidP="007E2448">
      <w:pPr>
        <w:pStyle w:val="NL"/>
      </w:pPr>
      <w:r w:rsidRPr="00A51494">
        <w:rPr>
          <w:b/>
        </w:rPr>
        <w:t>7</w:t>
      </w:r>
      <w:r w:rsidR="007E2448" w:rsidRPr="00A51494">
        <w:rPr>
          <w:b/>
        </w:rPr>
        <w:t>.</w:t>
      </w:r>
      <w:r w:rsidR="007E2448">
        <w:tab/>
      </w:r>
      <w:r>
        <w:t xml:space="preserve">On the Dynamic Update page, with the </w:t>
      </w:r>
      <w:r w:rsidR="009750D1" w:rsidRPr="009750D1">
        <w:rPr>
          <w:i/>
        </w:rPr>
        <w:t>Allow only secure dynamic updates</w:t>
      </w:r>
      <w:r w:rsidR="00130280">
        <w:t xml:space="preserve"> selected, </w:t>
      </w:r>
      <w:r>
        <w:t xml:space="preserve">click </w:t>
      </w:r>
      <w:r w:rsidR="009750D1" w:rsidRPr="009750D1">
        <w:t>Next</w:t>
      </w:r>
      <w: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234A81" w14:paraId="2F3CBCBF" w14:textId="77777777">
        <w:tc>
          <w:tcPr>
            <w:tcW w:w="1440" w:type="dxa"/>
            <w:shd w:val="clear" w:color="auto" w:fill="808080"/>
            <w:vAlign w:val="center"/>
          </w:tcPr>
          <w:p w14:paraId="1785C012" w14:textId="77777777" w:rsidR="00234A81" w:rsidRPr="00296AA8" w:rsidRDefault="00234A81" w:rsidP="003D43A6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3D43A6">
              <w:t>2</w:t>
            </w:r>
          </w:p>
        </w:tc>
        <w:tc>
          <w:tcPr>
            <w:tcW w:w="6300" w:type="dxa"/>
            <w:vAlign w:val="center"/>
          </w:tcPr>
          <w:p w14:paraId="012623EC" w14:textId="77777777" w:rsidR="00234A81" w:rsidRPr="004C66F7" w:rsidRDefault="00234A81" w:rsidP="003D43A6">
            <w:pPr>
              <w:pStyle w:val="NoteText"/>
            </w:pPr>
            <w:r>
              <w:t>What is needed to perform secure dynamic updates?</w:t>
            </w:r>
          </w:p>
        </w:tc>
      </w:tr>
    </w:tbl>
    <w:p w14:paraId="4821C514" w14:textId="77777777" w:rsidR="00834920" w:rsidRDefault="00834920" w:rsidP="007E2448">
      <w:pPr>
        <w:pStyle w:val="NL"/>
      </w:pPr>
    </w:p>
    <w:p w14:paraId="52925F80" w14:textId="77777777" w:rsidR="00834920" w:rsidRDefault="00F738B9" w:rsidP="007E2448">
      <w:pPr>
        <w:pStyle w:val="NL"/>
      </w:pPr>
      <w:r w:rsidRPr="00A51494">
        <w:rPr>
          <w:b/>
        </w:rPr>
        <w:t>8.</w:t>
      </w:r>
      <w:r>
        <w:tab/>
        <w:t xml:space="preserve">Click </w:t>
      </w:r>
      <w:r w:rsidR="009750D1" w:rsidRPr="009750D1">
        <w:t>Finish</w:t>
      </w:r>
      <w:r>
        <w:t>. The fabrikam.com domain is created.</w:t>
      </w:r>
    </w:p>
    <w:p w14:paraId="5466A1BE" w14:textId="77777777" w:rsidR="00834920" w:rsidRPr="00987354" w:rsidRDefault="00834920" w:rsidP="00834920">
      <w:pPr>
        <w:pStyle w:val="BodyText"/>
        <w:ind w:left="360"/>
        <w:rPr>
          <w:sz w:val="22"/>
        </w:rPr>
      </w:pPr>
      <w:r w:rsidRPr="00987354">
        <w:rPr>
          <w:sz w:val="22"/>
        </w:rPr>
        <w:t>End of exercise. You can leave the windows open for the next exercise.</w:t>
      </w:r>
    </w:p>
    <w:p w14:paraId="0057D39D" w14:textId="77777777" w:rsidR="00F738B9" w:rsidRDefault="00F738B9" w:rsidP="007E2448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7E2448" w:rsidRPr="00296AA8" w14:paraId="4657AB71" w14:textId="77777777">
        <w:tc>
          <w:tcPr>
            <w:tcW w:w="1870" w:type="dxa"/>
            <w:shd w:val="solid" w:color="000000" w:fill="FFFFFF"/>
            <w:vAlign w:val="bottom"/>
          </w:tcPr>
          <w:p w14:paraId="445DDC7E" w14:textId="77777777" w:rsidR="007E2448" w:rsidRPr="00296AA8" w:rsidRDefault="007E2448" w:rsidP="00F738B9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F738B9">
              <w:rPr>
                <w:b w:val="0"/>
                <w:bCs w:val="0"/>
              </w:rPr>
              <w:t>8.4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5FE098ED" w14:textId="77777777" w:rsidR="007E2448" w:rsidRPr="00296AA8" w:rsidRDefault="00F738B9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Zone Delegation</w:t>
            </w:r>
          </w:p>
        </w:tc>
      </w:tr>
      <w:tr w:rsidR="007E2448" w14:paraId="6F7ABA89" w14:textId="77777777">
        <w:tc>
          <w:tcPr>
            <w:tcW w:w="1870" w:type="dxa"/>
            <w:shd w:val="clear" w:color="auto" w:fill="auto"/>
          </w:tcPr>
          <w:p w14:paraId="2C58E4BF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694C2CEE" w14:textId="77777777" w:rsidR="007E2448" w:rsidRDefault="007E2448" w:rsidP="007E2448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2A64937C" w14:textId="77777777" w:rsidR="007E2448" w:rsidRDefault="007E2448" w:rsidP="00867864">
            <w:pPr>
              <w:pStyle w:val="StyleTBLLeft-001Hanging001"/>
            </w:pPr>
            <w:r w:rsidRPr="0086384A">
              <w:t xml:space="preserve">In this exercise, </w:t>
            </w:r>
            <w:r w:rsidR="00F738B9">
              <w:t xml:space="preserve">you delegate a subdomain called </w:t>
            </w:r>
            <w:r w:rsidR="009750D1" w:rsidRPr="009750D1">
              <w:rPr>
                <w:i/>
              </w:rPr>
              <w:t>support under fabrikam.com</w:t>
            </w:r>
            <w:r w:rsidR="00F738B9">
              <w:t xml:space="preserve"> on a different DNS server.</w:t>
            </w:r>
          </w:p>
        </w:tc>
      </w:tr>
      <w:tr w:rsidR="007E2448" w14:paraId="34FA46E5" w14:textId="77777777">
        <w:tc>
          <w:tcPr>
            <w:tcW w:w="1870" w:type="dxa"/>
            <w:shd w:val="clear" w:color="auto" w:fill="auto"/>
          </w:tcPr>
          <w:p w14:paraId="52530657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56271916" w14:textId="77777777" w:rsidR="007E2448" w:rsidRDefault="00130280" w:rsidP="007E2448">
            <w:pPr>
              <w:pStyle w:val="TB"/>
            </w:pPr>
            <w:r>
              <w:t>5</w:t>
            </w:r>
            <w:r w:rsidR="007E2448">
              <w:t xml:space="preserve"> minutes</w:t>
            </w:r>
          </w:p>
        </w:tc>
      </w:tr>
    </w:tbl>
    <w:p w14:paraId="007E9A3C" w14:textId="77777777" w:rsidR="007E2448" w:rsidRDefault="007E2448" w:rsidP="007E2448">
      <w:pPr>
        <w:pStyle w:val="NL"/>
      </w:pPr>
    </w:p>
    <w:p w14:paraId="13EF9783" w14:textId="77777777" w:rsidR="00F10DDD" w:rsidRDefault="00F10DDD" w:rsidP="00F10DDD">
      <w:pPr>
        <w:widowControl w:val="0"/>
        <w:spacing w:line="263" w:lineRule="exact"/>
        <w:ind w:left="2160" w:hanging="2160"/>
        <w:rPr>
          <w:b/>
        </w:rPr>
      </w:pPr>
      <w:r w:rsidRPr="00351A8B">
        <w:rPr>
          <w:b/>
        </w:rPr>
        <w:t>Mindset Question:</w:t>
      </w:r>
      <w:r w:rsidRPr="00351A8B">
        <w:rPr>
          <w:b/>
        </w:rPr>
        <w:tab/>
      </w:r>
      <w:r w:rsidR="00C86301">
        <w:rPr>
          <w:b/>
        </w:rPr>
        <w:t>You are working for the Contoso Corporation. Why would you want to use zone delegation and conditional forwarding?</w:t>
      </w:r>
    </w:p>
    <w:p w14:paraId="69943A68" w14:textId="77777777" w:rsidR="00D86F6A" w:rsidRDefault="00D86F6A" w:rsidP="004C66F7">
      <w:pPr>
        <w:pStyle w:val="NL"/>
        <w:ind w:left="0" w:firstLine="0"/>
      </w:pPr>
    </w:p>
    <w:p w14:paraId="76918780" w14:textId="77777777" w:rsidR="00AB6A5D" w:rsidRDefault="00AB6A5D" w:rsidP="00AB6A5D">
      <w:pPr>
        <w:pStyle w:val="NL"/>
      </w:pPr>
      <w:r w:rsidRPr="00A51494">
        <w:rPr>
          <w:b/>
        </w:rPr>
        <w:t>1.</w:t>
      </w:r>
      <w:r w:rsidRPr="00DB7C4A">
        <w:tab/>
      </w:r>
      <w:r>
        <w:t xml:space="preserve">On RWDC01, go to </w:t>
      </w:r>
      <w:r w:rsidR="00402EB3">
        <w:t xml:space="preserve">the </w:t>
      </w:r>
      <w:r w:rsidR="009750D1" w:rsidRPr="009750D1">
        <w:t>DNS Manager console</w:t>
      </w:r>
      <w:r w:rsidRPr="00867864">
        <w:t>.</w:t>
      </w:r>
      <w:r w:rsidR="00DC18AC" w:rsidRPr="00867864">
        <w:t xml:space="preserve"> </w:t>
      </w:r>
      <w:r w:rsidRPr="00867864">
        <w:t xml:space="preserve">Under Forward Lookup Zones, </w:t>
      </w:r>
      <w:r w:rsidR="0063552E">
        <w:t>click</w:t>
      </w:r>
      <w:r w:rsidR="00834920">
        <w:t xml:space="preserve"> and</w:t>
      </w:r>
      <w:r w:rsidR="0063552E">
        <w:t xml:space="preserve"> </w:t>
      </w:r>
      <w:r w:rsidRPr="00867864">
        <w:t xml:space="preserve">right-click </w:t>
      </w:r>
      <w:r w:rsidR="009750D1" w:rsidRPr="009750D1">
        <w:t>Fabrikam.com</w:t>
      </w:r>
      <w:r w:rsidRPr="00867864">
        <w:t xml:space="preserve"> and click </w:t>
      </w:r>
      <w:r w:rsidR="009750D1" w:rsidRPr="009750D1">
        <w:t>New Delegation</w:t>
      </w:r>
      <w:r>
        <w:t xml:space="preserve">. </w:t>
      </w:r>
    </w:p>
    <w:p w14:paraId="4808283E" w14:textId="77777777" w:rsidR="00AB6A5D" w:rsidRDefault="00DC18AC" w:rsidP="00AB6A5D">
      <w:pPr>
        <w:pStyle w:val="NL"/>
      </w:pPr>
      <w:r w:rsidRPr="00A51494">
        <w:rPr>
          <w:b/>
        </w:rPr>
        <w:t>2</w:t>
      </w:r>
      <w:r w:rsidR="00AB6A5D" w:rsidRPr="00A51494">
        <w:rPr>
          <w:b/>
        </w:rPr>
        <w:t>.</w:t>
      </w:r>
      <w:r w:rsidR="00AB6A5D">
        <w:tab/>
        <w:t xml:space="preserve">When the Welcome to the New Delegation Wizard starts, click </w:t>
      </w:r>
      <w:r w:rsidR="009750D1" w:rsidRPr="009750D1">
        <w:t>Next</w:t>
      </w:r>
      <w:r w:rsidR="00AB6A5D">
        <w:t xml:space="preserve">. </w:t>
      </w:r>
    </w:p>
    <w:p w14:paraId="7BFCBE58" w14:textId="77777777" w:rsidR="00AB6A5D" w:rsidRDefault="00DC18AC" w:rsidP="00AB6A5D">
      <w:pPr>
        <w:pStyle w:val="NL"/>
      </w:pPr>
      <w:r w:rsidRPr="00A51494">
        <w:rPr>
          <w:b/>
        </w:rPr>
        <w:lastRenderedPageBreak/>
        <w:t>3</w:t>
      </w:r>
      <w:r w:rsidR="00AB6A5D" w:rsidRPr="00A51494">
        <w:rPr>
          <w:b/>
        </w:rPr>
        <w:t>.</w:t>
      </w:r>
      <w:r w:rsidR="00AB6A5D">
        <w:tab/>
        <w:t xml:space="preserve">In the Delegated domain text box, type </w:t>
      </w:r>
      <w:r w:rsidR="00AB6A5D" w:rsidRPr="00A54A28">
        <w:rPr>
          <w:b/>
        </w:rPr>
        <w:t>support</w:t>
      </w:r>
      <w:r w:rsidR="00B45FED">
        <w:t xml:space="preserve"> (as shown in </w:t>
      </w:r>
      <w:r w:rsidR="00867864">
        <w:t xml:space="preserve">Figure </w:t>
      </w:r>
      <w:r w:rsidR="00B45FED">
        <w:t>8-4)</w:t>
      </w:r>
      <w:r w:rsidR="00AB6A5D">
        <w:t xml:space="preserve"> and then click </w:t>
      </w:r>
      <w:r w:rsidR="009750D1" w:rsidRPr="009750D1">
        <w:t>Next</w:t>
      </w:r>
      <w:r w:rsidR="00AB6A5D">
        <w:t>.</w:t>
      </w:r>
    </w:p>
    <w:p w14:paraId="2A1F1E6C" w14:textId="77777777" w:rsidR="00B45FED" w:rsidRDefault="00A51494" w:rsidP="00B45FED">
      <w:pPr>
        <w:pStyle w:val="ProdNote"/>
      </w:pPr>
      <w:r>
        <w:rPr>
          <w:noProof/>
        </w:rPr>
        <w:drawing>
          <wp:inline distT="0" distB="0" distL="0" distR="0" wp14:anchorId="6062DCFD" wp14:editId="4BC4C494">
            <wp:extent cx="5486400" cy="4114800"/>
            <wp:effectExtent l="25400" t="0" r="0" b="0"/>
            <wp:docPr id="4" name="Picture 3" descr="Fig0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80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D0CE" w14:textId="77777777" w:rsidR="00B45FED" w:rsidRDefault="00B45FED" w:rsidP="00B45FED">
      <w:pPr>
        <w:pStyle w:val="FigureNumber"/>
      </w:pPr>
      <w:r>
        <w:t>Figure 8-4</w:t>
      </w:r>
    </w:p>
    <w:p w14:paraId="2CFD31D3" w14:textId="77777777" w:rsidR="00B45FED" w:rsidRDefault="00B45FED" w:rsidP="00B45FED">
      <w:pPr>
        <w:pStyle w:val="FigureCaption"/>
      </w:pPr>
      <w:r>
        <w:t>Delegating a domain</w:t>
      </w:r>
    </w:p>
    <w:p w14:paraId="086D2DF8" w14:textId="77777777" w:rsidR="00B45FED" w:rsidRDefault="00B45FED" w:rsidP="00AB6A5D">
      <w:pPr>
        <w:pStyle w:val="NL"/>
      </w:pPr>
    </w:p>
    <w:p w14:paraId="5F892D0D" w14:textId="77777777" w:rsidR="00AB6A5D" w:rsidRDefault="00DC18AC" w:rsidP="00AB6A5D">
      <w:pPr>
        <w:pStyle w:val="NL"/>
      </w:pPr>
      <w:r w:rsidRPr="00A51494">
        <w:rPr>
          <w:b/>
        </w:rPr>
        <w:t>4</w:t>
      </w:r>
      <w:r w:rsidR="00AB6A5D" w:rsidRPr="00A51494">
        <w:rPr>
          <w:b/>
        </w:rPr>
        <w:t>.</w:t>
      </w:r>
      <w:r w:rsidR="00AB6A5D">
        <w:tab/>
        <w:t xml:space="preserve">On the Name Servers page, click the </w:t>
      </w:r>
      <w:r w:rsidR="009750D1" w:rsidRPr="009750D1">
        <w:t>Add</w:t>
      </w:r>
      <w:r w:rsidR="00AB6A5D">
        <w:t xml:space="preserve"> button</w:t>
      </w:r>
      <w:r w:rsidR="00867864">
        <w:t>,</w:t>
      </w:r>
      <w:r w:rsidR="00AB6A5D">
        <w:t xml:space="preserve"> type </w:t>
      </w:r>
      <w:r w:rsidR="006544BD">
        <w:rPr>
          <w:b/>
        </w:rPr>
        <w:t>Server01</w:t>
      </w:r>
      <w:r>
        <w:t xml:space="preserve"> in the </w:t>
      </w:r>
      <w:r w:rsidR="009750D1" w:rsidRPr="009750D1">
        <w:rPr>
          <w:i/>
        </w:rPr>
        <w:t xml:space="preserve">Server fully qualified domain name (FQDN) </w:t>
      </w:r>
      <w:r>
        <w:t>text box</w:t>
      </w:r>
      <w:r w:rsidR="00867864">
        <w:t>,</w:t>
      </w:r>
      <w:r>
        <w:t xml:space="preserve"> and click </w:t>
      </w:r>
      <w:r w:rsidR="009750D1" w:rsidRPr="009750D1">
        <w:t>Resolve</w:t>
      </w:r>
      <w:r>
        <w:t xml:space="preserve">. </w:t>
      </w:r>
      <w:r w:rsidR="002F2E4C">
        <w:t>Don’t worry about the red circle with the white X</w:t>
      </w:r>
      <w:r w:rsidR="00625567">
        <w:t xml:space="preserve">; the zone in Server01 still needs to be created. </w:t>
      </w:r>
      <w:r w:rsidR="00AB6A5D">
        <w:t xml:space="preserve">Click the </w:t>
      </w:r>
      <w:r w:rsidR="009750D1" w:rsidRPr="009750D1">
        <w:t>OK</w:t>
      </w:r>
      <w:r w:rsidR="00AB6A5D">
        <w:t xml:space="preserve"> button to close the New Name Server </w:t>
      </w:r>
      <w:r w:rsidR="00DF7FAA">
        <w:t>R</w:t>
      </w:r>
      <w:r w:rsidR="00AB6A5D">
        <w:t>ecord</w:t>
      </w:r>
      <w:r w:rsidR="00A54A28">
        <w:t xml:space="preserve"> dialog box</w:t>
      </w:r>
      <w:r w:rsidR="00AB6A5D">
        <w:t xml:space="preserve">. Click </w:t>
      </w:r>
      <w:r w:rsidR="009750D1" w:rsidRPr="009750D1">
        <w:t>Next</w:t>
      </w:r>
      <w:r w:rsidR="00AB6A5D">
        <w:t>.</w:t>
      </w:r>
    </w:p>
    <w:p w14:paraId="2C924123" w14:textId="77777777" w:rsidR="007E2448" w:rsidRDefault="00DC18AC" w:rsidP="00AB6A5D">
      <w:pPr>
        <w:pStyle w:val="NL"/>
      </w:pPr>
      <w:r w:rsidRPr="00A51494">
        <w:rPr>
          <w:b/>
        </w:rPr>
        <w:t>5</w:t>
      </w:r>
      <w:r w:rsidR="00AB6A5D" w:rsidRPr="00A51494">
        <w:rPr>
          <w:b/>
        </w:rPr>
        <w:t>.</w:t>
      </w:r>
      <w:r w:rsidR="00AB6A5D">
        <w:tab/>
        <w:t xml:space="preserve">When the wizard is complete, click the </w:t>
      </w:r>
      <w:r w:rsidR="009750D1" w:rsidRPr="009750D1">
        <w:t>Finish</w:t>
      </w:r>
      <w:r w:rsidR="00AB6A5D">
        <w:t xml:space="preserve"> button.</w:t>
      </w:r>
    </w:p>
    <w:p w14:paraId="01D9A766" w14:textId="77777777" w:rsidR="00DC18AC" w:rsidRDefault="00DC18AC" w:rsidP="00AB6A5D">
      <w:pPr>
        <w:pStyle w:val="NL"/>
      </w:pPr>
      <w:r w:rsidRPr="00A51494">
        <w:rPr>
          <w:b/>
        </w:rPr>
        <w:t>6.</w:t>
      </w:r>
      <w:r>
        <w:tab/>
        <w:t xml:space="preserve">On Server01, go to </w:t>
      </w:r>
      <w:r w:rsidR="00867864">
        <w:t xml:space="preserve">the </w:t>
      </w:r>
      <w:r w:rsidR="009750D1" w:rsidRPr="009750D1">
        <w:t>DNS Manager</w:t>
      </w:r>
      <w:r>
        <w:t xml:space="preserve"> console. </w:t>
      </w:r>
      <w:r w:rsidR="001B1EF7">
        <w:t xml:space="preserve">Right-click </w:t>
      </w:r>
      <w:r w:rsidR="009750D1" w:rsidRPr="009750D1">
        <w:t>Forward Lookup Zones</w:t>
      </w:r>
      <w:r w:rsidR="001B1EF7" w:rsidRPr="00867864">
        <w:t xml:space="preserve">, and click </w:t>
      </w:r>
      <w:r w:rsidR="009750D1" w:rsidRPr="009750D1">
        <w:t>New Zone</w:t>
      </w:r>
      <w:r w:rsidR="001B1EF7">
        <w:t>.</w:t>
      </w:r>
    </w:p>
    <w:p w14:paraId="15F792B4" w14:textId="77777777" w:rsidR="00DC18AC" w:rsidRDefault="001B1EF7" w:rsidP="00AB6A5D">
      <w:pPr>
        <w:pStyle w:val="NL"/>
      </w:pPr>
      <w:r w:rsidRPr="00A51494">
        <w:rPr>
          <w:b/>
        </w:rPr>
        <w:t>7</w:t>
      </w:r>
      <w:r w:rsidR="00DC18AC" w:rsidRPr="00A51494">
        <w:rPr>
          <w:b/>
        </w:rPr>
        <w:t>.</w:t>
      </w:r>
      <w:r w:rsidR="00DC18AC">
        <w:tab/>
      </w:r>
      <w:r>
        <w:t>When the New Zone Wizard</w:t>
      </w:r>
      <w:r w:rsidR="00A54A28">
        <w:t xml:space="preserve"> starts</w:t>
      </w:r>
      <w:r>
        <w:t xml:space="preserve">, click </w:t>
      </w:r>
      <w:r w:rsidR="009750D1" w:rsidRPr="009750D1">
        <w:t>Next</w:t>
      </w:r>
      <w:r>
        <w:t>.</w:t>
      </w:r>
    </w:p>
    <w:p w14:paraId="55C3C208" w14:textId="77777777" w:rsidR="001B1EF7" w:rsidRDefault="001B1EF7" w:rsidP="00AB6A5D">
      <w:pPr>
        <w:pStyle w:val="NL"/>
      </w:pPr>
      <w:r w:rsidRPr="00A51494">
        <w:rPr>
          <w:b/>
        </w:rPr>
        <w:t>8.</w:t>
      </w:r>
      <w:r>
        <w:tab/>
        <w:t xml:space="preserve">On the Zone type, with the </w:t>
      </w:r>
      <w:r w:rsidR="009750D1" w:rsidRPr="009750D1">
        <w:t>Primary zone</w:t>
      </w:r>
      <w:r w:rsidRPr="00D04170">
        <w:t xml:space="preserve"> already selected, click </w:t>
      </w:r>
      <w:r w:rsidR="009750D1" w:rsidRPr="009750D1">
        <w:t>Next</w:t>
      </w:r>
      <w:r>
        <w:t>.</w:t>
      </w:r>
    </w:p>
    <w:p w14:paraId="51F7980E" w14:textId="77777777" w:rsidR="001B1EF7" w:rsidRDefault="001B1EF7" w:rsidP="00AB6A5D">
      <w:pPr>
        <w:pStyle w:val="NL"/>
      </w:pPr>
      <w:r w:rsidRPr="00A51494">
        <w:rPr>
          <w:b/>
        </w:rPr>
        <w:t>9.</w:t>
      </w:r>
      <w:r>
        <w:tab/>
        <w:t xml:space="preserve">On the Zone Name page, type </w:t>
      </w:r>
      <w:r w:rsidRPr="00A54A28">
        <w:rPr>
          <w:b/>
        </w:rPr>
        <w:t>support.fabrikam.com</w:t>
      </w:r>
      <w:r>
        <w:t xml:space="preserve"> in the Zone name text box and click </w:t>
      </w:r>
      <w:r w:rsidR="009750D1" w:rsidRPr="009750D1">
        <w:t>Next</w:t>
      </w:r>
      <w:r>
        <w:t>.</w:t>
      </w:r>
    </w:p>
    <w:p w14:paraId="22912130" w14:textId="77777777" w:rsidR="001B1EF7" w:rsidRDefault="001B1EF7" w:rsidP="00AB6A5D">
      <w:pPr>
        <w:pStyle w:val="NL"/>
      </w:pPr>
      <w:r w:rsidRPr="00A51494">
        <w:rPr>
          <w:b/>
        </w:rPr>
        <w:lastRenderedPageBreak/>
        <w:t>10.</w:t>
      </w:r>
      <w:r>
        <w:tab/>
        <w:t xml:space="preserve">On the Zone File page, click </w:t>
      </w:r>
      <w:r w:rsidR="009750D1" w:rsidRPr="009750D1">
        <w:t>Next</w:t>
      </w:r>
      <w:r>
        <w:t>.</w:t>
      </w:r>
    </w:p>
    <w:p w14:paraId="34B2E895" w14:textId="77777777" w:rsidR="001B1EF7" w:rsidRDefault="001B1EF7" w:rsidP="00AB6A5D">
      <w:pPr>
        <w:pStyle w:val="NL"/>
      </w:pPr>
      <w:r w:rsidRPr="00A51494">
        <w:rPr>
          <w:b/>
        </w:rPr>
        <w:t>11.</w:t>
      </w:r>
      <w:r>
        <w:tab/>
        <w:t xml:space="preserve">On the Dynamic Update page, click </w:t>
      </w:r>
      <w:r w:rsidR="009750D1" w:rsidRPr="009750D1">
        <w:t>Next</w:t>
      </w:r>
      <w:r>
        <w:t>.</w:t>
      </w:r>
    </w:p>
    <w:p w14:paraId="4E91742B" w14:textId="77777777" w:rsidR="00834920" w:rsidRDefault="001B1EF7" w:rsidP="00AB6A5D">
      <w:pPr>
        <w:pStyle w:val="NL"/>
      </w:pPr>
      <w:r w:rsidRPr="00A51494">
        <w:rPr>
          <w:b/>
        </w:rPr>
        <w:t>12.</w:t>
      </w:r>
      <w:r>
        <w:tab/>
        <w:t xml:space="preserve">When the wizard is complete, click </w:t>
      </w:r>
      <w:r w:rsidR="009750D1" w:rsidRPr="009750D1">
        <w:t>Finish</w:t>
      </w:r>
      <w:r>
        <w:t>.</w:t>
      </w:r>
    </w:p>
    <w:p w14:paraId="3D227FDF" w14:textId="77777777" w:rsidR="00834920" w:rsidRPr="00987354" w:rsidRDefault="00834920" w:rsidP="00834920">
      <w:pPr>
        <w:pStyle w:val="BodyText"/>
        <w:ind w:left="360"/>
        <w:rPr>
          <w:sz w:val="22"/>
        </w:rPr>
      </w:pPr>
      <w:r w:rsidRPr="00987354">
        <w:rPr>
          <w:sz w:val="22"/>
        </w:rPr>
        <w:t>End of exercise. You can leave the windows open for the next exercise.</w:t>
      </w:r>
    </w:p>
    <w:p w14:paraId="6F905737" w14:textId="77777777" w:rsidR="001B1EF7" w:rsidRDefault="001B1EF7" w:rsidP="00AB6A5D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7E2448" w:rsidRPr="00296AA8" w14:paraId="49A205D8" w14:textId="77777777">
        <w:tc>
          <w:tcPr>
            <w:tcW w:w="1870" w:type="dxa"/>
            <w:shd w:val="solid" w:color="000000" w:fill="FFFFFF"/>
            <w:vAlign w:val="bottom"/>
          </w:tcPr>
          <w:p w14:paraId="0F6EC495" w14:textId="77777777" w:rsidR="007E2448" w:rsidRPr="00296AA8" w:rsidRDefault="007E2448" w:rsidP="001B1EF7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1B1EF7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.</w:t>
            </w:r>
            <w:r w:rsidR="001B1EF7">
              <w:rPr>
                <w:b w:val="0"/>
                <w:bCs w:val="0"/>
              </w:rPr>
              <w:t>5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27783550" w14:textId="77777777" w:rsidR="007E2448" w:rsidRPr="00296AA8" w:rsidRDefault="007E2448" w:rsidP="001B1EF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Creating </w:t>
            </w:r>
            <w:r w:rsidR="001B1EF7">
              <w:rPr>
                <w:b w:val="0"/>
                <w:bCs w:val="0"/>
              </w:rPr>
              <w:t>a Stub Zone</w:t>
            </w:r>
          </w:p>
        </w:tc>
      </w:tr>
      <w:tr w:rsidR="007E2448" w14:paraId="503D035C" w14:textId="77777777">
        <w:tc>
          <w:tcPr>
            <w:tcW w:w="1870" w:type="dxa"/>
            <w:shd w:val="clear" w:color="auto" w:fill="auto"/>
          </w:tcPr>
          <w:p w14:paraId="67C709C1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59CE2C98" w14:textId="77777777" w:rsidR="007E2448" w:rsidRDefault="007E2448" w:rsidP="007E2448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5591AA3F" w14:textId="77777777" w:rsidR="007E2448" w:rsidRDefault="007E2448" w:rsidP="00D04170">
            <w:pPr>
              <w:pStyle w:val="StyleTBLLeft-001Hanging001"/>
            </w:pPr>
            <w:r w:rsidRPr="0086384A">
              <w:t xml:space="preserve">In this exercise, </w:t>
            </w:r>
            <w:r w:rsidR="004B1458">
              <w:t>you create a stub zone that points directly to another DNS server.</w:t>
            </w:r>
            <w:r w:rsidRPr="0086384A">
              <w:t xml:space="preserve"> </w:t>
            </w:r>
          </w:p>
        </w:tc>
      </w:tr>
      <w:tr w:rsidR="007E2448" w14:paraId="325AA1E3" w14:textId="77777777">
        <w:tc>
          <w:tcPr>
            <w:tcW w:w="1870" w:type="dxa"/>
            <w:shd w:val="clear" w:color="auto" w:fill="auto"/>
          </w:tcPr>
          <w:p w14:paraId="4FB6BD68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308D2895" w14:textId="77777777" w:rsidR="007E2448" w:rsidRDefault="00130280" w:rsidP="007E2448">
            <w:pPr>
              <w:pStyle w:val="TB"/>
            </w:pPr>
            <w:r>
              <w:t>10</w:t>
            </w:r>
            <w:r w:rsidR="007E2448">
              <w:t xml:space="preserve"> minutes</w:t>
            </w:r>
          </w:p>
        </w:tc>
      </w:tr>
    </w:tbl>
    <w:p w14:paraId="5A015F6C" w14:textId="77777777" w:rsidR="007E2448" w:rsidRDefault="007E2448" w:rsidP="007E2448">
      <w:pPr>
        <w:pStyle w:val="NL"/>
      </w:pPr>
    </w:p>
    <w:p w14:paraId="01B6A9E6" w14:textId="77777777" w:rsidR="008A132C" w:rsidRDefault="008A132C" w:rsidP="008A132C">
      <w:pPr>
        <w:widowControl w:val="0"/>
        <w:spacing w:line="263" w:lineRule="exact"/>
        <w:ind w:left="2160" w:hanging="2160"/>
        <w:rPr>
          <w:b/>
        </w:rPr>
      </w:pPr>
      <w:r w:rsidRPr="00351A8B">
        <w:rPr>
          <w:b/>
        </w:rPr>
        <w:t>Mindset Questions:</w:t>
      </w:r>
      <w:r w:rsidRPr="00351A8B">
        <w:rPr>
          <w:b/>
        </w:rPr>
        <w:tab/>
      </w:r>
      <w:r>
        <w:rPr>
          <w:b/>
        </w:rPr>
        <w:t>What resource records are found in the stub zone?</w:t>
      </w:r>
    </w:p>
    <w:p w14:paraId="57A0931A" w14:textId="77777777" w:rsidR="008A132C" w:rsidRDefault="008A132C" w:rsidP="004C66F7">
      <w:pPr>
        <w:pStyle w:val="NL"/>
        <w:ind w:left="0" w:firstLine="0"/>
      </w:pPr>
    </w:p>
    <w:p w14:paraId="46382F47" w14:textId="77777777" w:rsidR="004B1458" w:rsidRDefault="004B1458" w:rsidP="004B1458">
      <w:pPr>
        <w:pStyle w:val="NL"/>
      </w:pPr>
      <w:r w:rsidRPr="00A51494">
        <w:rPr>
          <w:b/>
        </w:rPr>
        <w:t>1.</w:t>
      </w:r>
      <w:r w:rsidRPr="00DB7C4A">
        <w:tab/>
      </w:r>
      <w:r>
        <w:t xml:space="preserve">On RWDC01, go to </w:t>
      </w:r>
      <w:r w:rsidR="00402EB3">
        <w:t xml:space="preserve">the </w:t>
      </w:r>
      <w:r w:rsidR="009750D1" w:rsidRPr="009750D1">
        <w:t>DNS Manager</w:t>
      </w:r>
      <w:r>
        <w:t xml:space="preserve"> console. Right-click </w:t>
      </w:r>
      <w:r w:rsidR="009750D1" w:rsidRPr="009750D1">
        <w:t>Forward Lookup Zones</w:t>
      </w:r>
      <w:r w:rsidRPr="00D04170">
        <w:t xml:space="preserve">, and click </w:t>
      </w:r>
      <w:r w:rsidR="009750D1" w:rsidRPr="009750D1">
        <w:t>New Zone</w:t>
      </w:r>
      <w:r>
        <w:t xml:space="preserve">. </w:t>
      </w:r>
    </w:p>
    <w:p w14:paraId="747A97AC" w14:textId="77777777" w:rsidR="007E2448" w:rsidRDefault="004B1458" w:rsidP="007E2448">
      <w:pPr>
        <w:pStyle w:val="NL"/>
      </w:pPr>
      <w:r w:rsidRPr="00A51494">
        <w:rPr>
          <w:b/>
        </w:rPr>
        <w:t>2.</w:t>
      </w:r>
      <w:r>
        <w:tab/>
        <w:t>When the New Zone Wizard begins, c</w:t>
      </w:r>
      <w:r w:rsidR="00DF7FAA">
        <w:t>l</w:t>
      </w:r>
      <w:r>
        <w:t xml:space="preserve">ick </w:t>
      </w:r>
      <w:r w:rsidR="009750D1" w:rsidRPr="009750D1">
        <w:t>Next</w:t>
      </w:r>
      <w:r>
        <w:t>.</w:t>
      </w:r>
    </w:p>
    <w:p w14:paraId="1E199C5F" w14:textId="77777777" w:rsidR="004B1458" w:rsidRDefault="00A54A28" w:rsidP="004B1458">
      <w:pPr>
        <w:pStyle w:val="NL"/>
      </w:pPr>
      <w:r w:rsidRPr="00A51494">
        <w:rPr>
          <w:b/>
        </w:rPr>
        <w:t>3</w:t>
      </w:r>
      <w:r w:rsidR="004B1458" w:rsidRPr="00A51494">
        <w:rPr>
          <w:b/>
        </w:rPr>
        <w:t>.</w:t>
      </w:r>
      <w:r w:rsidR="004B1458">
        <w:tab/>
        <w:t xml:space="preserve">When the Zone Type page opens, select the </w:t>
      </w:r>
      <w:r w:rsidR="009750D1" w:rsidRPr="009750D1">
        <w:t>Stub zone</w:t>
      </w:r>
      <w:r w:rsidR="004B1458" w:rsidRPr="00D04170">
        <w:t xml:space="preserve"> radio button and click </w:t>
      </w:r>
      <w:r w:rsidR="009750D1" w:rsidRPr="009750D1">
        <w:t>Next</w:t>
      </w:r>
      <w:r w:rsidR="004B1458">
        <w:t>.</w:t>
      </w:r>
    </w:p>
    <w:p w14:paraId="579097CA" w14:textId="77777777" w:rsidR="005E62B3" w:rsidRDefault="00A54A28" w:rsidP="005E62B3">
      <w:pPr>
        <w:pStyle w:val="NL"/>
      </w:pPr>
      <w:r w:rsidRPr="00A51494">
        <w:rPr>
          <w:b/>
        </w:rPr>
        <w:t>4</w:t>
      </w:r>
      <w:r w:rsidR="004B1458" w:rsidRPr="00A51494">
        <w:rPr>
          <w:b/>
        </w:rPr>
        <w:t>.</w:t>
      </w:r>
      <w:r w:rsidR="004B1458">
        <w:tab/>
      </w:r>
      <w:r w:rsidR="005E62B3">
        <w:t xml:space="preserve">On the Active Directory Zone Replication Scope page, click </w:t>
      </w:r>
      <w:r w:rsidR="009750D1" w:rsidRPr="009750D1">
        <w:t>Next</w:t>
      </w:r>
      <w:r w:rsidR="005E62B3">
        <w:t>.</w:t>
      </w:r>
    </w:p>
    <w:p w14:paraId="611C11D3" w14:textId="77777777" w:rsidR="004B1458" w:rsidRDefault="00A54A28" w:rsidP="005E62B3">
      <w:pPr>
        <w:pStyle w:val="NL"/>
      </w:pPr>
      <w:r w:rsidRPr="00A51494">
        <w:rPr>
          <w:b/>
        </w:rPr>
        <w:t>5</w:t>
      </w:r>
      <w:r w:rsidR="005E62B3" w:rsidRPr="00A51494">
        <w:rPr>
          <w:b/>
        </w:rPr>
        <w:t>.</w:t>
      </w:r>
      <w:r w:rsidR="005E62B3">
        <w:tab/>
        <w:t xml:space="preserve">On the Zone Name page, </w:t>
      </w:r>
      <w:r w:rsidR="00865C13">
        <w:t>type</w:t>
      </w:r>
      <w:r w:rsidR="005E62B3">
        <w:t xml:space="preserve"> </w:t>
      </w:r>
      <w:r w:rsidR="004B1458" w:rsidRPr="00865C13">
        <w:rPr>
          <w:b/>
        </w:rPr>
        <w:t>litware.com</w:t>
      </w:r>
      <w:r w:rsidR="004B1458">
        <w:t xml:space="preserve"> in the Zone name text box, and then click </w:t>
      </w:r>
      <w:r w:rsidR="009750D1" w:rsidRPr="009750D1">
        <w:t>Next</w:t>
      </w:r>
      <w:r w:rsidR="004B1458">
        <w:t>.</w:t>
      </w:r>
    </w:p>
    <w:p w14:paraId="0CE4A5A5" w14:textId="77777777" w:rsidR="004B1458" w:rsidRDefault="006E3120" w:rsidP="004B1458">
      <w:pPr>
        <w:pStyle w:val="NL"/>
      </w:pPr>
      <w:r w:rsidRPr="00A51494">
        <w:rPr>
          <w:b/>
        </w:rPr>
        <w:t>6</w:t>
      </w:r>
      <w:r w:rsidR="004B1458" w:rsidRPr="00A51494">
        <w:rPr>
          <w:b/>
        </w:rPr>
        <w:t>.</w:t>
      </w:r>
      <w:r w:rsidR="004B1458">
        <w:tab/>
      </w:r>
      <w:r w:rsidR="004B1458" w:rsidRPr="004B1458">
        <w:t xml:space="preserve">On the Master DNS Servers page, type </w:t>
      </w:r>
      <w:r w:rsidR="005E62B3" w:rsidRPr="00865C13">
        <w:rPr>
          <w:b/>
        </w:rPr>
        <w:t>192.168.1.60</w:t>
      </w:r>
      <w:r w:rsidR="004B1458" w:rsidRPr="004B1458">
        <w:t xml:space="preserve"> and press the </w:t>
      </w:r>
      <w:r w:rsidR="009750D1" w:rsidRPr="009750D1">
        <w:t>Enter</w:t>
      </w:r>
      <w:r w:rsidR="004B1458" w:rsidRPr="004B1458">
        <w:t xml:space="preserve"> key. Click </w:t>
      </w:r>
      <w:r w:rsidR="009750D1" w:rsidRPr="009750D1">
        <w:t>Next</w:t>
      </w:r>
      <w:r w:rsidR="004B1458" w:rsidRPr="004B1458">
        <w:t>.</w:t>
      </w:r>
    </w:p>
    <w:p w14:paraId="3AB36430" w14:textId="77777777" w:rsidR="007E2448" w:rsidRDefault="006E3120" w:rsidP="004B1458">
      <w:pPr>
        <w:pStyle w:val="NL"/>
      </w:pPr>
      <w:r w:rsidRPr="00A51494">
        <w:rPr>
          <w:b/>
        </w:rPr>
        <w:t>7</w:t>
      </w:r>
      <w:r w:rsidR="004B1458" w:rsidRPr="00A51494">
        <w:rPr>
          <w:b/>
        </w:rPr>
        <w:t>.</w:t>
      </w:r>
      <w:r w:rsidR="004B1458">
        <w:tab/>
        <w:t xml:space="preserve">When the Completing the New Zone Wizard displays, click </w:t>
      </w:r>
      <w:r w:rsidR="009750D1" w:rsidRPr="009750D1">
        <w:t>Finish</w:t>
      </w:r>
      <w:r w:rsidR="004B1458">
        <w:t>.</w:t>
      </w:r>
    </w:p>
    <w:p w14:paraId="0F175697" w14:textId="77777777" w:rsidR="005E62B3" w:rsidRDefault="006E3120" w:rsidP="004B1458">
      <w:pPr>
        <w:pStyle w:val="NL"/>
      </w:pPr>
      <w:r w:rsidRPr="00A51494">
        <w:rPr>
          <w:b/>
        </w:rPr>
        <w:t>8</w:t>
      </w:r>
      <w:r w:rsidR="005E62B3" w:rsidRPr="00A51494">
        <w:rPr>
          <w:b/>
        </w:rPr>
        <w:t>.</w:t>
      </w:r>
      <w:r w:rsidR="005E62B3">
        <w:tab/>
        <w:t xml:space="preserve">On Server01, go to </w:t>
      </w:r>
      <w:r w:rsidR="00D04170">
        <w:t xml:space="preserve">the </w:t>
      </w:r>
      <w:r w:rsidR="009750D1" w:rsidRPr="009750D1">
        <w:t>DNS Manager</w:t>
      </w:r>
      <w:r w:rsidR="005E62B3" w:rsidRPr="00D04170">
        <w:t xml:space="preserve"> console. Right-click </w:t>
      </w:r>
      <w:r w:rsidR="009750D1" w:rsidRPr="009750D1">
        <w:t>Forward Lookup Zones</w:t>
      </w:r>
      <w:r w:rsidR="005E62B3" w:rsidRPr="00D04170">
        <w:t xml:space="preserve"> and click </w:t>
      </w:r>
      <w:r w:rsidR="009750D1" w:rsidRPr="009750D1">
        <w:t>New Zone</w:t>
      </w:r>
      <w:r w:rsidR="005E62B3">
        <w:t>.</w:t>
      </w:r>
    </w:p>
    <w:p w14:paraId="0D618778" w14:textId="77777777" w:rsidR="005E62B3" w:rsidRDefault="006E3120" w:rsidP="004B1458">
      <w:pPr>
        <w:pStyle w:val="NL"/>
      </w:pPr>
      <w:r w:rsidRPr="00A51494">
        <w:rPr>
          <w:b/>
        </w:rPr>
        <w:t>9</w:t>
      </w:r>
      <w:r w:rsidR="005E62B3" w:rsidRPr="00A51494">
        <w:rPr>
          <w:b/>
        </w:rPr>
        <w:t>.</w:t>
      </w:r>
      <w:r w:rsidR="005E62B3">
        <w:tab/>
        <w:t xml:space="preserve">When the New Zone Wizard, click </w:t>
      </w:r>
      <w:r w:rsidR="009750D1" w:rsidRPr="009750D1">
        <w:t>Next</w:t>
      </w:r>
      <w:r w:rsidR="005E62B3">
        <w:t>.</w:t>
      </w:r>
    </w:p>
    <w:p w14:paraId="7196CB4D" w14:textId="77777777" w:rsidR="005E62B3" w:rsidRDefault="005E62B3" w:rsidP="004B1458">
      <w:pPr>
        <w:pStyle w:val="NL"/>
      </w:pPr>
      <w:r w:rsidRPr="00A51494">
        <w:rPr>
          <w:b/>
        </w:rPr>
        <w:t>1</w:t>
      </w:r>
      <w:r w:rsidR="006E3120" w:rsidRPr="00A51494">
        <w:rPr>
          <w:b/>
        </w:rPr>
        <w:t>0</w:t>
      </w:r>
      <w:r w:rsidRPr="00A51494">
        <w:rPr>
          <w:b/>
        </w:rPr>
        <w:t>.</w:t>
      </w:r>
      <w:r>
        <w:tab/>
        <w:t xml:space="preserve">On the Zone Type page, click </w:t>
      </w:r>
      <w:r w:rsidR="009750D1" w:rsidRPr="009750D1">
        <w:t>Nex</w:t>
      </w:r>
      <w:r w:rsidRPr="00D04170">
        <w:t>t</w:t>
      </w:r>
      <w:r>
        <w:t>.</w:t>
      </w:r>
    </w:p>
    <w:p w14:paraId="41023877" w14:textId="77777777" w:rsidR="005E62B3" w:rsidRDefault="005E62B3" w:rsidP="004B1458">
      <w:pPr>
        <w:pStyle w:val="NL"/>
      </w:pPr>
      <w:r w:rsidRPr="00A51494">
        <w:rPr>
          <w:b/>
        </w:rPr>
        <w:t>1</w:t>
      </w:r>
      <w:r w:rsidR="006E3120" w:rsidRPr="00A51494">
        <w:rPr>
          <w:b/>
        </w:rPr>
        <w:t>1</w:t>
      </w:r>
      <w:r w:rsidRPr="00A51494">
        <w:rPr>
          <w:b/>
        </w:rPr>
        <w:t>.</w:t>
      </w:r>
      <w:r>
        <w:tab/>
        <w:t xml:space="preserve">On the Zone Name page, type </w:t>
      </w:r>
      <w:r w:rsidRPr="00865C13">
        <w:rPr>
          <w:b/>
        </w:rPr>
        <w:t>litware.com</w:t>
      </w:r>
      <w:r>
        <w:t xml:space="preserve"> and click </w:t>
      </w:r>
      <w:r w:rsidR="009750D1" w:rsidRPr="009750D1">
        <w:t>Next</w:t>
      </w:r>
      <w:r>
        <w:t>.</w:t>
      </w:r>
    </w:p>
    <w:p w14:paraId="0D3D11DD" w14:textId="77777777" w:rsidR="005E62B3" w:rsidRDefault="005E62B3" w:rsidP="004B1458">
      <w:pPr>
        <w:pStyle w:val="NL"/>
      </w:pPr>
      <w:r w:rsidRPr="00A51494">
        <w:rPr>
          <w:b/>
        </w:rPr>
        <w:t>1</w:t>
      </w:r>
      <w:r w:rsidR="006E3120" w:rsidRPr="00A51494">
        <w:rPr>
          <w:b/>
        </w:rPr>
        <w:t>2</w:t>
      </w:r>
      <w:r w:rsidRPr="00A51494">
        <w:rPr>
          <w:b/>
        </w:rPr>
        <w:t>.</w:t>
      </w:r>
      <w:r>
        <w:tab/>
        <w:t xml:space="preserve">On the Zone File page, click </w:t>
      </w:r>
      <w:r w:rsidR="009750D1" w:rsidRPr="009750D1">
        <w:t>Next</w:t>
      </w:r>
      <w:r>
        <w:t>.</w:t>
      </w:r>
    </w:p>
    <w:p w14:paraId="7AE2FC96" w14:textId="77777777" w:rsidR="005E62B3" w:rsidRDefault="005E62B3" w:rsidP="004B1458">
      <w:pPr>
        <w:pStyle w:val="NL"/>
      </w:pPr>
      <w:r w:rsidRPr="00A51494">
        <w:rPr>
          <w:b/>
        </w:rPr>
        <w:t>1</w:t>
      </w:r>
      <w:r w:rsidR="006E3120" w:rsidRPr="00A51494">
        <w:rPr>
          <w:b/>
        </w:rPr>
        <w:t>3</w:t>
      </w:r>
      <w:r w:rsidRPr="00A51494">
        <w:rPr>
          <w:b/>
        </w:rPr>
        <w:t>.</w:t>
      </w:r>
      <w:r>
        <w:tab/>
        <w:t xml:space="preserve">On the Dynamic Update page, click </w:t>
      </w:r>
      <w:r w:rsidR="009750D1" w:rsidRPr="009750D1">
        <w:t>Next</w:t>
      </w:r>
      <w:r>
        <w:t>.</w:t>
      </w:r>
    </w:p>
    <w:p w14:paraId="7100F442" w14:textId="77777777" w:rsidR="007E2448" w:rsidRDefault="005E62B3" w:rsidP="007E2448">
      <w:pPr>
        <w:pStyle w:val="NL"/>
      </w:pPr>
      <w:r w:rsidRPr="00A51494">
        <w:rPr>
          <w:b/>
        </w:rPr>
        <w:lastRenderedPageBreak/>
        <w:t>1</w:t>
      </w:r>
      <w:r w:rsidR="006E3120" w:rsidRPr="00A51494">
        <w:rPr>
          <w:b/>
        </w:rPr>
        <w:t>4</w:t>
      </w:r>
      <w:r w:rsidRPr="00A51494">
        <w:rPr>
          <w:b/>
        </w:rPr>
        <w:t>.</w:t>
      </w:r>
      <w:r>
        <w:tab/>
        <w:t xml:space="preserve">When the wizard is complete, click </w:t>
      </w:r>
      <w:r w:rsidR="009750D1" w:rsidRPr="009750D1">
        <w:t>Finish</w:t>
      </w:r>
      <w:r>
        <w:t>.</w:t>
      </w:r>
    </w:p>
    <w:p w14:paraId="4CA78C39" w14:textId="77777777" w:rsidR="00625567" w:rsidRDefault="00625567" w:rsidP="00625567">
      <w:pPr>
        <w:pStyle w:val="NL"/>
        <w:rPr>
          <w:noProof w:val="0"/>
        </w:rPr>
      </w:pPr>
      <w:r w:rsidRPr="00834920">
        <w:rPr>
          <w:b/>
        </w:rPr>
        <w:t>15.</w:t>
      </w:r>
      <w:r w:rsidRPr="00834920">
        <w:rPr>
          <w:b/>
        </w:rPr>
        <w:tab/>
      </w:r>
      <w:r>
        <w:rPr>
          <w:noProof w:val="0"/>
        </w:rPr>
        <w:t>Take a screen shot of the DNS Manager window by pressing Alt+Prt Scr and then paste it into your Lab08_worksheet file in the page provided by pressing Ctrl+V.</w:t>
      </w:r>
    </w:p>
    <w:p w14:paraId="52BB5779" w14:textId="77777777" w:rsidR="00834920" w:rsidRDefault="00834920" w:rsidP="00834920">
      <w:pPr>
        <w:pStyle w:val="BodyText"/>
        <w:ind w:left="360"/>
        <w:rPr>
          <w:sz w:val="22"/>
        </w:rPr>
      </w:pPr>
    </w:p>
    <w:p w14:paraId="7817A4F4" w14:textId="77777777" w:rsidR="00834920" w:rsidRPr="00987354" w:rsidRDefault="00834920" w:rsidP="00834920">
      <w:pPr>
        <w:pStyle w:val="BodyText"/>
        <w:ind w:left="360"/>
        <w:rPr>
          <w:sz w:val="22"/>
        </w:rPr>
      </w:pPr>
      <w:r w:rsidRPr="00987354">
        <w:rPr>
          <w:sz w:val="22"/>
        </w:rPr>
        <w:t>End of exercise. You can leave the windows open for the next exercise.</w:t>
      </w:r>
    </w:p>
    <w:p w14:paraId="3E202957" w14:textId="77777777" w:rsidR="00625567" w:rsidRDefault="00625567" w:rsidP="007E2448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7E2448" w:rsidRPr="00296AA8" w14:paraId="5BC7EA06" w14:textId="77777777">
        <w:tc>
          <w:tcPr>
            <w:tcW w:w="1870" w:type="dxa"/>
            <w:shd w:val="solid" w:color="000000" w:fill="FFFFFF"/>
            <w:vAlign w:val="bottom"/>
          </w:tcPr>
          <w:p w14:paraId="72DEBC74" w14:textId="77777777" w:rsidR="007E2448" w:rsidRPr="00296AA8" w:rsidRDefault="007E2448" w:rsidP="004B7753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4B7753">
              <w:rPr>
                <w:b w:val="0"/>
                <w:bCs w:val="0"/>
              </w:rPr>
              <w:t>8.6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65F0A3C7" w14:textId="77777777" w:rsidR="007E2448" w:rsidRPr="00296AA8" w:rsidRDefault="004B7753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Forwarding and Conditional  Forwarding Zones</w:t>
            </w:r>
          </w:p>
        </w:tc>
      </w:tr>
      <w:tr w:rsidR="007E2448" w14:paraId="01F4D168" w14:textId="77777777">
        <w:tc>
          <w:tcPr>
            <w:tcW w:w="1870" w:type="dxa"/>
            <w:shd w:val="clear" w:color="auto" w:fill="auto"/>
          </w:tcPr>
          <w:p w14:paraId="1F69D521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3A220A83" w14:textId="77777777" w:rsidR="007E2448" w:rsidRDefault="007E2448" w:rsidP="007E2448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46FA0DEB" w14:textId="77777777" w:rsidR="007E2448" w:rsidRDefault="008A132C" w:rsidP="00D04170">
            <w:pPr>
              <w:pStyle w:val="StyleTBLLeft-001Hanging001"/>
            </w:pPr>
            <w:r>
              <w:t>To improve performance, you can control which DNS servers requests are forward</w:t>
            </w:r>
            <w:r w:rsidR="00D04170">
              <w:t>ed</w:t>
            </w:r>
            <w:r>
              <w:t xml:space="preserve"> to when performing naming resolution by configuring forwarding and creating conditional forwarding zones. Therefore, during this exercise, you configure forwarding and </w:t>
            </w:r>
            <w:r w:rsidR="00D04170">
              <w:t xml:space="preserve">create </w:t>
            </w:r>
            <w:r>
              <w:t>a condit</w:t>
            </w:r>
            <w:r w:rsidR="00D04170">
              <w:t>io</w:t>
            </w:r>
            <w:r>
              <w:t>nal forwarding zone</w:t>
            </w:r>
            <w:r w:rsidR="007E2448">
              <w:t>.</w:t>
            </w:r>
            <w:r w:rsidR="007E2448" w:rsidRPr="0086384A">
              <w:t xml:space="preserve"> </w:t>
            </w:r>
          </w:p>
        </w:tc>
      </w:tr>
      <w:tr w:rsidR="007E2448" w14:paraId="0D0F8920" w14:textId="77777777">
        <w:tc>
          <w:tcPr>
            <w:tcW w:w="1870" w:type="dxa"/>
            <w:shd w:val="clear" w:color="auto" w:fill="auto"/>
          </w:tcPr>
          <w:p w14:paraId="28123EE0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5F02E4C7" w14:textId="77777777" w:rsidR="007E2448" w:rsidRDefault="008A132C" w:rsidP="007E2448">
            <w:pPr>
              <w:pStyle w:val="TB"/>
            </w:pPr>
            <w:r>
              <w:t>10</w:t>
            </w:r>
            <w:r w:rsidR="007E2448">
              <w:t xml:space="preserve"> minutes</w:t>
            </w:r>
          </w:p>
        </w:tc>
      </w:tr>
    </w:tbl>
    <w:p w14:paraId="280C5A82" w14:textId="77777777" w:rsidR="007E2448" w:rsidRDefault="007E2448" w:rsidP="007E2448">
      <w:pPr>
        <w:pStyle w:val="NL"/>
      </w:pPr>
    </w:p>
    <w:p w14:paraId="7CF8E472" w14:textId="77777777" w:rsidR="00834920" w:rsidRDefault="007B2384" w:rsidP="007B2384">
      <w:pPr>
        <w:pStyle w:val="Heading1"/>
      </w:pPr>
      <w:r>
        <w:t>Configuring Forwarders</w:t>
      </w:r>
    </w:p>
    <w:p w14:paraId="7360E498" w14:textId="77777777" w:rsidR="007B2384" w:rsidRPr="00834920" w:rsidRDefault="007B2384" w:rsidP="00834920"/>
    <w:p w14:paraId="672E8CBC" w14:textId="77777777" w:rsidR="007B2384" w:rsidRDefault="007B2384" w:rsidP="007B2384">
      <w:pPr>
        <w:pStyle w:val="NL"/>
      </w:pPr>
      <w:r w:rsidRPr="00A51494">
        <w:rPr>
          <w:b/>
        </w:rPr>
        <w:t>1.</w:t>
      </w:r>
      <w:r>
        <w:tab/>
        <w:t xml:space="preserve">On Server01, go to </w:t>
      </w:r>
      <w:r w:rsidR="00D04170">
        <w:t xml:space="preserve">the </w:t>
      </w:r>
      <w:r w:rsidR="009750D1" w:rsidRPr="009750D1">
        <w:t>DNS Manager</w:t>
      </w:r>
      <w:r w:rsidRPr="00D04170">
        <w:t xml:space="preserve"> console. Right-click </w:t>
      </w:r>
      <w:r w:rsidR="009750D1" w:rsidRPr="009750D1">
        <w:t>Server01</w:t>
      </w:r>
      <w:r>
        <w:t xml:space="preserve"> and select Properties. The Server Properties dialog box opens.</w:t>
      </w:r>
    </w:p>
    <w:p w14:paraId="7FD9E953" w14:textId="77777777" w:rsidR="007B2384" w:rsidRDefault="007B2384" w:rsidP="007B2384">
      <w:pPr>
        <w:pStyle w:val="NL"/>
      </w:pPr>
      <w:r w:rsidRPr="00A51494">
        <w:rPr>
          <w:b/>
        </w:rPr>
        <w:t>2.</w:t>
      </w:r>
      <w:r>
        <w:tab/>
        <w:t xml:space="preserve">Select the </w:t>
      </w:r>
      <w:r w:rsidR="009750D1" w:rsidRPr="009750D1">
        <w:t>Forwarders</w:t>
      </w:r>
      <w:r>
        <w:t xml:space="preserve"> tab.</w:t>
      </w:r>
    </w:p>
    <w:p w14:paraId="65D91DF8" w14:textId="77777777" w:rsidR="007B2384" w:rsidRDefault="007B2384" w:rsidP="007B2384">
      <w:pPr>
        <w:pStyle w:val="NL"/>
      </w:pPr>
      <w:r w:rsidRPr="00A51494">
        <w:rPr>
          <w:b/>
        </w:rPr>
        <w:t>3.</w:t>
      </w:r>
      <w:r>
        <w:tab/>
        <w:t xml:space="preserve">Click the </w:t>
      </w:r>
      <w:r w:rsidR="009750D1" w:rsidRPr="009750D1">
        <w:t>Edit</w:t>
      </w:r>
      <w:r>
        <w:t xml:space="preserve"> button. The Edit Forwarders dialog box opens</w:t>
      </w:r>
      <w:r w:rsidR="00B45FED">
        <w:t xml:space="preserve"> as shown in </w:t>
      </w:r>
      <w:r w:rsidR="00D04170">
        <w:t xml:space="preserve">Figure </w:t>
      </w:r>
      <w:r w:rsidR="00B45FED">
        <w:t>8-5</w:t>
      </w:r>
      <w:r>
        <w:t>.</w:t>
      </w:r>
    </w:p>
    <w:p w14:paraId="555FA702" w14:textId="77777777" w:rsidR="00B45FED" w:rsidRDefault="00A51494" w:rsidP="00B45FED">
      <w:pPr>
        <w:pStyle w:val="ProdNote"/>
      </w:pPr>
      <w:r>
        <w:rPr>
          <w:noProof/>
        </w:rPr>
        <w:lastRenderedPageBreak/>
        <w:drawing>
          <wp:inline distT="0" distB="0" distL="0" distR="0" wp14:anchorId="56B64678" wp14:editId="29BA483B">
            <wp:extent cx="5486400" cy="4114800"/>
            <wp:effectExtent l="25400" t="0" r="0" b="0"/>
            <wp:docPr id="5" name="Picture 4" descr="Fig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80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D17D" w14:textId="77777777" w:rsidR="00B45FED" w:rsidRDefault="00B45FED" w:rsidP="00B45FED">
      <w:pPr>
        <w:pStyle w:val="FigureNumber"/>
      </w:pPr>
      <w:r>
        <w:t>Figure 8-5</w:t>
      </w:r>
    </w:p>
    <w:p w14:paraId="21EF997B" w14:textId="77777777" w:rsidR="00B45FED" w:rsidRDefault="00B45FED" w:rsidP="00B45FED">
      <w:pPr>
        <w:pStyle w:val="FigureCaption"/>
      </w:pPr>
      <w:r>
        <w:t>Specifying DNS servers to forward request to</w:t>
      </w:r>
    </w:p>
    <w:p w14:paraId="7FDFBAD4" w14:textId="77777777" w:rsidR="00B45FED" w:rsidRDefault="00B45FED" w:rsidP="007B2384">
      <w:pPr>
        <w:pStyle w:val="NL"/>
      </w:pPr>
    </w:p>
    <w:p w14:paraId="450F4B3B" w14:textId="77777777" w:rsidR="007B2384" w:rsidRDefault="007B2384" w:rsidP="007B2384">
      <w:pPr>
        <w:pStyle w:val="NL"/>
      </w:pPr>
      <w:r w:rsidRPr="00A51494">
        <w:rPr>
          <w:b/>
        </w:rPr>
        <w:t>4.</w:t>
      </w:r>
      <w:r>
        <w:tab/>
        <w:t xml:space="preserve">In the IP address column, type </w:t>
      </w:r>
      <w:r w:rsidRPr="00865C13">
        <w:rPr>
          <w:b/>
        </w:rPr>
        <w:t>192.168.1.50</w:t>
      </w:r>
      <w:r>
        <w:t xml:space="preserve"> and press </w:t>
      </w:r>
      <w:r w:rsidR="009750D1" w:rsidRPr="009750D1">
        <w:t>Enter</w:t>
      </w:r>
      <w:r>
        <w:t xml:space="preserve">. </w:t>
      </w:r>
      <w:r w:rsidR="00E117EF">
        <w:t>After validation, c</w:t>
      </w:r>
      <w:r>
        <w:t xml:space="preserve">lick the </w:t>
      </w:r>
      <w:r w:rsidR="009750D1" w:rsidRPr="009750D1">
        <w:t>OK</w:t>
      </w:r>
      <w:r>
        <w:t xml:space="preserve"> button to close the </w:t>
      </w:r>
      <w:r w:rsidR="001176FA">
        <w:t xml:space="preserve">Edit </w:t>
      </w:r>
      <w:r>
        <w:t>Forwarders dialog box.</w:t>
      </w:r>
    </w:p>
    <w:p w14:paraId="76C5E5C8" w14:textId="77777777" w:rsidR="00834920" w:rsidRDefault="007B2384" w:rsidP="007B2384">
      <w:pPr>
        <w:pStyle w:val="NL"/>
      </w:pPr>
      <w:r w:rsidRPr="00A51494">
        <w:rPr>
          <w:b/>
        </w:rPr>
        <w:t>5.</w:t>
      </w:r>
      <w:r>
        <w:tab/>
        <w:t xml:space="preserve">Click the </w:t>
      </w:r>
      <w:r w:rsidR="009750D1" w:rsidRPr="009750D1">
        <w:t>OK</w:t>
      </w:r>
      <w:r>
        <w:t xml:space="preserve"> button to close the server Properties dialog box.</w:t>
      </w:r>
    </w:p>
    <w:p w14:paraId="210D1136" w14:textId="77777777" w:rsidR="007B2384" w:rsidRDefault="007B2384" w:rsidP="007B2384">
      <w:pPr>
        <w:pStyle w:val="NL"/>
      </w:pPr>
    </w:p>
    <w:p w14:paraId="0D59F94C" w14:textId="77777777" w:rsidR="00834920" w:rsidRDefault="00885041" w:rsidP="00885041">
      <w:pPr>
        <w:pStyle w:val="Heading1"/>
      </w:pPr>
      <w:r>
        <w:t xml:space="preserve">Configuring </w:t>
      </w:r>
      <w:r w:rsidR="00062321">
        <w:t>Conditional Forwarders</w:t>
      </w:r>
    </w:p>
    <w:p w14:paraId="4FBD8052" w14:textId="77777777" w:rsidR="00885041" w:rsidRPr="00834920" w:rsidRDefault="00885041" w:rsidP="00834920"/>
    <w:p w14:paraId="33F0ADF8" w14:textId="77777777" w:rsidR="003D43A6" w:rsidRDefault="00885041" w:rsidP="004C66F7">
      <w:pPr>
        <w:pStyle w:val="NL"/>
      </w:pPr>
      <w:r w:rsidRPr="00A51494">
        <w:rPr>
          <w:b/>
        </w:rPr>
        <w:t>1.</w:t>
      </w:r>
      <w:r>
        <w:tab/>
      </w:r>
      <w:r w:rsidR="00062321">
        <w:t xml:space="preserve">On Server01, use the </w:t>
      </w:r>
      <w:r w:rsidR="009750D1" w:rsidRPr="009750D1">
        <w:t>DNS Manager</w:t>
      </w:r>
      <w:r w:rsidR="00062321">
        <w:t xml:space="preserve"> console to create a primary lookup zone called </w:t>
      </w:r>
      <w:r w:rsidR="00062321" w:rsidRPr="00865C13">
        <w:rPr>
          <w:b/>
        </w:rPr>
        <w:t>lucernepublishing.com</w:t>
      </w:r>
      <w:r w:rsidR="00062321">
        <w:t xml:space="preserve">. 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3D43A6" w:rsidRPr="00A7026D" w14:paraId="0A8C71BB" w14:textId="77777777">
        <w:tc>
          <w:tcPr>
            <w:tcW w:w="1440" w:type="dxa"/>
            <w:shd w:val="clear" w:color="auto" w:fill="808080"/>
            <w:vAlign w:val="center"/>
          </w:tcPr>
          <w:p w14:paraId="334ED750" w14:textId="77777777" w:rsidR="003D43A6" w:rsidRPr="00A7026D" w:rsidRDefault="003D43A6" w:rsidP="003D43A6">
            <w:pPr>
              <w:pStyle w:val="QuestionHead"/>
              <w:rPr>
                <w:b w:val="0"/>
              </w:rPr>
            </w:pPr>
            <w:r w:rsidRPr="00A7026D">
              <w:rPr>
                <w:b w:val="0"/>
              </w:rPr>
              <w:t xml:space="preserve">Question </w:t>
            </w:r>
            <w:r>
              <w:rPr>
                <w:b w:val="0"/>
              </w:rPr>
              <w:t>3</w:t>
            </w:r>
          </w:p>
        </w:tc>
        <w:tc>
          <w:tcPr>
            <w:tcW w:w="6300" w:type="dxa"/>
            <w:vAlign w:val="center"/>
          </w:tcPr>
          <w:p w14:paraId="72A6F831" w14:textId="77777777" w:rsidR="003D43A6" w:rsidRPr="004C66F7" w:rsidRDefault="003D43A6" w:rsidP="003D43A6">
            <w:pPr>
              <w:pStyle w:val="NoteText"/>
            </w:pPr>
            <w:r>
              <w:t>How do you forward queries to a specific DNS server for a specified domain?</w:t>
            </w:r>
          </w:p>
        </w:tc>
      </w:tr>
    </w:tbl>
    <w:p w14:paraId="48F3C536" w14:textId="77777777" w:rsidR="003D43A6" w:rsidRDefault="003D43A6" w:rsidP="00885041">
      <w:pPr>
        <w:pStyle w:val="NL"/>
      </w:pPr>
    </w:p>
    <w:p w14:paraId="4AE17DE3" w14:textId="77777777" w:rsidR="00885041" w:rsidRDefault="00062321" w:rsidP="00885041">
      <w:pPr>
        <w:pStyle w:val="NL"/>
      </w:pPr>
      <w:r w:rsidRPr="00A51494">
        <w:rPr>
          <w:b/>
        </w:rPr>
        <w:t>2.</w:t>
      </w:r>
      <w:r>
        <w:tab/>
        <w:t xml:space="preserve">On </w:t>
      </w:r>
      <w:r w:rsidR="00885041">
        <w:t xml:space="preserve">RWDC01, go to </w:t>
      </w:r>
      <w:r w:rsidR="00D04170">
        <w:t xml:space="preserve">the </w:t>
      </w:r>
      <w:r w:rsidR="009750D1" w:rsidRPr="009750D1">
        <w:t>DNS Manager</w:t>
      </w:r>
      <w:r w:rsidR="00885041" w:rsidRPr="00D04170">
        <w:t xml:space="preserve"> console. </w:t>
      </w:r>
      <w:r w:rsidR="00E21D1C" w:rsidRPr="00D04170">
        <w:t xml:space="preserve">Click </w:t>
      </w:r>
      <w:r w:rsidR="009750D1" w:rsidRPr="009750D1">
        <w:t>Conditional Forwarders Zones</w:t>
      </w:r>
      <w:r w:rsidR="00E21D1C" w:rsidRPr="00D04170">
        <w:t xml:space="preserve">. </w:t>
      </w:r>
      <w:r w:rsidR="00885041" w:rsidRPr="00D04170">
        <w:t>Right-</w:t>
      </w:r>
      <w:r w:rsidR="009750D1" w:rsidRPr="009750D1">
        <w:t>click Conditional Forwarders Zones</w:t>
      </w:r>
      <w:r w:rsidR="00885041" w:rsidRPr="00D04170">
        <w:t xml:space="preserve"> and click </w:t>
      </w:r>
      <w:r w:rsidR="009750D1" w:rsidRPr="009750D1">
        <w:t xml:space="preserve">New Conditional </w:t>
      </w:r>
      <w:r w:rsidR="009750D1" w:rsidRPr="009750D1">
        <w:lastRenderedPageBreak/>
        <w:t>Forwarder</w:t>
      </w:r>
      <w:r w:rsidR="00D04170">
        <w:t xml:space="preserve">. </w:t>
      </w:r>
      <w:r w:rsidR="00885041">
        <w:t>The New Conditional Forwarder dialog box appears</w:t>
      </w:r>
      <w:r w:rsidR="00B45FED">
        <w:t xml:space="preserve"> as shown in </w:t>
      </w:r>
      <w:r w:rsidR="00D04170">
        <w:t xml:space="preserve">Figure </w:t>
      </w:r>
      <w:r w:rsidR="00B45FED">
        <w:t>8-6</w:t>
      </w:r>
      <w:r w:rsidR="00885041">
        <w:t>.</w:t>
      </w:r>
    </w:p>
    <w:p w14:paraId="47A73C11" w14:textId="77777777" w:rsidR="00B45FED" w:rsidRDefault="00A51494" w:rsidP="00B45FED">
      <w:pPr>
        <w:pStyle w:val="ProdNote"/>
      </w:pPr>
      <w:r>
        <w:rPr>
          <w:noProof/>
        </w:rPr>
        <w:drawing>
          <wp:inline distT="0" distB="0" distL="0" distR="0" wp14:anchorId="6A71C2B8" wp14:editId="2947EB08">
            <wp:extent cx="5486400" cy="4114800"/>
            <wp:effectExtent l="25400" t="0" r="0" b="0"/>
            <wp:docPr id="6" name="Picture 5" descr="Fig0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80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067" w14:textId="77777777" w:rsidR="00B45FED" w:rsidRDefault="00B45FED" w:rsidP="00B45FED">
      <w:pPr>
        <w:pStyle w:val="FigureNumber"/>
      </w:pPr>
      <w:r>
        <w:t>Figure 8-6</w:t>
      </w:r>
    </w:p>
    <w:p w14:paraId="33C01385" w14:textId="77777777" w:rsidR="00B45FED" w:rsidRDefault="00B45FED" w:rsidP="00B45FED">
      <w:pPr>
        <w:pStyle w:val="FigureCaption"/>
      </w:pPr>
      <w:r>
        <w:t>Creating a new conditional forwarder</w:t>
      </w:r>
    </w:p>
    <w:p w14:paraId="6AB991C8" w14:textId="77777777" w:rsidR="00B45FED" w:rsidRDefault="00B45FED" w:rsidP="00885041">
      <w:pPr>
        <w:pStyle w:val="NL"/>
      </w:pPr>
    </w:p>
    <w:p w14:paraId="6C1A95E5" w14:textId="77777777" w:rsidR="00885041" w:rsidRDefault="00885041" w:rsidP="00885041">
      <w:pPr>
        <w:pStyle w:val="NL"/>
      </w:pPr>
      <w:r w:rsidRPr="00A51494">
        <w:rPr>
          <w:b/>
        </w:rPr>
        <w:t>3.</w:t>
      </w:r>
      <w:r>
        <w:tab/>
        <w:t xml:space="preserve">Type </w:t>
      </w:r>
      <w:r w:rsidR="00062321" w:rsidRPr="00865C13">
        <w:rPr>
          <w:b/>
        </w:rPr>
        <w:t>lucernepublishing.com</w:t>
      </w:r>
      <w:r>
        <w:t xml:space="preserve"> in the DNS Domain text box.</w:t>
      </w:r>
    </w:p>
    <w:p w14:paraId="52F57624" w14:textId="77777777" w:rsidR="00885041" w:rsidRDefault="00885041" w:rsidP="00885041">
      <w:pPr>
        <w:pStyle w:val="NL"/>
      </w:pPr>
      <w:r w:rsidRPr="00A51494">
        <w:rPr>
          <w:b/>
        </w:rPr>
        <w:t>4.</w:t>
      </w:r>
      <w:r>
        <w:tab/>
        <w:t xml:space="preserve">In the IP Address column, type </w:t>
      </w:r>
      <w:r w:rsidR="00062321" w:rsidRPr="00865C13">
        <w:rPr>
          <w:b/>
        </w:rPr>
        <w:t>192.168.1.</w:t>
      </w:r>
      <w:r w:rsidR="006E3120">
        <w:rPr>
          <w:b/>
        </w:rPr>
        <w:t>6</w:t>
      </w:r>
      <w:r w:rsidR="00062321" w:rsidRPr="00865C13">
        <w:rPr>
          <w:b/>
        </w:rPr>
        <w:t>0</w:t>
      </w:r>
      <w:r>
        <w:t xml:space="preserve"> </w:t>
      </w:r>
      <w:r w:rsidR="00062321">
        <w:t xml:space="preserve">in the IP addresses column and </w:t>
      </w:r>
      <w:r>
        <w:t xml:space="preserve">press the </w:t>
      </w:r>
      <w:r w:rsidR="009750D1" w:rsidRPr="009750D1">
        <w:t>Enter</w:t>
      </w:r>
      <w:r w:rsidRPr="00865C13">
        <w:rPr>
          <w:b/>
        </w:rPr>
        <w:t xml:space="preserve"> </w:t>
      </w:r>
      <w:r>
        <w:t>key.</w:t>
      </w:r>
    </w:p>
    <w:p w14:paraId="2DC217F9" w14:textId="77777777" w:rsidR="00834920" w:rsidRDefault="00885041" w:rsidP="00885041">
      <w:pPr>
        <w:pStyle w:val="NL"/>
      </w:pPr>
      <w:r w:rsidRPr="00A51494">
        <w:rPr>
          <w:b/>
        </w:rPr>
        <w:t>5.</w:t>
      </w:r>
      <w:r>
        <w:tab/>
        <w:t xml:space="preserve">Click </w:t>
      </w:r>
      <w:r w:rsidRPr="00D04170">
        <w:rPr>
          <w:b/>
        </w:rPr>
        <w:t>OK</w:t>
      </w:r>
      <w:r>
        <w:t xml:space="preserve"> to close the New Conditional Forwarder dialog box.</w:t>
      </w:r>
    </w:p>
    <w:p w14:paraId="0A1E7D95" w14:textId="77777777" w:rsidR="00834920" w:rsidRPr="00834920" w:rsidRDefault="00834920" w:rsidP="00834920">
      <w:pPr>
        <w:pStyle w:val="BodyText"/>
        <w:ind w:left="360"/>
        <w:rPr>
          <w:sz w:val="22"/>
        </w:rPr>
      </w:pPr>
      <w:r w:rsidRPr="00987354">
        <w:rPr>
          <w:sz w:val="22"/>
        </w:rPr>
        <w:t>End of exercise. You can leave the windows open for the next exercise.</w:t>
      </w:r>
    </w:p>
    <w:p w14:paraId="4EC4739A" w14:textId="77777777" w:rsidR="00885041" w:rsidRDefault="00885041" w:rsidP="00885041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7E2448" w:rsidRPr="00296AA8" w14:paraId="6FAA0EBC" w14:textId="77777777">
        <w:tc>
          <w:tcPr>
            <w:tcW w:w="1870" w:type="dxa"/>
            <w:shd w:val="solid" w:color="000000" w:fill="FFFFFF"/>
            <w:vAlign w:val="bottom"/>
          </w:tcPr>
          <w:p w14:paraId="6193B6CE" w14:textId="77777777" w:rsidR="007E2448" w:rsidRPr="00296AA8" w:rsidRDefault="007E2448" w:rsidP="008A132C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8A132C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.</w:t>
            </w:r>
            <w:r w:rsidR="008A132C">
              <w:rPr>
                <w:b w:val="0"/>
                <w:bCs w:val="0"/>
              </w:rPr>
              <w:t>7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7AD8F132" w14:textId="77777777" w:rsidR="007E2448" w:rsidRPr="00296AA8" w:rsidRDefault="00062321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Zone Transfers</w:t>
            </w:r>
          </w:p>
        </w:tc>
      </w:tr>
      <w:tr w:rsidR="007E2448" w14:paraId="3806ADF0" w14:textId="77777777">
        <w:tc>
          <w:tcPr>
            <w:tcW w:w="1870" w:type="dxa"/>
            <w:shd w:val="clear" w:color="auto" w:fill="auto"/>
          </w:tcPr>
          <w:p w14:paraId="6A044100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403E7CD5" w14:textId="77777777" w:rsidR="007E2448" w:rsidRDefault="007E2448" w:rsidP="007E2448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3847DD6F" w14:textId="77777777" w:rsidR="007E2448" w:rsidRDefault="008A132C" w:rsidP="008A132C">
            <w:pPr>
              <w:pStyle w:val="StyleTBLLeft-001Hanging001"/>
            </w:pPr>
            <w:r>
              <w:t>By configuring zone transfers, you can control which servers DNS information is copied.</w:t>
            </w:r>
          </w:p>
        </w:tc>
      </w:tr>
      <w:tr w:rsidR="007E2448" w14:paraId="338CC6A4" w14:textId="77777777">
        <w:tc>
          <w:tcPr>
            <w:tcW w:w="1870" w:type="dxa"/>
            <w:shd w:val="clear" w:color="auto" w:fill="auto"/>
          </w:tcPr>
          <w:p w14:paraId="734B9605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35C722BF" w14:textId="77777777" w:rsidR="007E2448" w:rsidRDefault="00130280" w:rsidP="007E2448">
            <w:pPr>
              <w:pStyle w:val="TB"/>
            </w:pPr>
            <w:r>
              <w:t>10</w:t>
            </w:r>
            <w:r w:rsidR="007E2448">
              <w:t xml:space="preserve"> minutes</w:t>
            </w:r>
          </w:p>
        </w:tc>
      </w:tr>
    </w:tbl>
    <w:p w14:paraId="3AAD3F78" w14:textId="77777777" w:rsidR="007E2448" w:rsidRDefault="007E2448" w:rsidP="007E2448">
      <w:pPr>
        <w:pStyle w:val="NL"/>
      </w:pPr>
    </w:p>
    <w:p w14:paraId="2368B9C9" w14:textId="77777777" w:rsidR="00D86F6A" w:rsidRPr="005A36A7" w:rsidRDefault="00D86F6A" w:rsidP="00D86F6A">
      <w:pPr>
        <w:widowControl w:val="0"/>
        <w:spacing w:line="263" w:lineRule="exact"/>
        <w:ind w:left="2160" w:hanging="2160"/>
        <w:rPr>
          <w:b/>
          <w:color w:val="002060"/>
        </w:rPr>
      </w:pPr>
      <w:r w:rsidRPr="005A36A7">
        <w:rPr>
          <w:b/>
          <w:color w:val="002060"/>
        </w:rPr>
        <w:lastRenderedPageBreak/>
        <w:t>Mindset Questions:</w:t>
      </w:r>
      <w:r w:rsidRPr="005A36A7">
        <w:rPr>
          <w:b/>
          <w:color w:val="002060"/>
        </w:rPr>
        <w:tab/>
      </w:r>
      <w:r w:rsidR="00833DB7">
        <w:rPr>
          <w:b/>
          <w:color w:val="002060"/>
        </w:rPr>
        <w:t>You need to configure zone transfers between multiple DNS servers. What are the three types of zone transfer available?</w:t>
      </w:r>
    </w:p>
    <w:p w14:paraId="03AC09AC" w14:textId="77777777" w:rsidR="00D86F6A" w:rsidRDefault="00D86F6A" w:rsidP="004C66F7">
      <w:pPr>
        <w:pStyle w:val="NL"/>
        <w:ind w:left="0" w:firstLine="0"/>
      </w:pPr>
    </w:p>
    <w:p w14:paraId="79FBC10E" w14:textId="77777777" w:rsidR="0018678A" w:rsidRDefault="0084240A" w:rsidP="0018678A">
      <w:pPr>
        <w:pStyle w:val="NL"/>
      </w:pPr>
      <w:r w:rsidRPr="00A51494">
        <w:rPr>
          <w:b/>
        </w:rPr>
        <w:t>1</w:t>
      </w:r>
      <w:r w:rsidR="0018678A" w:rsidRPr="00A51494">
        <w:rPr>
          <w:b/>
        </w:rPr>
        <w:t>.</w:t>
      </w:r>
      <w:r w:rsidR="0018678A">
        <w:tab/>
      </w:r>
      <w:r>
        <w:t xml:space="preserve">On RWDC01, using the </w:t>
      </w:r>
      <w:r w:rsidR="009750D1" w:rsidRPr="009750D1">
        <w:t>DNS Manager</w:t>
      </w:r>
      <w:r w:rsidRPr="00D04170">
        <w:t xml:space="preserve"> console, </w:t>
      </w:r>
      <w:r w:rsidR="00295EA4" w:rsidRPr="00D04170">
        <w:t xml:space="preserve">click </w:t>
      </w:r>
      <w:r w:rsidR="009750D1" w:rsidRPr="009750D1">
        <w:t>adatum.com</w:t>
      </w:r>
      <w:r w:rsidR="00295EA4" w:rsidRPr="00D04170">
        <w:t xml:space="preserve"> and then r</w:t>
      </w:r>
      <w:r w:rsidR="0018678A" w:rsidRPr="00D04170">
        <w:t xml:space="preserve">ight-click the </w:t>
      </w:r>
      <w:r w:rsidR="009750D1" w:rsidRPr="009750D1">
        <w:t>adatum.com</w:t>
      </w:r>
      <w:r w:rsidR="0018678A" w:rsidRPr="00D04170">
        <w:t xml:space="preserve"> zone and click </w:t>
      </w:r>
      <w:r w:rsidR="009750D1" w:rsidRPr="009750D1">
        <w:t>Properties</w:t>
      </w:r>
      <w:r w:rsidR="0018678A">
        <w:t>. The Properties dialog box opens.</w:t>
      </w:r>
    </w:p>
    <w:p w14:paraId="4A2A316B" w14:textId="77777777" w:rsidR="0018678A" w:rsidRDefault="0084240A" w:rsidP="0018678A">
      <w:pPr>
        <w:pStyle w:val="NL"/>
      </w:pPr>
      <w:r w:rsidRPr="00A51494">
        <w:rPr>
          <w:b/>
        </w:rPr>
        <w:t>2</w:t>
      </w:r>
      <w:r w:rsidR="0018678A" w:rsidRPr="00A51494">
        <w:rPr>
          <w:b/>
        </w:rPr>
        <w:t>.</w:t>
      </w:r>
      <w:r w:rsidR="0018678A">
        <w:tab/>
        <w:t xml:space="preserve">Click the </w:t>
      </w:r>
      <w:r w:rsidR="009750D1" w:rsidRPr="009750D1">
        <w:t>Zone Transfers</w:t>
      </w:r>
      <w:r w:rsidR="0018678A">
        <w:t xml:space="preserve"> tab.</w:t>
      </w:r>
    </w:p>
    <w:p w14:paraId="4FB6AF1C" w14:textId="77777777" w:rsidR="0018678A" w:rsidRDefault="0084240A" w:rsidP="0018678A">
      <w:pPr>
        <w:pStyle w:val="NL"/>
      </w:pPr>
      <w:r w:rsidRPr="00A51494">
        <w:rPr>
          <w:b/>
        </w:rPr>
        <w:t>3</w:t>
      </w:r>
      <w:r w:rsidR="0018678A" w:rsidRPr="00A51494">
        <w:rPr>
          <w:b/>
        </w:rPr>
        <w:t>.</w:t>
      </w:r>
      <w:r w:rsidR="0018678A">
        <w:tab/>
      </w:r>
      <w:r>
        <w:t xml:space="preserve">With the </w:t>
      </w:r>
      <w:r w:rsidR="009750D1" w:rsidRPr="009750D1">
        <w:t xml:space="preserve">Allow zone transfers </w:t>
      </w:r>
      <w:r w:rsidR="0018678A" w:rsidRPr="00D04170">
        <w:t>option</w:t>
      </w:r>
      <w:r w:rsidRPr="00D04170">
        <w:t xml:space="preserve"> already selected</w:t>
      </w:r>
      <w:r w:rsidR="00B45FED" w:rsidRPr="00D04170">
        <w:t xml:space="preserve"> (as shown in </w:t>
      </w:r>
      <w:r w:rsidR="00D04170" w:rsidRPr="00D04170">
        <w:t xml:space="preserve">Figure </w:t>
      </w:r>
      <w:r w:rsidR="00B45FED" w:rsidRPr="00D04170">
        <w:t>8-7)</w:t>
      </w:r>
      <w:r w:rsidRPr="00D04170">
        <w:t xml:space="preserve">, </w:t>
      </w:r>
      <w:r w:rsidR="00E117EF">
        <w:t>select</w:t>
      </w:r>
      <w:r w:rsidRPr="00D04170">
        <w:t xml:space="preserve"> </w:t>
      </w:r>
      <w:r w:rsidR="009750D1" w:rsidRPr="009750D1">
        <w:t>Only to the following</w:t>
      </w:r>
      <w:r w:rsidR="00E03948">
        <w:t xml:space="preserve"> s</w:t>
      </w:r>
      <w:r w:rsidR="009750D1" w:rsidRPr="009750D1">
        <w:t>ervers</w:t>
      </w:r>
      <w:r>
        <w:t>.</w:t>
      </w:r>
    </w:p>
    <w:p w14:paraId="2E68ABD3" w14:textId="77777777" w:rsidR="00B45FED" w:rsidRDefault="00A51494" w:rsidP="00B45FED">
      <w:pPr>
        <w:pStyle w:val="ProdNote"/>
      </w:pPr>
      <w:r>
        <w:rPr>
          <w:noProof/>
        </w:rPr>
        <w:drawing>
          <wp:inline distT="0" distB="0" distL="0" distR="0" wp14:anchorId="471051BF" wp14:editId="581CDCEF">
            <wp:extent cx="5486400" cy="4114800"/>
            <wp:effectExtent l="25400" t="0" r="0" b="0"/>
            <wp:docPr id="7" name="Picture 6" descr="Fig0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80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91A7" w14:textId="77777777" w:rsidR="00B45FED" w:rsidRDefault="00B45FED" w:rsidP="00B45FED">
      <w:pPr>
        <w:pStyle w:val="FigureNumber"/>
      </w:pPr>
      <w:r>
        <w:t>Figure 8-7</w:t>
      </w:r>
    </w:p>
    <w:p w14:paraId="5EA45888" w14:textId="77777777" w:rsidR="00B45FED" w:rsidRDefault="00EC4CC2" w:rsidP="00B45FED">
      <w:pPr>
        <w:pStyle w:val="FigureCaption"/>
      </w:pPr>
      <w:r>
        <w:t>Configuring zone transfers</w:t>
      </w:r>
    </w:p>
    <w:p w14:paraId="61E54155" w14:textId="77777777" w:rsidR="00B45FED" w:rsidRDefault="00B45FED" w:rsidP="0018678A">
      <w:pPr>
        <w:pStyle w:val="NL"/>
      </w:pPr>
    </w:p>
    <w:p w14:paraId="33083CB6" w14:textId="77777777" w:rsidR="0084240A" w:rsidRDefault="0084240A" w:rsidP="0018678A">
      <w:pPr>
        <w:pStyle w:val="NL"/>
      </w:pPr>
      <w:r w:rsidRPr="00A51494">
        <w:rPr>
          <w:b/>
        </w:rPr>
        <w:t>4.</w:t>
      </w:r>
      <w:r>
        <w:tab/>
        <w:t xml:space="preserve">Click </w:t>
      </w:r>
      <w:r w:rsidR="009750D1" w:rsidRPr="009750D1">
        <w:t xml:space="preserve">Notify, </w:t>
      </w:r>
      <w:r w:rsidR="006E3120" w:rsidRPr="00D04170">
        <w:t xml:space="preserve">click </w:t>
      </w:r>
      <w:r w:rsidR="009750D1" w:rsidRPr="009750D1">
        <w:t>The following servers</w:t>
      </w:r>
      <w:r w:rsidR="00D04170">
        <w:t>,</w:t>
      </w:r>
      <w:r w:rsidR="009750D1" w:rsidRPr="009750D1">
        <w:t xml:space="preserve"> </w:t>
      </w:r>
      <w:r>
        <w:t xml:space="preserve">type </w:t>
      </w:r>
      <w:r w:rsidRPr="00865C13">
        <w:rPr>
          <w:b/>
        </w:rPr>
        <w:t>192.168.1.60</w:t>
      </w:r>
      <w:r w:rsidR="00E03948">
        <w:t xml:space="preserve"> in the IP Address column</w:t>
      </w:r>
      <w:r w:rsidR="00D04170">
        <w:t>,</w:t>
      </w:r>
      <w:r>
        <w:t xml:space="preserve"> and press the </w:t>
      </w:r>
      <w:r w:rsidR="009750D1" w:rsidRPr="009750D1">
        <w:t>Enter</w:t>
      </w:r>
      <w:r w:rsidRPr="00D04170">
        <w:t xml:space="preserve"> key. </w:t>
      </w:r>
      <w:r w:rsidR="00E117EF">
        <w:t xml:space="preserve">After validation, </w:t>
      </w:r>
      <w:r w:rsidRPr="00D04170">
        <w:t xml:space="preserve">click </w:t>
      </w:r>
      <w:r w:rsidR="009750D1" w:rsidRPr="009750D1">
        <w:t>OK</w:t>
      </w:r>
      <w:r>
        <w:t xml:space="preserve">. </w:t>
      </w:r>
    </w:p>
    <w:p w14:paraId="5E0DDBFF" w14:textId="77777777" w:rsidR="004C66F7" w:rsidRDefault="0084240A" w:rsidP="0018678A">
      <w:pPr>
        <w:pStyle w:val="NL"/>
      </w:pPr>
      <w:r w:rsidRPr="00A51494">
        <w:rPr>
          <w:b/>
        </w:rPr>
        <w:t>5</w:t>
      </w:r>
      <w:r w:rsidR="0018678A" w:rsidRPr="00A51494">
        <w:rPr>
          <w:b/>
        </w:rPr>
        <w:t>.</w:t>
      </w:r>
      <w:r w:rsidR="0018678A">
        <w:tab/>
        <w:t xml:space="preserve">Click </w:t>
      </w:r>
      <w:r w:rsidR="009750D1" w:rsidRPr="009750D1">
        <w:t>OK</w:t>
      </w:r>
      <w:r w:rsidR="0018678A">
        <w:t xml:space="preserve"> to close the Properties dialog box.</w:t>
      </w:r>
    </w:p>
    <w:p w14:paraId="54BDA339" w14:textId="77777777" w:rsidR="007E2448" w:rsidRDefault="007E2448" w:rsidP="0018678A">
      <w:pPr>
        <w:pStyle w:val="NL"/>
      </w:pPr>
    </w:p>
    <w:p w14:paraId="0A2B9688" w14:textId="77777777" w:rsidR="00EB715D" w:rsidRDefault="00EB715D" w:rsidP="00EB715D">
      <w:pPr>
        <w:pStyle w:val="H1"/>
      </w:pPr>
      <w:r>
        <w:lastRenderedPageBreak/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782"/>
        <w:gridCol w:w="6720"/>
      </w:tblGrid>
      <w:tr w:rsidR="00EB715D" w14:paraId="01F7A7C1" w14:textId="77777777">
        <w:tc>
          <w:tcPr>
            <w:tcW w:w="1800" w:type="dxa"/>
            <w:shd w:val="clear" w:color="000000" w:fill="auto"/>
          </w:tcPr>
          <w:p w14:paraId="453A8432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70EE531E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1</w:t>
            </w:r>
            <w:r>
              <w:rPr>
                <w:b/>
                <w:bCs/>
              </w:rPr>
              <w:t>0</w:t>
            </w:r>
            <w:r w:rsidRPr="00296AA8">
              <w:rPr>
                <w:b/>
                <w:bCs/>
              </w:rPr>
              <w:t xml:space="preserve"> minutes</w:t>
            </w:r>
          </w:p>
        </w:tc>
      </w:tr>
    </w:tbl>
    <w:p w14:paraId="14EB425A" w14:textId="77777777" w:rsidR="00F85EEF" w:rsidRDefault="00F85EEF" w:rsidP="00F85EEF">
      <w:pPr>
        <w:pStyle w:val="NL"/>
        <w:tabs>
          <w:tab w:val="clear" w:pos="810"/>
        </w:tabs>
        <w:ind w:firstLine="0"/>
        <w:jc w:val="both"/>
      </w:pPr>
    </w:p>
    <w:p w14:paraId="205D22C2" w14:textId="77777777" w:rsidR="000E01D9" w:rsidRDefault="00A51494" w:rsidP="00A51494">
      <w:pPr>
        <w:pStyle w:val="NL"/>
      </w:pPr>
      <w:r w:rsidRPr="00A51494">
        <w:rPr>
          <w:b/>
        </w:rPr>
        <w:t>1.</w:t>
      </w:r>
      <w:r w:rsidRPr="00A51494">
        <w:rPr>
          <w:b/>
        </w:rPr>
        <w:tab/>
      </w:r>
      <w:r w:rsidR="000E01D9">
        <w:t>In Exercise 8.2, what must you create before creating the secondary zone?</w:t>
      </w:r>
    </w:p>
    <w:p w14:paraId="300B2F77" w14:textId="77777777" w:rsidR="000E01D9" w:rsidRDefault="00A51494" w:rsidP="00A51494">
      <w:pPr>
        <w:pStyle w:val="NL"/>
      </w:pPr>
      <w:r>
        <w:rPr>
          <w:b/>
        </w:rPr>
        <w:t>2</w:t>
      </w:r>
      <w:r w:rsidRPr="00A51494">
        <w:rPr>
          <w:b/>
        </w:rPr>
        <w:t>.</w:t>
      </w:r>
      <w:r w:rsidRPr="00A51494">
        <w:rPr>
          <w:b/>
        </w:rPr>
        <w:tab/>
      </w:r>
      <w:r w:rsidR="000E01D9">
        <w:t>In Exercise 8.3, what is the prerequisite to have Active Directory-Integrated zones?</w:t>
      </w:r>
    </w:p>
    <w:p w14:paraId="3828AA8B" w14:textId="77777777" w:rsidR="000E01D9" w:rsidRDefault="00A51494" w:rsidP="00A51494">
      <w:pPr>
        <w:pStyle w:val="NL"/>
      </w:pPr>
      <w:r>
        <w:rPr>
          <w:b/>
        </w:rPr>
        <w:t>3</w:t>
      </w:r>
      <w:r w:rsidRPr="00A51494">
        <w:rPr>
          <w:b/>
        </w:rPr>
        <w:t>.</w:t>
      </w:r>
      <w:r w:rsidRPr="00A51494">
        <w:rPr>
          <w:b/>
        </w:rPr>
        <w:tab/>
      </w:r>
      <w:r w:rsidR="000E01D9">
        <w:t xml:space="preserve">In Exercise 8.6, how do you configure all queries that </w:t>
      </w:r>
      <w:r w:rsidR="002F2E4C">
        <w:t xml:space="preserve">a DNS server cannot directly resolve be forwarded </w:t>
      </w:r>
      <w:r w:rsidR="000E01D9">
        <w:t>to your ISP’s</w:t>
      </w:r>
      <w:r w:rsidR="002F2E4C">
        <w:t xml:space="preserve"> DNS server</w:t>
      </w:r>
      <w:r w:rsidR="000E01D9">
        <w:t>?</w:t>
      </w:r>
    </w:p>
    <w:p w14:paraId="0B2366D3" w14:textId="77777777" w:rsidR="000E01D9" w:rsidRDefault="00A51494" w:rsidP="00A51494">
      <w:pPr>
        <w:pStyle w:val="NL"/>
      </w:pPr>
      <w:r>
        <w:rPr>
          <w:b/>
        </w:rPr>
        <w:t>4</w:t>
      </w:r>
      <w:r w:rsidRPr="00A51494">
        <w:rPr>
          <w:b/>
        </w:rPr>
        <w:t>.</w:t>
      </w:r>
      <w:r w:rsidRPr="00A51494">
        <w:rPr>
          <w:b/>
        </w:rPr>
        <w:tab/>
      </w:r>
      <w:r w:rsidR="000E01D9">
        <w:t xml:space="preserve">In Exercise 8.6, </w:t>
      </w:r>
      <w:r w:rsidR="006E3120">
        <w:t xml:space="preserve">where </w:t>
      </w:r>
      <w:r w:rsidR="000E01D9">
        <w:t>did you configure forwarding?</w:t>
      </w:r>
    </w:p>
    <w:p w14:paraId="682C5556" w14:textId="77777777" w:rsidR="000E01D9" w:rsidRDefault="00A51494" w:rsidP="00A51494">
      <w:pPr>
        <w:pStyle w:val="NL"/>
      </w:pPr>
      <w:r>
        <w:rPr>
          <w:b/>
        </w:rPr>
        <w:t>5</w:t>
      </w:r>
      <w:r w:rsidRPr="00A51494">
        <w:rPr>
          <w:b/>
        </w:rPr>
        <w:t>.</w:t>
      </w:r>
      <w:r w:rsidRPr="00A51494">
        <w:rPr>
          <w:b/>
        </w:rPr>
        <w:tab/>
      </w:r>
      <w:r w:rsidR="00044076">
        <w:t>I</w:t>
      </w:r>
      <w:r w:rsidR="000E01D9">
        <w:t>n Exercise 8.7, how did you configure zone transfers?</w:t>
      </w:r>
    </w:p>
    <w:p w14:paraId="07D2B649" w14:textId="77777777" w:rsidR="0009272C" w:rsidRDefault="0009272C" w:rsidP="007E2448">
      <w:pPr>
        <w:pStyle w:val="TXTIND0"/>
        <w:rPr>
          <w:noProof w:val="0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575A9E" w:rsidRPr="00296AA8" w14:paraId="7962EB80" w14:textId="77777777">
        <w:tc>
          <w:tcPr>
            <w:tcW w:w="1870" w:type="dxa"/>
            <w:shd w:val="solid" w:color="000000" w:fill="FFFFFF"/>
            <w:vAlign w:val="bottom"/>
          </w:tcPr>
          <w:p w14:paraId="39A7D387" w14:textId="77777777" w:rsidR="00575A9E" w:rsidRPr="00296AA8" w:rsidRDefault="00575A9E" w:rsidP="00834920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766AC70B" w14:textId="77777777" w:rsidR="00575A9E" w:rsidRPr="00296AA8" w:rsidRDefault="00575A9E" w:rsidP="00834920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Using the DNSCMD Command to Manage Zones</w:t>
            </w:r>
          </w:p>
        </w:tc>
      </w:tr>
      <w:tr w:rsidR="00575A9E" w14:paraId="0AD98863" w14:textId="77777777">
        <w:tc>
          <w:tcPr>
            <w:tcW w:w="1870" w:type="dxa"/>
            <w:shd w:val="clear" w:color="auto" w:fill="auto"/>
          </w:tcPr>
          <w:p w14:paraId="62F18D1A" w14:textId="77777777" w:rsidR="00575A9E" w:rsidRDefault="00575A9E" w:rsidP="00834920">
            <w:pPr>
              <w:pStyle w:val="TB"/>
            </w:pPr>
            <w:r>
              <w:t>Overview</w:t>
            </w:r>
          </w:p>
          <w:p w14:paraId="67BF052B" w14:textId="77777777" w:rsidR="00575A9E" w:rsidRDefault="00575A9E" w:rsidP="00834920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263643F3" w14:textId="77777777" w:rsidR="00575A9E" w:rsidRDefault="00575A9E" w:rsidP="00575A9E">
            <w:pPr>
              <w:pStyle w:val="StyleTBLLeft-001Hanging001"/>
            </w:pPr>
            <w:r>
              <w:t>To complete this challenge, you must demonstrate how to use the DNSCMD command to manage zones.</w:t>
            </w:r>
          </w:p>
        </w:tc>
      </w:tr>
      <w:tr w:rsidR="00575A9E" w14:paraId="16D0607F" w14:textId="77777777">
        <w:tc>
          <w:tcPr>
            <w:tcW w:w="1870" w:type="dxa"/>
            <w:shd w:val="clear" w:color="auto" w:fill="auto"/>
          </w:tcPr>
          <w:p w14:paraId="5651FFE7" w14:textId="77777777" w:rsidR="00575A9E" w:rsidRDefault="00575A9E" w:rsidP="00834920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22D314C4" w14:textId="77777777" w:rsidR="00575A9E" w:rsidRDefault="00575A9E" w:rsidP="00834920">
            <w:pPr>
              <w:pStyle w:val="TB"/>
            </w:pPr>
            <w:r>
              <w:t>10 minutes</w:t>
            </w:r>
          </w:p>
        </w:tc>
      </w:tr>
    </w:tbl>
    <w:p w14:paraId="5312B1F1" w14:textId="77777777" w:rsidR="00575A9E" w:rsidRDefault="00575A9E" w:rsidP="007E2448">
      <w:pPr>
        <w:pStyle w:val="TXTIND0"/>
        <w:rPr>
          <w:noProof w:val="0"/>
        </w:rPr>
      </w:pPr>
    </w:p>
    <w:p w14:paraId="0F41412C" w14:textId="77777777" w:rsidR="007E2448" w:rsidRPr="00C14D0D" w:rsidRDefault="00F85EEF" w:rsidP="007E2448">
      <w:pPr>
        <w:pStyle w:val="TXTIND0"/>
        <w:rPr>
          <w:noProof w:val="0"/>
        </w:rPr>
      </w:pPr>
      <w:r>
        <w:rPr>
          <w:noProof w:val="0"/>
        </w:rPr>
        <w:t>You need to configure a few scripts that will create DNS zones. Therefore, what commands would you use to perform the following on RWDC01.contoso.com:</w:t>
      </w:r>
    </w:p>
    <w:p w14:paraId="556DE78F" w14:textId="77777777" w:rsidR="00F85EEF" w:rsidRDefault="00F85EEF" w:rsidP="00361188">
      <w:pPr>
        <w:pStyle w:val="NL"/>
        <w:tabs>
          <w:tab w:val="left" w:pos="1440"/>
        </w:tabs>
        <w:ind w:left="1440"/>
        <w:rPr>
          <w:noProof w:val="0"/>
        </w:rPr>
      </w:pPr>
      <w:r>
        <w:rPr>
          <w:noProof w:val="0"/>
        </w:rPr>
        <w:t xml:space="preserve">Create a primary zone called </w:t>
      </w:r>
      <w:r w:rsidR="00CF70F4">
        <w:rPr>
          <w:noProof w:val="0"/>
        </w:rPr>
        <w:t>fabrikam</w:t>
      </w:r>
      <w:r>
        <w:rPr>
          <w:noProof w:val="0"/>
        </w:rPr>
        <w:t>.com</w:t>
      </w:r>
    </w:p>
    <w:p w14:paraId="74594A17" w14:textId="77777777" w:rsidR="00F85EEF" w:rsidRDefault="00F85EEF" w:rsidP="00F85EEF">
      <w:pPr>
        <w:pStyle w:val="NL"/>
        <w:tabs>
          <w:tab w:val="left" w:pos="1440"/>
        </w:tabs>
        <w:ind w:left="990" w:firstLine="0"/>
        <w:rPr>
          <w:noProof w:val="0"/>
        </w:rPr>
      </w:pPr>
      <w:r>
        <w:rPr>
          <w:noProof w:val="0"/>
        </w:rPr>
        <w:t>Create a second</w:t>
      </w:r>
      <w:r w:rsidR="006E3120">
        <w:rPr>
          <w:noProof w:val="0"/>
        </w:rPr>
        <w:t>ary</w:t>
      </w:r>
      <w:r>
        <w:rPr>
          <w:noProof w:val="0"/>
        </w:rPr>
        <w:t xml:space="preserve"> zone called </w:t>
      </w:r>
      <w:r w:rsidR="009750D1" w:rsidRPr="009750D1">
        <w:rPr>
          <w:i/>
          <w:noProof w:val="0"/>
        </w:rPr>
        <w:t>contoso.com</w:t>
      </w:r>
      <w:r>
        <w:rPr>
          <w:noProof w:val="0"/>
        </w:rPr>
        <w:t>. The primary server is located at 192.168.</w:t>
      </w:r>
      <w:r w:rsidR="000538B9">
        <w:rPr>
          <w:noProof w:val="0"/>
        </w:rPr>
        <w:t>1.</w:t>
      </w:r>
      <w:r w:rsidR="006E3120">
        <w:rPr>
          <w:noProof w:val="0"/>
        </w:rPr>
        <w:t>6</w:t>
      </w:r>
      <w:r w:rsidR="000538B9">
        <w:rPr>
          <w:noProof w:val="0"/>
        </w:rPr>
        <w:t>0</w:t>
      </w:r>
    </w:p>
    <w:p w14:paraId="207C38D6" w14:textId="77777777" w:rsidR="00F85EEF" w:rsidRDefault="00F85EEF" w:rsidP="00F85EEF">
      <w:pPr>
        <w:pStyle w:val="NL"/>
        <w:tabs>
          <w:tab w:val="left" w:pos="1440"/>
        </w:tabs>
        <w:ind w:left="990" w:firstLine="0"/>
        <w:rPr>
          <w:noProof w:val="0"/>
        </w:rPr>
      </w:pPr>
      <w:r>
        <w:rPr>
          <w:noProof w:val="0"/>
        </w:rPr>
        <w:t>Create an Active Directory int</w:t>
      </w:r>
      <w:r w:rsidR="000538B9">
        <w:rPr>
          <w:noProof w:val="0"/>
        </w:rPr>
        <w:t>egrated zone called litware.com</w:t>
      </w:r>
    </w:p>
    <w:p w14:paraId="589D338C" w14:textId="77777777" w:rsidR="00F85EEF" w:rsidRDefault="00F85EEF" w:rsidP="00F85EEF">
      <w:pPr>
        <w:pStyle w:val="NL"/>
        <w:tabs>
          <w:tab w:val="left" w:pos="1440"/>
        </w:tabs>
        <w:ind w:left="990" w:firstLine="0"/>
        <w:rPr>
          <w:noProof w:val="0"/>
        </w:rPr>
      </w:pPr>
      <w:r>
        <w:rPr>
          <w:noProof w:val="0"/>
        </w:rPr>
        <w:t>Delete a secondary zone called lucernpublishing.com</w:t>
      </w:r>
      <w:r w:rsidR="00AF32BF">
        <w:rPr>
          <w:noProof w:val="0"/>
        </w:rPr>
        <w:t>.</w:t>
      </w:r>
    </w:p>
    <w:p w14:paraId="21CF587B" w14:textId="77777777" w:rsidR="00F85EEF" w:rsidRDefault="00F85EEF" w:rsidP="00F85EEF">
      <w:pPr>
        <w:pStyle w:val="NL"/>
        <w:tabs>
          <w:tab w:val="left" w:pos="1440"/>
        </w:tabs>
        <w:ind w:left="990" w:firstLine="0"/>
        <w:rPr>
          <w:noProof w:val="0"/>
        </w:rPr>
      </w:pPr>
      <w:r>
        <w:rPr>
          <w:noProof w:val="0"/>
        </w:rPr>
        <w:t xml:space="preserve">Force a zone replication for </w:t>
      </w:r>
      <w:r w:rsidR="00CF70F4">
        <w:rPr>
          <w:noProof w:val="0"/>
        </w:rPr>
        <w:t>the lucernpublishing.com zone.</w:t>
      </w:r>
    </w:p>
    <w:p w14:paraId="2A821943" w14:textId="77777777" w:rsidR="00F85EEF" w:rsidRPr="00CF70F4" w:rsidRDefault="00F85EEF" w:rsidP="00F85EEF">
      <w:pPr>
        <w:pStyle w:val="NL"/>
        <w:tabs>
          <w:tab w:val="left" w:pos="1440"/>
        </w:tabs>
        <w:ind w:left="990" w:firstLine="0"/>
        <w:rPr>
          <w:rFonts w:ascii="Courier New" w:hAnsi="Courier New" w:cs="Courier New"/>
          <w:b/>
          <w:noProof w:val="0"/>
        </w:rPr>
      </w:pPr>
    </w:p>
    <w:p w14:paraId="5C0FEA1E" w14:textId="77777777" w:rsidR="00834920" w:rsidRPr="00EA7434" w:rsidRDefault="00834920" w:rsidP="00834920">
      <w:pPr>
        <w:pStyle w:val="TXTIND0"/>
        <w:rPr>
          <w:noProof w:val="0"/>
        </w:rPr>
      </w:pPr>
      <w:r w:rsidRPr="00EA7434">
        <w:rPr>
          <w:noProof w:val="0"/>
        </w:rPr>
        <w:t>End of lab. You can log off or start a different lab. If you want to restart this lab, you’ll need to click the End Lab button in order for the lab to be reset.</w:t>
      </w:r>
    </w:p>
    <w:p w14:paraId="69956560" w14:textId="77777777" w:rsidR="007E2448" w:rsidRPr="0087636F" w:rsidRDefault="007E2448" w:rsidP="00CF70F4">
      <w:pPr>
        <w:pStyle w:val="NL"/>
        <w:tabs>
          <w:tab w:val="clear" w:pos="810"/>
          <w:tab w:val="left" w:pos="1440"/>
        </w:tabs>
        <w:jc w:val="both"/>
        <w:rPr>
          <w:noProof w:val="0"/>
          <w:highlight w:val="yellow"/>
        </w:rPr>
      </w:pPr>
    </w:p>
    <w:sectPr w:rsidR="007E2448" w:rsidRPr="0087636F" w:rsidSect="00E97E5A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E08605" w14:textId="77777777" w:rsidR="00512F3C" w:rsidRDefault="00512F3C">
      <w:r>
        <w:separator/>
      </w:r>
    </w:p>
  </w:endnote>
  <w:endnote w:type="continuationSeparator" w:id="0">
    <w:p w14:paraId="76E11FBE" w14:textId="77777777" w:rsidR="00512F3C" w:rsidRDefault="00512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13ED68" w14:textId="77777777" w:rsidR="00E03948" w:rsidRPr="001E7A6A" w:rsidRDefault="00E03948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E41A5C" w14:textId="77777777" w:rsidR="00512F3C" w:rsidRDefault="00512F3C">
      <w:r>
        <w:separator/>
      </w:r>
    </w:p>
  </w:footnote>
  <w:footnote w:type="continuationSeparator" w:id="0">
    <w:p w14:paraId="6F2720B4" w14:textId="77777777" w:rsidR="00512F3C" w:rsidRDefault="00512F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7AA04" w14:textId="77777777" w:rsidR="00E03948" w:rsidRPr="00127F58" w:rsidRDefault="00E03948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Calibri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Calibri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0E45F5"/>
    <w:multiLevelType w:val="hybridMultilevel"/>
    <w:tmpl w:val="4296EF7E"/>
    <w:lvl w:ilvl="0" w:tplc="72B2737C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4097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C8A"/>
    <w:rsid w:val="00002064"/>
    <w:rsid w:val="00003FC7"/>
    <w:rsid w:val="00005A15"/>
    <w:rsid w:val="00005D3C"/>
    <w:rsid w:val="00007DCE"/>
    <w:rsid w:val="00010C6B"/>
    <w:rsid w:val="00012A97"/>
    <w:rsid w:val="00012FC8"/>
    <w:rsid w:val="00014C31"/>
    <w:rsid w:val="000159BE"/>
    <w:rsid w:val="00025B1F"/>
    <w:rsid w:val="0002728B"/>
    <w:rsid w:val="000361E8"/>
    <w:rsid w:val="00040C8A"/>
    <w:rsid w:val="00041170"/>
    <w:rsid w:val="00044076"/>
    <w:rsid w:val="00045DB9"/>
    <w:rsid w:val="00046A3E"/>
    <w:rsid w:val="00050B54"/>
    <w:rsid w:val="00051024"/>
    <w:rsid w:val="00053546"/>
    <w:rsid w:val="000538B9"/>
    <w:rsid w:val="00054260"/>
    <w:rsid w:val="00054A0D"/>
    <w:rsid w:val="00056518"/>
    <w:rsid w:val="000578A6"/>
    <w:rsid w:val="00060B92"/>
    <w:rsid w:val="00062321"/>
    <w:rsid w:val="0006332F"/>
    <w:rsid w:val="000633D1"/>
    <w:rsid w:val="000654F4"/>
    <w:rsid w:val="00066926"/>
    <w:rsid w:val="00072204"/>
    <w:rsid w:val="00073127"/>
    <w:rsid w:val="00080473"/>
    <w:rsid w:val="000805FE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272C"/>
    <w:rsid w:val="00095BB9"/>
    <w:rsid w:val="00096854"/>
    <w:rsid w:val="00096A43"/>
    <w:rsid w:val="000A4697"/>
    <w:rsid w:val="000A4FB4"/>
    <w:rsid w:val="000B22A5"/>
    <w:rsid w:val="000B39AC"/>
    <w:rsid w:val="000B522A"/>
    <w:rsid w:val="000B540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1D9"/>
    <w:rsid w:val="000E0993"/>
    <w:rsid w:val="000E35E7"/>
    <w:rsid w:val="000F2783"/>
    <w:rsid w:val="000F3885"/>
    <w:rsid w:val="000F3B1C"/>
    <w:rsid w:val="001063FF"/>
    <w:rsid w:val="00111163"/>
    <w:rsid w:val="0011141C"/>
    <w:rsid w:val="00114A67"/>
    <w:rsid w:val="001160E7"/>
    <w:rsid w:val="0011703A"/>
    <w:rsid w:val="001176FA"/>
    <w:rsid w:val="00120D0B"/>
    <w:rsid w:val="00124641"/>
    <w:rsid w:val="00126630"/>
    <w:rsid w:val="00127096"/>
    <w:rsid w:val="00127F58"/>
    <w:rsid w:val="00130280"/>
    <w:rsid w:val="001318B0"/>
    <w:rsid w:val="001332F9"/>
    <w:rsid w:val="0013389B"/>
    <w:rsid w:val="001340F1"/>
    <w:rsid w:val="001348F5"/>
    <w:rsid w:val="00134CA0"/>
    <w:rsid w:val="00137F24"/>
    <w:rsid w:val="00142FBF"/>
    <w:rsid w:val="00145EA1"/>
    <w:rsid w:val="00151AC8"/>
    <w:rsid w:val="0015441E"/>
    <w:rsid w:val="0016280F"/>
    <w:rsid w:val="001631BB"/>
    <w:rsid w:val="001713B8"/>
    <w:rsid w:val="001735B3"/>
    <w:rsid w:val="00173723"/>
    <w:rsid w:val="001740F2"/>
    <w:rsid w:val="00176322"/>
    <w:rsid w:val="00176C64"/>
    <w:rsid w:val="001815FC"/>
    <w:rsid w:val="0018678A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B1E53"/>
    <w:rsid w:val="001B1EF7"/>
    <w:rsid w:val="001B3F03"/>
    <w:rsid w:val="001C1170"/>
    <w:rsid w:val="001C3A4F"/>
    <w:rsid w:val="001C6FD5"/>
    <w:rsid w:val="001D3009"/>
    <w:rsid w:val="001E2A44"/>
    <w:rsid w:val="001E5C6A"/>
    <w:rsid w:val="001E7A6A"/>
    <w:rsid w:val="001F0119"/>
    <w:rsid w:val="001F1A3B"/>
    <w:rsid w:val="001F3CF9"/>
    <w:rsid w:val="001F3FD5"/>
    <w:rsid w:val="001F4B51"/>
    <w:rsid w:val="0020343D"/>
    <w:rsid w:val="00203F01"/>
    <w:rsid w:val="0021102D"/>
    <w:rsid w:val="00213515"/>
    <w:rsid w:val="00216453"/>
    <w:rsid w:val="002166D7"/>
    <w:rsid w:val="00221EAC"/>
    <w:rsid w:val="002339E8"/>
    <w:rsid w:val="00234A81"/>
    <w:rsid w:val="00234BA6"/>
    <w:rsid w:val="002366FF"/>
    <w:rsid w:val="002369A1"/>
    <w:rsid w:val="002457C2"/>
    <w:rsid w:val="0024595F"/>
    <w:rsid w:val="00250400"/>
    <w:rsid w:val="0025055E"/>
    <w:rsid w:val="00250A93"/>
    <w:rsid w:val="002538D1"/>
    <w:rsid w:val="00256D8C"/>
    <w:rsid w:val="00262E46"/>
    <w:rsid w:val="0027083B"/>
    <w:rsid w:val="002854BD"/>
    <w:rsid w:val="002868C6"/>
    <w:rsid w:val="00290B23"/>
    <w:rsid w:val="002933E9"/>
    <w:rsid w:val="002938CC"/>
    <w:rsid w:val="00294C4B"/>
    <w:rsid w:val="00295EA4"/>
    <w:rsid w:val="00297338"/>
    <w:rsid w:val="00297F62"/>
    <w:rsid w:val="002A1F5E"/>
    <w:rsid w:val="002A3BA3"/>
    <w:rsid w:val="002A3D0A"/>
    <w:rsid w:val="002A4A3C"/>
    <w:rsid w:val="002B4359"/>
    <w:rsid w:val="002B4F9D"/>
    <w:rsid w:val="002C1A03"/>
    <w:rsid w:val="002C5F24"/>
    <w:rsid w:val="002C7B8A"/>
    <w:rsid w:val="002D335A"/>
    <w:rsid w:val="002D54AF"/>
    <w:rsid w:val="002D6C06"/>
    <w:rsid w:val="002E0182"/>
    <w:rsid w:val="002E495C"/>
    <w:rsid w:val="002E4FA8"/>
    <w:rsid w:val="002E7C20"/>
    <w:rsid w:val="002F0296"/>
    <w:rsid w:val="002F2E4C"/>
    <w:rsid w:val="002F7CF6"/>
    <w:rsid w:val="00302CF5"/>
    <w:rsid w:val="00302DFA"/>
    <w:rsid w:val="0030605D"/>
    <w:rsid w:val="003063DB"/>
    <w:rsid w:val="00307037"/>
    <w:rsid w:val="00310B17"/>
    <w:rsid w:val="003157A8"/>
    <w:rsid w:val="00321392"/>
    <w:rsid w:val="00321AC2"/>
    <w:rsid w:val="00322571"/>
    <w:rsid w:val="0032467C"/>
    <w:rsid w:val="00324A0D"/>
    <w:rsid w:val="003253CB"/>
    <w:rsid w:val="00326FBD"/>
    <w:rsid w:val="00327FA4"/>
    <w:rsid w:val="00332D46"/>
    <w:rsid w:val="00341E02"/>
    <w:rsid w:val="00342FED"/>
    <w:rsid w:val="00343ACC"/>
    <w:rsid w:val="003443D0"/>
    <w:rsid w:val="00344895"/>
    <w:rsid w:val="00347B73"/>
    <w:rsid w:val="00351A8B"/>
    <w:rsid w:val="00352371"/>
    <w:rsid w:val="0035380A"/>
    <w:rsid w:val="003543A3"/>
    <w:rsid w:val="003554B2"/>
    <w:rsid w:val="00361188"/>
    <w:rsid w:val="00361DDD"/>
    <w:rsid w:val="0036294E"/>
    <w:rsid w:val="00362ED7"/>
    <w:rsid w:val="00367B7F"/>
    <w:rsid w:val="00372222"/>
    <w:rsid w:val="003728FD"/>
    <w:rsid w:val="0037555D"/>
    <w:rsid w:val="00375DDA"/>
    <w:rsid w:val="00381F62"/>
    <w:rsid w:val="00382C29"/>
    <w:rsid w:val="003835DC"/>
    <w:rsid w:val="00387F39"/>
    <w:rsid w:val="0039141C"/>
    <w:rsid w:val="00392CFB"/>
    <w:rsid w:val="003934B4"/>
    <w:rsid w:val="003940B5"/>
    <w:rsid w:val="003959F0"/>
    <w:rsid w:val="00396022"/>
    <w:rsid w:val="00396FCE"/>
    <w:rsid w:val="003A1272"/>
    <w:rsid w:val="003A17CE"/>
    <w:rsid w:val="003A7EC9"/>
    <w:rsid w:val="003B44D3"/>
    <w:rsid w:val="003B5F5C"/>
    <w:rsid w:val="003B6058"/>
    <w:rsid w:val="003B622E"/>
    <w:rsid w:val="003B7B16"/>
    <w:rsid w:val="003B7C5A"/>
    <w:rsid w:val="003C1737"/>
    <w:rsid w:val="003D05D9"/>
    <w:rsid w:val="003D080F"/>
    <w:rsid w:val="003D43A6"/>
    <w:rsid w:val="003D457D"/>
    <w:rsid w:val="003D4BB8"/>
    <w:rsid w:val="003D7388"/>
    <w:rsid w:val="003D78C8"/>
    <w:rsid w:val="003E487D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400CEE"/>
    <w:rsid w:val="0040225C"/>
    <w:rsid w:val="00402B87"/>
    <w:rsid w:val="00402EB3"/>
    <w:rsid w:val="0040443C"/>
    <w:rsid w:val="00405938"/>
    <w:rsid w:val="004101EA"/>
    <w:rsid w:val="004122DA"/>
    <w:rsid w:val="00415257"/>
    <w:rsid w:val="00422D36"/>
    <w:rsid w:val="004236BD"/>
    <w:rsid w:val="00426211"/>
    <w:rsid w:val="004268E6"/>
    <w:rsid w:val="00426C90"/>
    <w:rsid w:val="004370B4"/>
    <w:rsid w:val="0043777E"/>
    <w:rsid w:val="00437CD7"/>
    <w:rsid w:val="004400DF"/>
    <w:rsid w:val="004402C9"/>
    <w:rsid w:val="00440308"/>
    <w:rsid w:val="004421BF"/>
    <w:rsid w:val="00450368"/>
    <w:rsid w:val="00450559"/>
    <w:rsid w:val="00451180"/>
    <w:rsid w:val="00455CC5"/>
    <w:rsid w:val="0045609A"/>
    <w:rsid w:val="00457F70"/>
    <w:rsid w:val="00460C10"/>
    <w:rsid w:val="00461DE4"/>
    <w:rsid w:val="00467F94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1458"/>
    <w:rsid w:val="004B7753"/>
    <w:rsid w:val="004B7DFB"/>
    <w:rsid w:val="004C0AFA"/>
    <w:rsid w:val="004C1B72"/>
    <w:rsid w:val="004C58AD"/>
    <w:rsid w:val="004C66F7"/>
    <w:rsid w:val="004D3029"/>
    <w:rsid w:val="004D3CB4"/>
    <w:rsid w:val="004D6960"/>
    <w:rsid w:val="004D6A7A"/>
    <w:rsid w:val="004E27F9"/>
    <w:rsid w:val="004E455A"/>
    <w:rsid w:val="004E73A2"/>
    <w:rsid w:val="004F3679"/>
    <w:rsid w:val="004F5AA4"/>
    <w:rsid w:val="004F60D0"/>
    <w:rsid w:val="004F611D"/>
    <w:rsid w:val="00502E0D"/>
    <w:rsid w:val="0050433E"/>
    <w:rsid w:val="00505915"/>
    <w:rsid w:val="00507F05"/>
    <w:rsid w:val="00512F3C"/>
    <w:rsid w:val="00515B92"/>
    <w:rsid w:val="005217F8"/>
    <w:rsid w:val="005256E8"/>
    <w:rsid w:val="00526367"/>
    <w:rsid w:val="00526B28"/>
    <w:rsid w:val="00527A5E"/>
    <w:rsid w:val="00530408"/>
    <w:rsid w:val="00544539"/>
    <w:rsid w:val="005458DE"/>
    <w:rsid w:val="005519B7"/>
    <w:rsid w:val="005539D6"/>
    <w:rsid w:val="005641B7"/>
    <w:rsid w:val="00565B74"/>
    <w:rsid w:val="00566482"/>
    <w:rsid w:val="00566961"/>
    <w:rsid w:val="00570779"/>
    <w:rsid w:val="00574F2D"/>
    <w:rsid w:val="00575A9E"/>
    <w:rsid w:val="005856F1"/>
    <w:rsid w:val="005877D4"/>
    <w:rsid w:val="0059001C"/>
    <w:rsid w:val="0059574F"/>
    <w:rsid w:val="0059757D"/>
    <w:rsid w:val="005A1BA8"/>
    <w:rsid w:val="005A1D1C"/>
    <w:rsid w:val="005A322C"/>
    <w:rsid w:val="005A36A7"/>
    <w:rsid w:val="005A5B8B"/>
    <w:rsid w:val="005B1979"/>
    <w:rsid w:val="005B5FC4"/>
    <w:rsid w:val="005C1337"/>
    <w:rsid w:val="005C20E7"/>
    <w:rsid w:val="005C3A76"/>
    <w:rsid w:val="005D0050"/>
    <w:rsid w:val="005D084B"/>
    <w:rsid w:val="005D28C0"/>
    <w:rsid w:val="005D4F07"/>
    <w:rsid w:val="005E07DA"/>
    <w:rsid w:val="005E30DD"/>
    <w:rsid w:val="005E4D73"/>
    <w:rsid w:val="005E62B3"/>
    <w:rsid w:val="005F0603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15D1"/>
    <w:rsid w:val="00611E77"/>
    <w:rsid w:val="00613E04"/>
    <w:rsid w:val="0061566B"/>
    <w:rsid w:val="006203A4"/>
    <w:rsid w:val="00625567"/>
    <w:rsid w:val="006259D5"/>
    <w:rsid w:val="00635093"/>
    <w:rsid w:val="0063552E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44BD"/>
    <w:rsid w:val="00655D64"/>
    <w:rsid w:val="006614D1"/>
    <w:rsid w:val="006618E9"/>
    <w:rsid w:val="006629BF"/>
    <w:rsid w:val="0066390C"/>
    <w:rsid w:val="006679B6"/>
    <w:rsid w:val="00671E2B"/>
    <w:rsid w:val="00672C5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A3B61"/>
    <w:rsid w:val="006A41BD"/>
    <w:rsid w:val="006A53AF"/>
    <w:rsid w:val="006B1D6C"/>
    <w:rsid w:val="006B276C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E3120"/>
    <w:rsid w:val="006E3D5D"/>
    <w:rsid w:val="006E6742"/>
    <w:rsid w:val="006E6B12"/>
    <w:rsid w:val="006F2F07"/>
    <w:rsid w:val="006F4D85"/>
    <w:rsid w:val="006F6491"/>
    <w:rsid w:val="0070058D"/>
    <w:rsid w:val="0070638B"/>
    <w:rsid w:val="007105DB"/>
    <w:rsid w:val="00721FB9"/>
    <w:rsid w:val="00724F3F"/>
    <w:rsid w:val="0072538A"/>
    <w:rsid w:val="0072741A"/>
    <w:rsid w:val="00735741"/>
    <w:rsid w:val="0074066B"/>
    <w:rsid w:val="007521A9"/>
    <w:rsid w:val="007532F5"/>
    <w:rsid w:val="00756D53"/>
    <w:rsid w:val="007579E7"/>
    <w:rsid w:val="0076136A"/>
    <w:rsid w:val="007618EA"/>
    <w:rsid w:val="00761EFC"/>
    <w:rsid w:val="00762212"/>
    <w:rsid w:val="007624D9"/>
    <w:rsid w:val="007632F6"/>
    <w:rsid w:val="0076444E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2575"/>
    <w:rsid w:val="007925D4"/>
    <w:rsid w:val="007929DE"/>
    <w:rsid w:val="0079791B"/>
    <w:rsid w:val="007A0478"/>
    <w:rsid w:val="007A07F0"/>
    <w:rsid w:val="007A30A1"/>
    <w:rsid w:val="007A4D5E"/>
    <w:rsid w:val="007A5E0F"/>
    <w:rsid w:val="007B234E"/>
    <w:rsid w:val="007B2384"/>
    <w:rsid w:val="007B261D"/>
    <w:rsid w:val="007B295C"/>
    <w:rsid w:val="007B3BA4"/>
    <w:rsid w:val="007B4F2F"/>
    <w:rsid w:val="007C1884"/>
    <w:rsid w:val="007C2479"/>
    <w:rsid w:val="007C29FA"/>
    <w:rsid w:val="007C3E2B"/>
    <w:rsid w:val="007C4D81"/>
    <w:rsid w:val="007C61F4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4A32"/>
    <w:rsid w:val="00810F04"/>
    <w:rsid w:val="008173E0"/>
    <w:rsid w:val="0082191D"/>
    <w:rsid w:val="00821E2D"/>
    <w:rsid w:val="00822279"/>
    <w:rsid w:val="0082311F"/>
    <w:rsid w:val="00825C8B"/>
    <w:rsid w:val="008305E4"/>
    <w:rsid w:val="00833DB7"/>
    <w:rsid w:val="00834124"/>
    <w:rsid w:val="00834920"/>
    <w:rsid w:val="00834EF5"/>
    <w:rsid w:val="0083554C"/>
    <w:rsid w:val="0084240A"/>
    <w:rsid w:val="0085041F"/>
    <w:rsid w:val="00850BA0"/>
    <w:rsid w:val="0086141B"/>
    <w:rsid w:val="00861667"/>
    <w:rsid w:val="00862934"/>
    <w:rsid w:val="00862B4F"/>
    <w:rsid w:val="0086384A"/>
    <w:rsid w:val="00865C13"/>
    <w:rsid w:val="00867864"/>
    <w:rsid w:val="0087636F"/>
    <w:rsid w:val="00881DB5"/>
    <w:rsid w:val="0088434D"/>
    <w:rsid w:val="00884663"/>
    <w:rsid w:val="00885041"/>
    <w:rsid w:val="008854DE"/>
    <w:rsid w:val="00891035"/>
    <w:rsid w:val="00896BD0"/>
    <w:rsid w:val="00897502"/>
    <w:rsid w:val="008A0080"/>
    <w:rsid w:val="008A132C"/>
    <w:rsid w:val="008A2DC1"/>
    <w:rsid w:val="008A322E"/>
    <w:rsid w:val="008A4BB0"/>
    <w:rsid w:val="008A5A48"/>
    <w:rsid w:val="008A754D"/>
    <w:rsid w:val="008B3BED"/>
    <w:rsid w:val="008B6732"/>
    <w:rsid w:val="008B76FC"/>
    <w:rsid w:val="008C442E"/>
    <w:rsid w:val="008C76F9"/>
    <w:rsid w:val="008C7A4C"/>
    <w:rsid w:val="008D21E6"/>
    <w:rsid w:val="008D658C"/>
    <w:rsid w:val="008D7B9D"/>
    <w:rsid w:val="008E33F2"/>
    <w:rsid w:val="008E4782"/>
    <w:rsid w:val="008E589E"/>
    <w:rsid w:val="008E7BCD"/>
    <w:rsid w:val="008F6AD5"/>
    <w:rsid w:val="00902C73"/>
    <w:rsid w:val="009034AA"/>
    <w:rsid w:val="009036F0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56A5"/>
    <w:rsid w:val="009262BE"/>
    <w:rsid w:val="0093015B"/>
    <w:rsid w:val="0093287A"/>
    <w:rsid w:val="00933E56"/>
    <w:rsid w:val="00941F74"/>
    <w:rsid w:val="0094437A"/>
    <w:rsid w:val="0094559E"/>
    <w:rsid w:val="00945B65"/>
    <w:rsid w:val="009534C4"/>
    <w:rsid w:val="0095364A"/>
    <w:rsid w:val="00954ED9"/>
    <w:rsid w:val="0095690F"/>
    <w:rsid w:val="00956937"/>
    <w:rsid w:val="00962804"/>
    <w:rsid w:val="009631E0"/>
    <w:rsid w:val="00963870"/>
    <w:rsid w:val="00965103"/>
    <w:rsid w:val="009701EF"/>
    <w:rsid w:val="0097256C"/>
    <w:rsid w:val="0097331A"/>
    <w:rsid w:val="009750D1"/>
    <w:rsid w:val="009760BF"/>
    <w:rsid w:val="00977DE7"/>
    <w:rsid w:val="00981057"/>
    <w:rsid w:val="009810FB"/>
    <w:rsid w:val="00982618"/>
    <w:rsid w:val="00982A17"/>
    <w:rsid w:val="0098373E"/>
    <w:rsid w:val="00987B8F"/>
    <w:rsid w:val="009925BA"/>
    <w:rsid w:val="009938BA"/>
    <w:rsid w:val="009945B3"/>
    <w:rsid w:val="00997065"/>
    <w:rsid w:val="009A0CAC"/>
    <w:rsid w:val="009A2216"/>
    <w:rsid w:val="009A300E"/>
    <w:rsid w:val="009A619A"/>
    <w:rsid w:val="009B617F"/>
    <w:rsid w:val="009B6D6C"/>
    <w:rsid w:val="009B7418"/>
    <w:rsid w:val="009B77EC"/>
    <w:rsid w:val="009E052E"/>
    <w:rsid w:val="009E2862"/>
    <w:rsid w:val="009E46C7"/>
    <w:rsid w:val="009E7278"/>
    <w:rsid w:val="009F1327"/>
    <w:rsid w:val="009F6787"/>
    <w:rsid w:val="009F678C"/>
    <w:rsid w:val="00A02B93"/>
    <w:rsid w:val="00A0481A"/>
    <w:rsid w:val="00A07C32"/>
    <w:rsid w:val="00A07D83"/>
    <w:rsid w:val="00A104D9"/>
    <w:rsid w:val="00A157B4"/>
    <w:rsid w:val="00A16903"/>
    <w:rsid w:val="00A178F6"/>
    <w:rsid w:val="00A208A9"/>
    <w:rsid w:val="00A21BCA"/>
    <w:rsid w:val="00A233F1"/>
    <w:rsid w:val="00A274E7"/>
    <w:rsid w:val="00A27549"/>
    <w:rsid w:val="00A34E65"/>
    <w:rsid w:val="00A405FF"/>
    <w:rsid w:val="00A426C2"/>
    <w:rsid w:val="00A44731"/>
    <w:rsid w:val="00A470F7"/>
    <w:rsid w:val="00A51494"/>
    <w:rsid w:val="00A54412"/>
    <w:rsid w:val="00A54A28"/>
    <w:rsid w:val="00A56302"/>
    <w:rsid w:val="00A67363"/>
    <w:rsid w:val="00A67E63"/>
    <w:rsid w:val="00A67E8C"/>
    <w:rsid w:val="00A7026D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B1B31"/>
    <w:rsid w:val="00AB1B49"/>
    <w:rsid w:val="00AB2E7F"/>
    <w:rsid w:val="00AB3B5D"/>
    <w:rsid w:val="00AB69AE"/>
    <w:rsid w:val="00AB6A5D"/>
    <w:rsid w:val="00AB7741"/>
    <w:rsid w:val="00AB7A7C"/>
    <w:rsid w:val="00AC2845"/>
    <w:rsid w:val="00AC4EDD"/>
    <w:rsid w:val="00AC5178"/>
    <w:rsid w:val="00AC5C1E"/>
    <w:rsid w:val="00AD05EE"/>
    <w:rsid w:val="00AD09B2"/>
    <w:rsid w:val="00AD75DA"/>
    <w:rsid w:val="00AE074E"/>
    <w:rsid w:val="00AE0FD7"/>
    <w:rsid w:val="00AE1200"/>
    <w:rsid w:val="00AE184B"/>
    <w:rsid w:val="00AE1D10"/>
    <w:rsid w:val="00AF32BF"/>
    <w:rsid w:val="00AF560E"/>
    <w:rsid w:val="00AF61B0"/>
    <w:rsid w:val="00AF7679"/>
    <w:rsid w:val="00B0207E"/>
    <w:rsid w:val="00B03B55"/>
    <w:rsid w:val="00B04FC3"/>
    <w:rsid w:val="00B11EA0"/>
    <w:rsid w:val="00B13BD2"/>
    <w:rsid w:val="00B153F9"/>
    <w:rsid w:val="00B16144"/>
    <w:rsid w:val="00B17077"/>
    <w:rsid w:val="00B1714F"/>
    <w:rsid w:val="00B20A52"/>
    <w:rsid w:val="00B234F1"/>
    <w:rsid w:val="00B235D3"/>
    <w:rsid w:val="00B23D81"/>
    <w:rsid w:val="00B24083"/>
    <w:rsid w:val="00B253F4"/>
    <w:rsid w:val="00B303EA"/>
    <w:rsid w:val="00B33E62"/>
    <w:rsid w:val="00B355D8"/>
    <w:rsid w:val="00B37514"/>
    <w:rsid w:val="00B40254"/>
    <w:rsid w:val="00B4170B"/>
    <w:rsid w:val="00B41FA6"/>
    <w:rsid w:val="00B4505E"/>
    <w:rsid w:val="00B45FED"/>
    <w:rsid w:val="00B4689C"/>
    <w:rsid w:val="00B51493"/>
    <w:rsid w:val="00B52897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309C"/>
    <w:rsid w:val="00B80036"/>
    <w:rsid w:val="00B859DE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EA9"/>
    <w:rsid w:val="00BD3572"/>
    <w:rsid w:val="00BD471B"/>
    <w:rsid w:val="00BD5B36"/>
    <w:rsid w:val="00BD647D"/>
    <w:rsid w:val="00BE09FF"/>
    <w:rsid w:val="00BE314B"/>
    <w:rsid w:val="00BE7AB5"/>
    <w:rsid w:val="00BF4C39"/>
    <w:rsid w:val="00C0733D"/>
    <w:rsid w:val="00C14D0D"/>
    <w:rsid w:val="00C1592C"/>
    <w:rsid w:val="00C15F9D"/>
    <w:rsid w:val="00C1719B"/>
    <w:rsid w:val="00C1720A"/>
    <w:rsid w:val="00C210DB"/>
    <w:rsid w:val="00C2234A"/>
    <w:rsid w:val="00C231CD"/>
    <w:rsid w:val="00C23240"/>
    <w:rsid w:val="00C23E21"/>
    <w:rsid w:val="00C27482"/>
    <w:rsid w:val="00C32328"/>
    <w:rsid w:val="00C3335E"/>
    <w:rsid w:val="00C41AA2"/>
    <w:rsid w:val="00C41D00"/>
    <w:rsid w:val="00C54E14"/>
    <w:rsid w:val="00C57B90"/>
    <w:rsid w:val="00C6099A"/>
    <w:rsid w:val="00C65529"/>
    <w:rsid w:val="00C6636D"/>
    <w:rsid w:val="00C67C79"/>
    <w:rsid w:val="00C67FDB"/>
    <w:rsid w:val="00C76DDC"/>
    <w:rsid w:val="00C77C06"/>
    <w:rsid w:val="00C81C13"/>
    <w:rsid w:val="00C82692"/>
    <w:rsid w:val="00C849E3"/>
    <w:rsid w:val="00C84DB1"/>
    <w:rsid w:val="00C8630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B1076"/>
    <w:rsid w:val="00CB3225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49C"/>
    <w:rsid w:val="00CD556D"/>
    <w:rsid w:val="00CD5DA9"/>
    <w:rsid w:val="00CD712E"/>
    <w:rsid w:val="00CE1102"/>
    <w:rsid w:val="00CE3E27"/>
    <w:rsid w:val="00CE6D74"/>
    <w:rsid w:val="00CF3526"/>
    <w:rsid w:val="00CF5437"/>
    <w:rsid w:val="00CF70F4"/>
    <w:rsid w:val="00D0039A"/>
    <w:rsid w:val="00D01E9A"/>
    <w:rsid w:val="00D04170"/>
    <w:rsid w:val="00D06171"/>
    <w:rsid w:val="00D074A4"/>
    <w:rsid w:val="00D11614"/>
    <w:rsid w:val="00D1404E"/>
    <w:rsid w:val="00D14AE8"/>
    <w:rsid w:val="00D205AB"/>
    <w:rsid w:val="00D2062F"/>
    <w:rsid w:val="00D21343"/>
    <w:rsid w:val="00D21671"/>
    <w:rsid w:val="00D22A5D"/>
    <w:rsid w:val="00D22F67"/>
    <w:rsid w:val="00D240F0"/>
    <w:rsid w:val="00D30AAE"/>
    <w:rsid w:val="00D31DD6"/>
    <w:rsid w:val="00D40664"/>
    <w:rsid w:val="00D40725"/>
    <w:rsid w:val="00D40905"/>
    <w:rsid w:val="00D43389"/>
    <w:rsid w:val="00D45422"/>
    <w:rsid w:val="00D461C4"/>
    <w:rsid w:val="00D47F26"/>
    <w:rsid w:val="00D5015F"/>
    <w:rsid w:val="00D52200"/>
    <w:rsid w:val="00D54478"/>
    <w:rsid w:val="00D54DCB"/>
    <w:rsid w:val="00D56D81"/>
    <w:rsid w:val="00D60729"/>
    <w:rsid w:val="00D60C17"/>
    <w:rsid w:val="00D61901"/>
    <w:rsid w:val="00D63897"/>
    <w:rsid w:val="00D64F04"/>
    <w:rsid w:val="00D670CE"/>
    <w:rsid w:val="00D74E0C"/>
    <w:rsid w:val="00D76DF8"/>
    <w:rsid w:val="00D77AF9"/>
    <w:rsid w:val="00D80A29"/>
    <w:rsid w:val="00D81712"/>
    <w:rsid w:val="00D8242E"/>
    <w:rsid w:val="00D8538C"/>
    <w:rsid w:val="00D8686E"/>
    <w:rsid w:val="00D86A47"/>
    <w:rsid w:val="00D86F6A"/>
    <w:rsid w:val="00D94A70"/>
    <w:rsid w:val="00D97BC1"/>
    <w:rsid w:val="00D97BF3"/>
    <w:rsid w:val="00DA0670"/>
    <w:rsid w:val="00DA0A4E"/>
    <w:rsid w:val="00DA0C73"/>
    <w:rsid w:val="00DA173C"/>
    <w:rsid w:val="00DA2F93"/>
    <w:rsid w:val="00DA4468"/>
    <w:rsid w:val="00DA6695"/>
    <w:rsid w:val="00DB1482"/>
    <w:rsid w:val="00DB2495"/>
    <w:rsid w:val="00DB306D"/>
    <w:rsid w:val="00DB467D"/>
    <w:rsid w:val="00DB480B"/>
    <w:rsid w:val="00DB6553"/>
    <w:rsid w:val="00DB682F"/>
    <w:rsid w:val="00DB6897"/>
    <w:rsid w:val="00DC18AC"/>
    <w:rsid w:val="00DC26FF"/>
    <w:rsid w:val="00DC3E53"/>
    <w:rsid w:val="00DC5F72"/>
    <w:rsid w:val="00DD1028"/>
    <w:rsid w:val="00DD1271"/>
    <w:rsid w:val="00DD1373"/>
    <w:rsid w:val="00DD1AAD"/>
    <w:rsid w:val="00DD4C9E"/>
    <w:rsid w:val="00DD5F3F"/>
    <w:rsid w:val="00DE32F6"/>
    <w:rsid w:val="00DE38D3"/>
    <w:rsid w:val="00DE7EB9"/>
    <w:rsid w:val="00DF7FAA"/>
    <w:rsid w:val="00E03948"/>
    <w:rsid w:val="00E04023"/>
    <w:rsid w:val="00E05BB7"/>
    <w:rsid w:val="00E06864"/>
    <w:rsid w:val="00E07B7A"/>
    <w:rsid w:val="00E117EF"/>
    <w:rsid w:val="00E13F96"/>
    <w:rsid w:val="00E17BC8"/>
    <w:rsid w:val="00E20DD1"/>
    <w:rsid w:val="00E20E9B"/>
    <w:rsid w:val="00E21D1C"/>
    <w:rsid w:val="00E25841"/>
    <w:rsid w:val="00E265DB"/>
    <w:rsid w:val="00E27E2C"/>
    <w:rsid w:val="00E305DC"/>
    <w:rsid w:val="00E33777"/>
    <w:rsid w:val="00E33D2A"/>
    <w:rsid w:val="00E417BB"/>
    <w:rsid w:val="00E43C3E"/>
    <w:rsid w:val="00E52F5C"/>
    <w:rsid w:val="00E54532"/>
    <w:rsid w:val="00E54818"/>
    <w:rsid w:val="00E56A36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23BE"/>
    <w:rsid w:val="00E8360C"/>
    <w:rsid w:val="00E871B9"/>
    <w:rsid w:val="00E92F94"/>
    <w:rsid w:val="00E935A8"/>
    <w:rsid w:val="00E97E5A"/>
    <w:rsid w:val="00EA0473"/>
    <w:rsid w:val="00EA267A"/>
    <w:rsid w:val="00EA4639"/>
    <w:rsid w:val="00EA4791"/>
    <w:rsid w:val="00EA50D3"/>
    <w:rsid w:val="00EB0338"/>
    <w:rsid w:val="00EB0C61"/>
    <w:rsid w:val="00EB4D96"/>
    <w:rsid w:val="00EB715D"/>
    <w:rsid w:val="00EB7F61"/>
    <w:rsid w:val="00EC084C"/>
    <w:rsid w:val="00EC173A"/>
    <w:rsid w:val="00EC4CC2"/>
    <w:rsid w:val="00EC6CEF"/>
    <w:rsid w:val="00ED148B"/>
    <w:rsid w:val="00ED14DA"/>
    <w:rsid w:val="00ED1E32"/>
    <w:rsid w:val="00ED4DA6"/>
    <w:rsid w:val="00ED5380"/>
    <w:rsid w:val="00ED6606"/>
    <w:rsid w:val="00ED6EAB"/>
    <w:rsid w:val="00EF1AC2"/>
    <w:rsid w:val="00EF5AC7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29B9"/>
    <w:rsid w:val="00F30CE7"/>
    <w:rsid w:val="00F3565B"/>
    <w:rsid w:val="00F37503"/>
    <w:rsid w:val="00F46058"/>
    <w:rsid w:val="00F46BC5"/>
    <w:rsid w:val="00F47206"/>
    <w:rsid w:val="00F52E9B"/>
    <w:rsid w:val="00F54EDD"/>
    <w:rsid w:val="00F60C76"/>
    <w:rsid w:val="00F621D2"/>
    <w:rsid w:val="00F62FC4"/>
    <w:rsid w:val="00F63985"/>
    <w:rsid w:val="00F64C93"/>
    <w:rsid w:val="00F65A0C"/>
    <w:rsid w:val="00F663A6"/>
    <w:rsid w:val="00F67CEE"/>
    <w:rsid w:val="00F67DA6"/>
    <w:rsid w:val="00F70323"/>
    <w:rsid w:val="00F7057A"/>
    <w:rsid w:val="00F738B9"/>
    <w:rsid w:val="00F77D33"/>
    <w:rsid w:val="00F80107"/>
    <w:rsid w:val="00F80A69"/>
    <w:rsid w:val="00F83B55"/>
    <w:rsid w:val="00F83D53"/>
    <w:rsid w:val="00F85EEF"/>
    <w:rsid w:val="00F9322D"/>
    <w:rsid w:val="00F93C97"/>
    <w:rsid w:val="00F94096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5B0D"/>
    <w:rsid w:val="00FE6DC1"/>
    <w:rsid w:val="00FF03A6"/>
    <w:rsid w:val="00FF499C"/>
    <w:rsid w:val="00FF50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5B50C8D8"/>
  <w15:docId w15:val="{E76D7318-E35E-4B19-826C-59CE7847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A51494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625567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34920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2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384E2C-FD43-49C5-A9F2-57C35A089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0</TotalTime>
  <Pages>15</Pages>
  <Words>2142</Words>
  <Characters>12211</Characters>
  <Application>Microsoft Office Word</Application>
  <DocSecurity>4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14325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Chet Marshall</dc:creator>
  <cp:lastModifiedBy>Paul Portillo</cp:lastModifiedBy>
  <cp:revision>2</cp:revision>
  <cp:lastPrinted>2007-07-10T20:00:00Z</cp:lastPrinted>
  <dcterms:created xsi:type="dcterms:W3CDTF">2015-08-13T20:10:00Z</dcterms:created>
  <dcterms:modified xsi:type="dcterms:W3CDTF">2015-08-13T20:10:00Z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