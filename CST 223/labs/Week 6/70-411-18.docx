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60A8BE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F71A99">
        <w:rPr>
          <w:noProof w:val="0"/>
        </w:rPr>
        <w:t>1</w:t>
      </w:r>
      <w:r w:rsidR="00FF60A1">
        <w:rPr>
          <w:noProof w:val="0"/>
        </w:rPr>
        <w:t>8</w:t>
      </w:r>
    </w:p>
    <w:p w14:paraId="57365B03" w14:textId="77777777" w:rsidR="00AE074E" w:rsidRPr="00C14D0D" w:rsidRDefault="00FF60A1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account policies</w:t>
      </w:r>
    </w:p>
    <w:p w14:paraId="5B4E61B2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66390C" w14:paraId="41A516DD" w14:textId="77777777">
        <w:tc>
          <w:tcPr>
            <w:tcW w:w="1818" w:type="dxa"/>
            <w:shd w:val="clear" w:color="auto" w:fill="FFFFFF"/>
          </w:tcPr>
          <w:p w14:paraId="6906E12C" w14:textId="77777777" w:rsidR="00127F58" w:rsidRPr="0066390C" w:rsidRDefault="00127F58" w:rsidP="0075736A">
            <w:pPr>
              <w:pStyle w:val="COPLH"/>
              <w:rPr>
                <w:noProof w:val="0"/>
              </w:rPr>
            </w:pPr>
            <w:r w:rsidRPr="0066390C">
              <w:rPr>
                <w:noProof w:val="0"/>
              </w:rPr>
              <w:t xml:space="preserve">Exercise </w:t>
            </w:r>
            <w:r w:rsidR="00FF60A1">
              <w:rPr>
                <w:noProof w:val="0"/>
              </w:rPr>
              <w:t>18</w:t>
            </w:r>
            <w:r>
              <w:rPr>
                <w:noProof w:val="0"/>
              </w:rPr>
              <w:t>.1</w:t>
            </w:r>
          </w:p>
        </w:tc>
        <w:tc>
          <w:tcPr>
            <w:tcW w:w="6392" w:type="dxa"/>
            <w:shd w:val="clear" w:color="auto" w:fill="FFFFFF"/>
          </w:tcPr>
          <w:p w14:paraId="47F94A52" w14:textId="77777777" w:rsidR="00127F58" w:rsidRPr="0066390C" w:rsidRDefault="00C050F3" w:rsidP="00AC5957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 xml:space="preserve">Configuring </w:t>
            </w:r>
            <w:r w:rsidR="00AC5957">
              <w:rPr>
                <w:noProof w:val="0"/>
              </w:rPr>
              <w:t>a</w:t>
            </w:r>
            <w:r w:rsidR="00FF60A1">
              <w:rPr>
                <w:noProof w:val="0"/>
              </w:rPr>
              <w:t xml:space="preserve"> Domain Password Policy</w:t>
            </w:r>
          </w:p>
        </w:tc>
      </w:tr>
      <w:tr w:rsidR="00127F58" w:rsidRPr="0066390C" w14:paraId="310F2E75" w14:textId="77777777">
        <w:tc>
          <w:tcPr>
            <w:tcW w:w="1818" w:type="dxa"/>
            <w:shd w:val="clear" w:color="auto" w:fill="FFFFFF"/>
          </w:tcPr>
          <w:p w14:paraId="756AE56A" w14:textId="77777777" w:rsidR="00127F58" w:rsidRPr="0066390C" w:rsidRDefault="00127F58" w:rsidP="00051024">
            <w:pPr>
              <w:pStyle w:val="COPLH"/>
              <w:rPr>
                <w:noProof w:val="0"/>
              </w:rPr>
            </w:pPr>
            <w:r w:rsidRPr="0066390C">
              <w:rPr>
                <w:noProof w:val="0"/>
              </w:rPr>
              <w:t xml:space="preserve">Exercise </w:t>
            </w:r>
            <w:r w:rsidR="00FF60A1">
              <w:rPr>
                <w:noProof w:val="0"/>
              </w:rPr>
              <w:t>18</w:t>
            </w:r>
            <w:r>
              <w:rPr>
                <w:noProof w:val="0"/>
              </w:rPr>
              <w:t>.2</w:t>
            </w:r>
          </w:p>
        </w:tc>
        <w:tc>
          <w:tcPr>
            <w:tcW w:w="6392" w:type="dxa"/>
            <w:shd w:val="clear" w:color="auto" w:fill="FFFFFF"/>
          </w:tcPr>
          <w:p w14:paraId="20EFF824" w14:textId="77777777" w:rsidR="00127F58" w:rsidRPr="0066390C" w:rsidRDefault="00C050F3" w:rsidP="00C050F3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 xml:space="preserve">Configuring </w:t>
            </w:r>
            <w:r w:rsidR="003129CD">
              <w:rPr>
                <w:noProof w:val="0"/>
              </w:rPr>
              <w:t xml:space="preserve">Account Lockout Settings </w:t>
            </w:r>
          </w:p>
        </w:tc>
      </w:tr>
      <w:tr w:rsidR="00127F58" w14:paraId="7A1958B1" w14:textId="77777777">
        <w:trPr>
          <w:trHeight w:val="450"/>
        </w:trPr>
        <w:tc>
          <w:tcPr>
            <w:tcW w:w="1818" w:type="dxa"/>
            <w:shd w:val="clear" w:color="auto" w:fill="FFFFFF"/>
          </w:tcPr>
          <w:p w14:paraId="2E760CE1" w14:textId="77777777" w:rsidR="00127F58" w:rsidRPr="0066390C" w:rsidRDefault="00127F58" w:rsidP="00051024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Exercise </w:t>
            </w:r>
            <w:r w:rsidR="00FF60A1">
              <w:rPr>
                <w:noProof w:val="0"/>
              </w:rPr>
              <w:t>18</w:t>
            </w:r>
            <w:r>
              <w:rPr>
                <w:noProof w:val="0"/>
              </w:rPr>
              <w:t>.3</w:t>
            </w:r>
          </w:p>
        </w:tc>
        <w:tc>
          <w:tcPr>
            <w:tcW w:w="6392" w:type="dxa"/>
            <w:shd w:val="clear" w:color="auto" w:fill="FFFFFF"/>
          </w:tcPr>
          <w:p w14:paraId="01D8ED6E" w14:textId="77777777" w:rsidR="00127F58" w:rsidRDefault="00C050F3" w:rsidP="00C050F3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 xml:space="preserve">Configuring </w:t>
            </w:r>
            <w:r w:rsidR="003129CD">
              <w:rPr>
                <w:noProof w:val="0"/>
              </w:rPr>
              <w:t>a Password Settings Object</w:t>
            </w:r>
          </w:p>
        </w:tc>
      </w:tr>
      <w:tr w:rsidR="00051024" w14:paraId="3CB59A16" w14:textId="77777777">
        <w:tc>
          <w:tcPr>
            <w:tcW w:w="1818" w:type="dxa"/>
            <w:shd w:val="clear" w:color="auto" w:fill="FFFFFF"/>
          </w:tcPr>
          <w:p w14:paraId="396C864C" w14:textId="77777777" w:rsidR="00051024" w:rsidRDefault="00BF4174" w:rsidP="00BF4174">
            <w:pPr>
              <w:pStyle w:val="COPLH"/>
              <w:rPr>
                <w:noProof w:val="0"/>
              </w:rPr>
            </w:pPr>
            <w:r>
              <w:rPr>
                <w:noProof w:val="0"/>
              </w:rPr>
              <w:t xml:space="preserve">Lab </w:t>
            </w:r>
            <w:r w:rsidR="00051024">
              <w:rPr>
                <w:noProof w:val="0"/>
              </w:rPr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1368F617" w14:textId="77777777" w:rsidR="00051024" w:rsidRDefault="002D3112" w:rsidP="002D3112">
            <w:pPr>
              <w:pStyle w:val="COPL"/>
              <w:tabs>
                <w:tab w:val="clear" w:pos="360"/>
                <w:tab w:val="clear" w:pos="630"/>
              </w:tabs>
              <w:rPr>
                <w:noProof w:val="0"/>
              </w:rPr>
            </w:pPr>
            <w:r>
              <w:rPr>
                <w:noProof w:val="0"/>
              </w:rPr>
              <w:t>Managing Password Settings Objects Permissions</w:t>
            </w:r>
          </w:p>
        </w:tc>
      </w:tr>
    </w:tbl>
    <w:p w14:paraId="1DE50DA5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774929A3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476B3C" w:rsidRPr="00476B3C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EB715D">
        <w:rPr>
          <w:noProof w:val="0"/>
        </w:rPr>
        <w:t>1</w:t>
      </w:r>
      <w:r w:rsidR="00FF60A1">
        <w:rPr>
          <w:noProof w:val="0"/>
        </w:rPr>
        <w:t>8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4CCF42FB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EB715D">
        <w:t>1</w:t>
      </w:r>
      <w:r w:rsidR="00FF60A1">
        <w:t>8</w:t>
      </w:r>
      <w:r w:rsidR="00BA04C5" w:rsidRPr="00C14D0D">
        <w:t>-</w:t>
      </w:r>
      <w:r w:rsidRPr="00C14D0D">
        <w:t>1</w:t>
      </w:r>
    </w:p>
    <w:p w14:paraId="46497F42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C050F3">
        <w:t>R</w:t>
      </w:r>
      <w:r w:rsidR="00C050F3" w:rsidRPr="00C14D0D">
        <w:t xml:space="preserve">equired </w:t>
      </w:r>
      <w:r w:rsidRPr="00C14D0D">
        <w:t xml:space="preserve">for Lab </w:t>
      </w:r>
      <w:r w:rsidR="00BA04C5" w:rsidRPr="00C14D0D">
        <w:t>1</w:t>
      </w:r>
      <w:r w:rsidR="00FF60A1">
        <w:t>8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2DE2D6B5" w14:textId="77777777">
        <w:tc>
          <w:tcPr>
            <w:tcW w:w="2889" w:type="dxa"/>
          </w:tcPr>
          <w:p w14:paraId="0CA3EC48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07AC4FD1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787EA73D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2E295F" w:rsidRPr="00C14D0D" w14:paraId="36ECC6FD" w14:textId="77777777">
        <w:tc>
          <w:tcPr>
            <w:tcW w:w="2889" w:type="dxa"/>
          </w:tcPr>
          <w:p w14:paraId="7253A7DB" w14:textId="77777777" w:rsidR="002E295F" w:rsidRPr="00C14D0D" w:rsidRDefault="002E295F" w:rsidP="00B62C85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0E5B6F0D" w14:textId="77777777" w:rsidR="002E295F" w:rsidRPr="005877D4" w:rsidRDefault="002E295F" w:rsidP="00B62C85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64C00E2D" w14:textId="77777777" w:rsidR="002E295F" w:rsidRPr="00C14D0D" w:rsidRDefault="002E295F" w:rsidP="00B62C85">
            <w:pPr>
              <w:pStyle w:val="TX"/>
            </w:pPr>
            <w:r>
              <w:t>RWDC01</w:t>
            </w:r>
          </w:p>
        </w:tc>
      </w:tr>
    </w:tbl>
    <w:p w14:paraId="349AAE4E" w14:textId="77777777" w:rsidR="005F0603" w:rsidRPr="00C14D0D" w:rsidRDefault="005F0603" w:rsidP="00072204">
      <w:pPr>
        <w:pStyle w:val="TXTIND0"/>
        <w:rPr>
          <w:noProof w:val="0"/>
        </w:rPr>
      </w:pPr>
    </w:p>
    <w:p w14:paraId="2D1DAA5F" w14:textId="77777777" w:rsidR="00B05F59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also requir</w:t>
      </w:r>
      <w:r w:rsidR="00906872">
        <w:rPr>
          <w:noProof w:val="0"/>
        </w:rPr>
        <w:t>e the software listed in Table</w:t>
      </w:r>
      <w:r w:rsidR="00C050F3">
        <w:rPr>
          <w:noProof w:val="0"/>
        </w:rPr>
        <w:t xml:space="preserve"> </w:t>
      </w:r>
      <w:r w:rsidR="0075736A">
        <w:rPr>
          <w:noProof w:val="0"/>
        </w:rPr>
        <w:t>1</w:t>
      </w:r>
      <w:r w:rsidR="00FF60A1">
        <w:rPr>
          <w:noProof w:val="0"/>
        </w:rPr>
        <w:t>8</w:t>
      </w:r>
      <w:r w:rsidRPr="00C14D0D">
        <w:rPr>
          <w:noProof w:val="0"/>
        </w:rPr>
        <w:t xml:space="preserve">-2 to complete Lab </w:t>
      </w:r>
      <w:r w:rsidR="00BA04C5" w:rsidRPr="00C14D0D">
        <w:rPr>
          <w:noProof w:val="0"/>
        </w:rPr>
        <w:t>1</w:t>
      </w:r>
      <w:r w:rsidR="00FF60A1">
        <w:rPr>
          <w:noProof w:val="0"/>
        </w:rPr>
        <w:t>8</w:t>
      </w:r>
      <w:r w:rsidRPr="00C14D0D">
        <w:rPr>
          <w:noProof w:val="0"/>
        </w:rPr>
        <w:t xml:space="preserve">. </w:t>
      </w:r>
    </w:p>
    <w:p w14:paraId="661DD5A7" w14:textId="77777777" w:rsidR="00B05F59" w:rsidRDefault="00B05F59" w:rsidP="00072204">
      <w:pPr>
        <w:pStyle w:val="TXTIND0"/>
        <w:rPr>
          <w:noProof w:val="0"/>
        </w:rPr>
      </w:pPr>
    </w:p>
    <w:p w14:paraId="219A4B06" w14:textId="77777777" w:rsidR="00142FBF" w:rsidRPr="00C14D0D" w:rsidRDefault="00142FBF" w:rsidP="00072204">
      <w:pPr>
        <w:pStyle w:val="TXTIND0"/>
        <w:rPr>
          <w:noProof w:val="0"/>
        </w:rPr>
      </w:pPr>
    </w:p>
    <w:p w14:paraId="373CF97A" w14:textId="77777777" w:rsidR="00FD1777" w:rsidRPr="00C14D0D" w:rsidRDefault="006D172E">
      <w:pPr>
        <w:pStyle w:val="FigureNumber"/>
      </w:pPr>
      <w:r w:rsidRPr="00C14D0D">
        <w:lastRenderedPageBreak/>
        <w:t xml:space="preserve">Table </w:t>
      </w:r>
      <w:r w:rsidR="0075736A">
        <w:t>1</w:t>
      </w:r>
      <w:r w:rsidR="00FF60A1">
        <w:t>8</w:t>
      </w:r>
      <w:r w:rsidR="00BA04C5" w:rsidRPr="00C14D0D">
        <w:t>-</w:t>
      </w:r>
      <w:r w:rsidR="00A961E9" w:rsidRPr="00C14D0D">
        <w:t>2</w:t>
      </w:r>
    </w:p>
    <w:p w14:paraId="393B7E0F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C050F3">
        <w:t>R</w:t>
      </w:r>
      <w:r w:rsidR="00C050F3" w:rsidRPr="00C14D0D">
        <w:t xml:space="preserve">equired </w:t>
      </w:r>
      <w:r w:rsidRPr="00C14D0D">
        <w:t>for Lab 1</w:t>
      </w:r>
      <w:r w:rsidR="00FF60A1">
        <w:t>8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345D437A" w14:textId="77777777">
        <w:tc>
          <w:tcPr>
            <w:tcW w:w="3258" w:type="dxa"/>
          </w:tcPr>
          <w:p w14:paraId="3A5FDCE4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0AA9EFB2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519BA795" w14:textId="77777777">
        <w:tc>
          <w:tcPr>
            <w:tcW w:w="3258" w:type="dxa"/>
          </w:tcPr>
          <w:p w14:paraId="78F2618E" w14:textId="77777777" w:rsidR="00127F58" w:rsidRPr="00C14D0D" w:rsidRDefault="00127F58" w:rsidP="00FF60A1">
            <w:pPr>
              <w:pStyle w:val="TXlast"/>
            </w:pPr>
            <w:r w:rsidRPr="00C14D0D">
              <w:t xml:space="preserve">Lab </w:t>
            </w:r>
            <w:r>
              <w:t>1</w:t>
            </w:r>
            <w:r w:rsidR="00FF60A1">
              <w:t>8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0595744F" w14:textId="77777777" w:rsidR="00127F58" w:rsidRPr="00C14D0D" w:rsidRDefault="00127F58" w:rsidP="00FF60A1">
            <w:pPr>
              <w:pStyle w:val="TXlast"/>
            </w:pPr>
            <w:r w:rsidRPr="00C14D0D">
              <w:t>Lab</w:t>
            </w:r>
            <w:r w:rsidR="0075736A">
              <w:t>1</w:t>
            </w:r>
            <w:r w:rsidR="00FF60A1">
              <w:t>8</w:t>
            </w:r>
            <w:r w:rsidRPr="00C14D0D">
              <w:t>_worksheet.rtf (provided by instructor)</w:t>
            </w:r>
          </w:p>
        </w:tc>
      </w:tr>
    </w:tbl>
    <w:p w14:paraId="5B78D166" w14:textId="77777777" w:rsidR="00142FBF" w:rsidRPr="00C14D0D" w:rsidRDefault="00142FBF" w:rsidP="00072204">
      <w:pPr>
        <w:pStyle w:val="TXTIND0"/>
        <w:rPr>
          <w:noProof w:val="0"/>
        </w:rPr>
      </w:pPr>
    </w:p>
    <w:p w14:paraId="450620D4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172638A3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474A04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75736A">
        <w:rPr>
          <w:noProof w:val="0"/>
        </w:rPr>
        <w:t>1</w:t>
      </w:r>
      <w:r w:rsidR="00FF60A1">
        <w:rPr>
          <w:noProof w:val="0"/>
        </w:rPr>
        <w:t>8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305793F7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2AD440E6" w14:textId="77777777" w:rsidR="007E2448" w:rsidRDefault="005E11D7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a domain user password policy</w:t>
      </w:r>
    </w:p>
    <w:p w14:paraId="2BCA8D0D" w14:textId="77777777" w:rsidR="001D3009" w:rsidRPr="0087636F" w:rsidRDefault="005E11D7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account lockout settings</w:t>
      </w:r>
    </w:p>
    <w:p w14:paraId="1491E8DE" w14:textId="77777777" w:rsidR="00460C10" w:rsidRDefault="005E11D7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and apply Password Settings Objects (PSOs)</w:t>
      </w:r>
    </w:p>
    <w:p w14:paraId="3C9F4884" w14:textId="77777777" w:rsidR="00B62C85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2D3112">
        <w:rPr>
          <w:noProof w:val="0"/>
        </w:rPr>
        <w:t>55</w:t>
      </w:r>
      <w:r w:rsidRPr="00C14D0D">
        <w:rPr>
          <w:noProof w:val="0"/>
        </w:rPr>
        <w:t xml:space="preserve"> minutes</w:t>
      </w:r>
    </w:p>
    <w:p w14:paraId="45ADCED0" w14:textId="77777777" w:rsidR="00460C10" w:rsidRPr="00B62C85" w:rsidRDefault="00460C10" w:rsidP="00B62C85">
      <w:pPr>
        <w:pStyle w:val="ObjBL0"/>
        <w:numPr>
          <w:ilvl w:val="0"/>
          <w:numId w:val="0"/>
        </w:numPr>
        <w:ind w:left="108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268"/>
        <w:gridCol w:w="6588"/>
      </w:tblGrid>
      <w:tr w:rsidR="007E2448" w:rsidRPr="00296AA8" w14:paraId="2B82C227" w14:textId="77777777">
        <w:tc>
          <w:tcPr>
            <w:tcW w:w="2268" w:type="dxa"/>
            <w:shd w:val="solid" w:color="000000" w:fill="FFFFFF"/>
            <w:vAlign w:val="bottom"/>
          </w:tcPr>
          <w:p w14:paraId="37E3D9C1" w14:textId="77777777" w:rsidR="007E2448" w:rsidRPr="00296AA8" w:rsidRDefault="007E2448" w:rsidP="00FF60A1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FF60A1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588" w:type="dxa"/>
            <w:shd w:val="solid" w:color="000000" w:fill="FFFFFF"/>
            <w:vAlign w:val="bottom"/>
          </w:tcPr>
          <w:p w14:paraId="3B2592F0" w14:textId="77777777" w:rsidR="007E2448" w:rsidRPr="00296AA8" w:rsidRDefault="00C050F3" w:rsidP="00C050F3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Configuring </w:t>
            </w:r>
            <w:r w:rsidR="00FF60A1">
              <w:rPr>
                <w:b w:val="0"/>
                <w:bCs w:val="0"/>
              </w:rPr>
              <w:t>a Domain Password Policy</w:t>
            </w:r>
          </w:p>
        </w:tc>
      </w:tr>
      <w:tr w:rsidR="007E2448" w14:paraId="4011A1E8" w14:textId="77777777">
        <w:tc>
          <w:tcPr>
            <w:tcW w:w="2268" w:type="dxa"/>
            <w:shd w:val="clear" w:color="auto" w:fill="auto"/>
          </w:tcPr>
          <w:p w14:paraId="525F1826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252E5CAC" w14:textId="77777777" w:rsidR="007E2448" w:rsidRDefault="007E2448" w:rsidP="007E2448">
            <w:pPr>
              <w:spacing w:after="120"/>
            </w:pPr>
          </w:p>
        </w:tc>
        <w:tc>
          <w:tcPr>
            <w:tcW w:w="6588" w:type="dxa"/>
            <w:shd w:val="clear" w:color="auto" w:fill="auto"/>
          </w:tcPr>
          <w:p w14:paraId="7EA5F76A" w14:textId="77777777" w:rsidR="007E2448" w:rsidRDefault="007E2448" w:rsidP="00C050F3">
            <w:pPr>
              <w:pStyle w:val="StyleTBLLeft-001Hanging001"/>
            </w:pPr>
            <w:r w:rsidRPr="0086384A">
              <w:t xml:space="preserve">In this exercise, </w:t>
            </w:r>
            <w:r w:rsidR="00FC6330">
              <w:t xml:space="preserve">you define </w:t>
            </w:r>
            <w:r w:rsidR="00C050F3">
              <w:t xml:space="preserve">a </w:t>
            </w:r>
            <w:r w:rsidR="00FC6330">
              <w:t xml:space="preserve">domain-level </w:t>
            </w:r>
            <w:r w:rsidR="00C050F3">
              <w:t xml:space="preserve">password </w:t>
            </w:r>
            <w:r w:rsidR="00FC6330">
              <w:t>policy including maximum password length and password history.</w:t>
            </w:r>
            <w:r w:rsidRPr="0086384A">
              <w:t xml:space="preserve"> </w:t>
            </w:r>
          </w:p>
        </w:tc>
      </w:tr>
      <w:tr w:rsidR="007E2448" w14:paraId="05B5758E" w14:textId="77777777">
        <w:tc>
          <w:tcPr>
            <w:tcW w:w="2268" w:type="dxa"/>
            <w:shd w:val="clear" w:color="auto" w:fill="auto"/>
          </w:tcPr>
          <w:p w14:paraId="7F7D199E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588" w:type="dxa"/>
            <w:shd w:val="clear" w:color="auto" w:fill="auto"/>
          </w:tcPr>
          <w:p w14:paraId="7D4CC884" w14:textId="77777777" w:rsidR="007E2448" w:rsidRDefault="003129CD" w:rsidP="007E2448">
            <w:pPr>
              <w:pStyle w:val="TB"/>
            </w:pPr>
            <w:r>
              <w:t>1</w:t>
            </w:r>
            <w:r w:rsidR="007E2448">
              <w:t>0 minutes</w:t>
            </w:r>
          </w:p>
        </w:tc>
      </w:tr>
    </w:tbl>
    <w:p w14:paraId="1D6B76F8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3EBFCC47" w14:textId="77777777" w:rsidR="007E2448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811706">
        <w:rPr>
          <w:b/>
          <w:szCs w:val="24"/>
        </w:rPr>
        <w:t xml:space="preserve">How many </w:t>
      </w:r>
      <w:r w:rsidR="00C050F3">
        <w:rPr>
          <w:b/>
          <w:szCs w:val="24"/>
        </w:rPr>
        <w:t>account policies</w:t>
      </w:r>
      <w:r w:rsidR="00811706">
        <w:rPr>
          <w:b/>
          <w:szCs w:val="24"/>
        </w:rPr>
        <w:t>/</w:t>
      </w:r>
      <w:r w:rsidR="00C050F3">
        <w:rPr>
          <w:b/>
          <w:szCs w:val="24"/>
        </w:rPr>
        <w:t xml:space="preserve">password </w:t>
      </w:r>
      <w:r w:rsidR="00811706">
        <w:rPr>
          <w:b/>
          <w:szCs w:val="24"/>
        </w:rPr>
        <w:t>policies can you configure within an organization?</w:t>
      </w:r>
    </w:p>
    <w:p w14:paraId="5F0CA4DF" w14:textId="77777777" w:rsidR="00351A8B" w:rsidRDefault="00351A8B" w:rsidP="00351A8B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031DDA21" w14:textId="77777777" w:rsidR="001340F1" w:rsidRDefault="001340F1" w:rsidP="007E2448">
      <w:pPr>
        <w:widowControl w:val="0"/>
        <w:spacing w:line="263" w:lineRule="exact"/>
        <w:rPr>
          <w:b/>
          <w:color w:val="002060"/>
          <w:szCs w:val="24"/>
        </w:rPr>
      </w:pPr>
    </w:p>
    <w:p w14:paraId="2B45D2AC" w14:textId="77777777" w:rsidR="00C60090" w:rsidRDefault="00576933" w:rsidP="00C60090">
      <w:pPr>
        <w:pStyle w:val="NL"/>
      </w:pPr>
      <w:r w:rsidRPr="00BE3BC2">
        <w:rPr>
          <w:b/>
        </w:rPr>
        <w:t>1</w:t>
      </w:r>
      <w:r w:rsidR="00C60090" w:rsidRPr="00BE3BC2">
        <w:rPr>
          <w:b/>
        </w:rPr>
        <w:t>.</w:t>
      </w:r>
      <w:r w:rsidR="00C60090">
        <w:tab/>
        <w:t>Log</w:t>
      </w:r>
      <w:r w:rsidR="00C050F3">
        <w:t xml:space="preserve"> </w:t>
      </w:r>
      <w:r w:rsidR="00C60090">
        <w:t xml:space="preserve">in </w:t>
      </w:r>
      <w:r w:rsidR="00200DCF">
        <w:t>to</w:t>
      </w:r>
      <w:r w:rsidR="00C60090">
        <w:t xml:space="preserve"> </w:t>
      </w:r>
      <w:r w:rsidR="00476B3C" w:rsidRPr="00476B3C">
        <w:t>RWDC01</w:t>
      </w:r>
      <w:r w:rsidR="00C60090">
        <w:t xml:space="preserve"> as the </w:t>
      </w:r>
      <w:r w:rsidR="00C60090" w:rsidRPr="00234A81">
        <w:rPr>
          <w:b/>
        </w:rPr>
        <w:t>Contoso\</w:t>
      </w:r>
      <w:r w:rsidR="00474A04">
        <w:rPr>
          <w:b/>
        </w:rPr>
        <w:t>A</w:t>
      </w:r>
      <w:r w:rsidR="00C60090" w:rsidRPr="00234A81">
        <w:rPr>
          <w:b/>
        </w:rPr>
        <w:t>dministrator</w:t>
      </w:r>
      <w:r w:rsidR="00C60090">
        <w:t xml:space="preserve"> user account. The Server Manager console opens.</w:t>
      </w:r>
    </w:p>
    <w:p w14:paraId="30AFCA2F" w14:textId="77777777" w:rsidR="00FF60A1" w:rsidRDefault="00576933" w:rsidP="00FF60A1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F60A1" w:rsidRPr="00BE3BC2">
        <w:rPr>
          <w:b/>
          <w:noProof w:val="0"/>
        </w:rPr>
        <w:t>.</w:t>
      </w:r>
      <w:r w:rsidR="00FF60A1">
        <w:rPr>
          <w:noProof w:val="0"/>
        </w:rPr>
        <w:tab/>
      </w:r>
      <w:r w:rsidR="00691B3D">
        <w:rPr>
          <w:noProof w:val="0"/>
        </w:rPr>
        <w:t xml:space="preserve">On </w:t>
      </w:r>
      <w:r w:rsidR="00E64ABC">
        <w:rPr>
          <w:noProof w:val="0"/>
        </w:rPr>
        <w:t>Server Manager</w:t>
      </w:r>
      <w:r w:rsidR="00691B3D">
        <w:rPr>
          <w:noProof w:val="0"/>
        </w:rPr>
        <w:t>, c</w:t>
      </w:r>
      <w:r w:rsidR="00FF60A1">
        <w:rPr>
          <w:noProof w:val="0"/>
        </w:rPr>
        <w:t xml:space="preserve">lick </w:t>
      </w:r>
      <w:r w:rsidR="00476B3C" w:rsidRPr="00476B3C">
        <w:rPr>
          <w:noProof w:val="0"/>
        </w:rPr>
        <w:t>Tools &gt;Group Policy Management</w:t>
      </w:r>
      <w:r w:rsidR="00FF60A1">
        <w:rPr>
          <w:noProof w:val="0"/>
        </w:rPr>
        <w:t>. The Group Policy Management console opens.</w:t>
      </w:r>
    </w:p>
    <w:p w14:paraId="62EC324E" w14:textId="77777777" w:rsidR="00FF60A1" w:rsidRDefault="00576933" w:rsidP="00FF60A1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 w:rsidR="00FF60A1" w:rsidRPr="00BE3BC2">
        <w:rPr>
          <w:b/>
          <w:noProof w:val="0"/>
        </w:rPr>
        <w:t>.</w:t>
      </w:r>
      <w:r w:rsidR="00FF60A1">
        <w:rPr>
          <w:noProof w:val="0"/>
        </w:rPr>
        <w:tab/>
        <w:t xml:space="preserve">Find and right-click </w:t>
      </w:r>
      <w:r w:rsidR="00476B3C" w:rsidRPr="00476B3C">
        <w:rPr>
          <w:noProof w:val="0"/>
        </w:rPr>
        <w:t>Default Domain Policy</w:t>
      </w:r>
      <w:r w:rsidR="00FF60A1" w:rsidRPr="00C050F3">
        <w:rPr>
          <w:noProof w:val="0"/>
        </w:rPr>
        <w:t xml:space="preserve"> and click </w:t>
      </w:r>
      <w:r w:rsidR="00476B3C" w:rsidRPr="00476B3C">
        <w:rPr>
          <w:noProof w:val="0"/>
        </w:rPr>
        <w:t>Edit</w:t>
      </w:r>
      <w:r w:rsidR="00FF60A1">
        <w:rPr>
          <w:noProof w:val="0"/>
        </w:rPr>
        <w:t>. The Group Policy Management Editor opens.</w:t>
      </w:r>
    </w:p>
    <w:p w14:paraId="1A52D43F" w14:textId="77777777" w:rsidR="00FF60A1" w:rsidRDefault="00576933" w:rsidP="00FF60A1">
      <w:pPr>
        <w:pStyle w:val="NL"/>
        <w:rPr>
          <w:noProof w:val="0"/>
        </w:rPr>
      </w:pPr>
      <w:r w:rsidRPr="00BE3BC2">
        <w:rPr>
          <w:b/>
          <w:noProof w:val="0"/>
        </w:rPr>
        <w:lastRenderedPageBreak/>
        <w:t>4</w:t>
      </w:r>
      <w:r w:rsidR="00FF60A1" w:rsidRPr="00BE3BC2">
        <w:rPr>
          <w:b/>
          <w:noProof w:val="0"/>
        </w:rPr>
        <w:t>.</w:t>
      </w:r>
      <w:r w:rsidR="00FF60A1">
        <w:rPr>
          <w:noProof w:val="0"/>
        </w:rPr>
        <w:tab/>
        <w:t xml:space="preserve">In the left window pane, expand the </w:t>
      </w:r>
      <w:r w:rsidR="00476B3C" w:rsidRPr="00476B3C">
        <w:rPr>
          <w:noProof w:val="0"/>
        </w:rPr>
        <w:t>Computer Configuration</w:t>
      </w:r>
      <w:r w:rsidR="00FF60A1" w:rsidRPr="00C050F3">
        <w:rPr>
          <w:noProof w:val="0"/>
        </w:rPr>
        <w:t xml:space="preserve"> node, expand the </w:t>
      </w:r>
      <w:r w:rsidR="00476B3C" w:rsidRPr="00476B3C">
        <w:rPr>
          <w:noProof w:val="0"/>
        </w:rPr>
        <w:t>Policies</w:t>
      </w:r>
      <w:r w:rsidR="00FF60A1" w:rsidRPr="00C050F3">
        <w:rPr>
          <w:noProof w:val="0"/>
        </w:rPr>
        <w:t xml:space="preserve"> node, and expand the </w:t>
      </w:r>
      <w:r w:rsidR="00476B3C" w:rsidRPr="00476B3C">
        <w:rPr>
          <w:noProof w:val="0"/>
        </w:rPr>
        <w:t>Windows Settings</w:t>
      </w:r>
      <w:r w:rsidR="00FF60A1" w:rsidRPr="00C050F3">
        <w:rPr>
          <w:noProof w:val="0"/>
        </w:rPr>
        <w:t xml:space="preserve"> folder. Then, expand the </w:t>
      </w:r>
      <w:r w:rsidR="00476B3C" w:rsidRPr="00476B3C">
        <w:rPr>
          <w:noProof w:val="0"/>
        </w:rPr>
        <w:t>Security Settings</w:t>
      </w:r>
      <w:r w:rsidR="00FF60A1" w:rsidRPr="00C050F3">
        <w:rPr>
          <w:noProof w:val="0"/>
        </w:rPr>
        <w:t xml:space="preserve"> node. In the Security Settings node, expand </w:t>
      </w:r>
      <w:r w:rsidR="00476B3C" w:rsidRPr="00476B3C">
        <w:rPr>
          <w:noProof w:val="0"/>
        </w:rPr>
        <w:t>Account Policies</w:t>
      </w:r>
      <w:r w:rsidR="00FF60A1" w:rsidRPr="00C050F3">
        <w:rPr>
          <w:noProof w:val="0"/>
        </w:rPr>
        <w:t xml:space="preserve"> and select </w:t>
      </w:r>
      <w:r w:rsidR="00476B3C" w:rsidRPr="00476B3C">
        <w:rPr>
          <w:noProof w:val="0"/>
        </w:rPr>
        <w:t>Password Policy</w:t>
      </w:r>
      <w:r w:rsidR="00203968" w:rsidRPr="00C050F3">
        <w:rPr>
          <w:noProof w:val="0"/>
        </w:rPr>
        <w:t>, as</w:t>
      </w:r>
      <w:r w:rsidR="00203968">
        <w:rPr>
          <w:noProof w:val="0"/>
        </w:rPr>
        <w:t xml:space="preserve"> shown in </w:t>
      </w:r>
      <w:r w:rsidR="00C050F3">
        <w:rPr>
          <w:noProof w:val="0"/>
        </w:rPr>
        <w:t xml:space="preserve">Figure </w:t>
      </w:r>
      <w:r w:rsidR="00203968">
        <w:rPr>
          <w:noProof w:val="0"/>
        </w:rPr>
        <w:t>18-1.</w:t>
      </w:r>
    </w:p>
    <w:p w14:paraId="76A53CAA" w14:textId="77777777" w:rsidR="00203968" w:rsidRDefault="00B62C85" w:rsidP="00203968">
      <w:pPr>
        <w:pStyle w:val="ProdNote"/>
      </w:pPr>
      <w:r>
        <w:rPr>
          <w:noProof/>
        </w:rPr>
        <w:drawing>
          <wp:inline distT="0" distB="0" distL="0" distR="0" wp14:anchorId="7EFC75C7" wp14:editId="363F6242">
            <wp:extent cx="5486400" cy="4114800"/>
            <wp:effectExtent l="25400" t="0" r="0" b="0"/>
            <wp:docPr id="1" name="Picture 0" descr="Fig1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8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4669" w14:textId="77777777" w:rsidR="00203968" w:rsidRDefault="00203968" w:rsidP="00203968">
      <w:pPr>
        <w:pStyle w:val="FigureNumber"/>
      </w:pPr>
      <w:r>
        <w:t>Figure 18-1</w:t>
      </w:r>
    </w:p>
    <w:p w14:paraId="173AFF57" w14:textId="77777777" w:rsidR="00203968" w:rsidRDefault="00203968" w:rsidP="00203968">
      <w:pPr>
        <w:pStyle w:val="FigureCaption"/>
      </w:pPr>
      <w:r>
        <w:t xml:space="preserve">Managing </w:t>
      </w:r>
      <w:r w:rsidR="00AA56DE">
        <w:t xml:space="preserve">Password Policy </w:t>
      </w:r>
    </w:p>
    <w:p w14:paraId="4D62743D" w14:textId="77777777" w:rsidR="00203968" w:rsidRDefault="00203968" w:rsidP="00FF60A1">
      <w:pPr>
        <w:pStyle w:val="NL"/>
        <w:rPr>
          <w:noProof w:val="0"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C60090" w14:paraId="58A8CA8E" w14:textId="77777777">
        <w:tc>
          <w:tcPr>
            <w:tcW w:w="1440" w:type="dxa"/>
            <w:shd w:val="clear" w:color="auto" w:fill="808080"/>
            <w:vAlign w:val="center"/>
          </w:tcPr>
          <w:p w14:paraId="55121483" w14:textId="77777777" w:rsidR="00C60090" w:rsidRPr="00296AA8" w:rsidRDefault="00C60090" w:rsidP="00C60090">
            <w:pPr>
              <w:pStyle w:val="QuestionHead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31A9C2F4" w14:textId="77777777" w:rsidR="00C60090" w:rsidRPr="00B05F59" w:rsidRDefault="00811706" w:rsidP="00B62C85">
            <w:pPr>
              <w:pStyle w:val="NoteText"/>
            </w:pPr>
            <w:r>
              <w:t>What is the maximum password</w:t>
            </w:r>
            <w:r w:rsidR="00474A04">
              <w:t xml:space="preserve"> age</w:t>
            </w:r>
            <w:r>
              <w:t>?</w:t>
            </w:r>
          </w:p>
        </w:tc>
      </w:tr>
    </w:tbl>
    <w:p w14:paraId="5E6F811A" w14:textId="77777777" w:rsidR="00C60090" w:rsidRDefault="00C60090" w:rsidP="00FF60A1">
      <w:pPr>
        <w:pStyle w:val="NL"/>
        <w:rPr>
          <w:noProof w:val="0"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11706" w14:paraId="55A13E98" w14:textId="77777777">
        <w:tc>
          <w:tcPr>
            <w:tcW w:w="1440" w:type="dxa"/>
            <w:shd w:val="clear" w:color="auto" w:fill="808080"/>
            <w:vAlign w:val="center"/>
          </w:tcPr>
          <w:p w14:paraId="76B8A247" w14:textId="77777777" w:rsidR="00811706" w:rsidRPr="00296AA8" w:rsidRDefault="00811706" w:rsidP="00811706">
            <w:pPr>
              <w:pStyle w:val="QuestionHead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vAlign w:val="center"/>
          </w:tcPr>
          <w:p w14:paraId="243663D9" w14:textId="77777777" w:rsidR="00811706" w:rsidRPr="00B05F59" w:rsidRDefault="00811706" w:rsidP="00B62C85">
            <w:pPr>
              <w:pStyle w:val="NoteText"/>
            </w:pPr>
            <w:r>
              <w:t>What is the minimum password length?</w:t>
            </w:r>
          </w:p>
        </w:tc>
      </w:tr>
    </w:tbl>
    <w:p w14:paraId="25EB20FE" w14:textId="77777777" w:rsidR="00811706" w:rsidRDefault="00811706" w:rsidP="00FF60A1">
      <w:pPr>
        <w:pStyle w:val="NL"/>
        <w:rPr>
          <w:noProof w:val="0"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11706" w14:paraId="24805679" w14:textId="77777777">
        <w:tc>
          <w:tcPr>
            <w:tcW w:w="1440" w:type="dxa"/>
            <w:shd w:val="clear" w:color="auto" w:fill="808080"/>
            <w:vAlign w:val="center"/>
          </w:tcPr>
          <w:p w14:paraId="485D6699" w14:textId="77777777" w:rsidR="00811706" w:rsidRPr="00296AA8" w:rsidRDefault="00811706" w:rsidP="00811706">
            <w:pPr>
              <w:pStyle w:val="QuestionHead"/>
            </w:pPr>
            <w:r w:rsidRPr="00296AA8">
              <w:t>Question</w:t>
            </w:r>
            <w:r>
              <w:t xml:space="preserve"> 3</w:t>
            </w:r>
          </w:p>
        </w:tc>
        <w:tc>
          <w:tcPr>
            <w:tcW w:w="6300" w:type="dxa"/>
            <w:vAlign w:val="center"/>
          </w:tcPr>
          <w:p w14:paraId="4235C982" w14:textId="77777777" w:rsidR="00811706" w:rsidRPr="00B05F59" w:rsidRDefault="00811706" w:rsidP="00AA56DE">
            <w:pPr>
              <w:pStyle w:val="NoteText"/>
            </w:pPr>
            <w:r>
              <w:t>How does enforce password history and minimum password age work together to keep a network environment secure?</w:t>
            </w:r>
          </w:p>
        </w:tc>
      </w:tr>
    </w:tbl>
    <w:p w14:paraId="6A82160E" w14:textId="77777777" w:rsidR="00811706" w:rsidRDefault="00811706" w:rsidP="00FF60A1">
      <w:pPr>
        <w:pStyle w:val="NL"/>
        <w:rPr>
          <w:noProof w:val="0"/>
        </w:rPr>
      </w:pPr>
    </w:p>
    <w:p w14:paraId="1B94F679" w14:textId="77777777" w:rsidR="00FF60A1" w:rsidRDefault="00576933" w:rsidP="00FF60A1">
      <w:pPr>
        <w:pStyle w:val="NL"/>
        <w:rPr>
          <w:noProof w:val="0"/>
        </w:rPr>
      </w:pPr>
      <w:r w:rsidRPr="00BE3BC2">
        <w:rPr>
          <w:b/>
          <w:noProof w:val="0"/>
        </w:rPr>
        <w:lastRenderedPageBreak/>
        <w:t>5</w:t>
      </w:r>
      <w:r w:rsidR="00FF60A1" w:rsidRPr="00BE3BC2">
        <w:rPr>
          <w:b/>
          <w:noProof w:val="0"/>
        </w:rPr>
        <w:t>.</w:t>
      </w:r>
      <w:r w:rsidR="00FF60A1">
        <w:rPr>
          <w:noProof w:val="0"/>
        </w:rPr>
        <w:tab/>
      </w:r>
      <w:r w:rsidR="00691B3D">
        <w:rPr>
          <w:noProof w:val="0"/>
        </w:rPr>
        <w:t xml:space="preserve">Double-click the </w:t>
      </w:r>
      <w:r w:rsidR="00476B3C" w:rsidRPr="00476B3C">
        <w:rPr>
          <w:noProof w:val="0"/>
        </w:rPr>
        <w:t>Minimum password length</w:t>
      </w:r>
      <w:r w:rsidR="00691B3D" w:rsidRPr="00C050F3">
        <w:rPr>
          <w:noProof w:val="0"/>
        </w:rPr>
        <w:t>. When the Minimum password length Properties dialog box opens, change the 7</w:t>
      </w:r>
      <w:r w:rsidR="00474A04" w:rsidRPr="00C050F3">
        <w:rPr>
          <w:noProof w:val="0"/>
        </w:rPr>
        <w:t xml:space="preserve"> value</w:t>
      </w:r>
      <w:r w:rsidR="00691B3D" w:rsidRPr="00C050F3">
        <w:rPr>
          <w:noProof w:val="0"/>
        </w:rPr>
        <w:t xml:space="preserve"> to </w:t>
      </w:r>
      <w:r w:rsidR="00476B3C" w:rsidRPr="00476B3C">
        <w:rPr>
          <w:noProof w:val="0"/>
        </w:rPr>
        <w:t>8</w:t>
      </w:r>
      <w:r w:rsidR="00691B3D" w:rsidRPr="00C050F3">
        <w:rPr>
          <w:noProof w:val="0"/>
        </w:rPr>
        <w:t xml:space="preserve"> characters. Click </w:t>
      </w:r>
      <w:r w:rsidR="00476B3C" w:rsidRPr="00476B3C">
        <w:rPr>
          <w:noProof w:val="0"/>
        </w:rPr>
        <w:t>OK</w:t>
      </w:r>
      <w:r w:rsidR="00691B3D" w:rsidRPr="00C050F3">
        <w:rPr>
          <w:noProof w:val="0"/>
        </w:rPr>
        <w:t xml:space="preserve"> to close the Minimum password length Properties dialog box.</w:t>
      </w:r>
    </w:p>
    <w:p w14:paraId="3CC03C33" w14:textId="77777777" w:rsidR="00906469" w:rsidRDefault="00576933" w:rsidP="00691B3D">
      <w:pPr>
        <w:pStyle w:val="NL"/>
        <w:rPr>
          <w:noProof w:val="0"/>
        </w:rPr>
      </w:pPr>
      <w:r w:rsidRPr="00BE3BC2">
        <w:rPr>
          <w:b/>
          <w:noProof w:val="0"/>
        </w:rPr>
        <w:t>6</w:t>
      </w:r>
      <w:r w:rsidR="00FF60A1" w:rsidRPr="00BE3BC2">
        <w:rPr>
          <w:b/>
          <w:noProof w:val="0"/>
        </w:rPr>
        <w:t>.</w:t>
      </w:r>
      <w:r w:rsidR="00FF60A1">
        <w:rPr>
          <w:noProof w:val="0"/>
        </w:rPr>
        <w:tab/>
      </w:r>
      <w:r w:rsidR="0074769C">
        <w:rPr>
          <w:noProof w:val="0"/>
        </w:rPr>
        <w:t xml:space="preserve">Keep the Default Domain Policy </w:t>
      </w:r>
      <w:r w:rsidR="00FF60A1">
        <w:rPr>
          <w:noProof w:val="0"/>
        </w:rPr>
        <w:t xml:space="preserve">Group Policy Management Editor window </w:t>
      </w:r>
      <w:r w:rsidR="0074769C">
        <w:rPr>
          <w:noProof w:val="0"/>
        </w:rPr>
        <w:t>open for the next exercise</w:t>
      </w:r>
      <w:r w:rsidR="00FF60A1">
        <w:rPr>
          <w:noProof w:val="0"/>
        </w:rPr>
        <w:t>.</w:t>
      </w:r>
    </w:p>
    <w:p w14:paraId="35D24BDE" w14:textId="77777777" w:rsidR="00906469" w:rsidRPr="00906469" w:rsidRDefault="00906469" w:rsidP="00906469">
      <w:pPr>
        <w:pStyle w:val="BodyText"/>
        <w:ind w:left="360"/>
        <w:rPr>
          <w:sz w:val="22"/>
        </w:rPr>
      </w:pPr>
      <w:r w:rsidRPr="00906469">
        <w:rPr>
          <w:sz w:val="22"/>
        </w:rPr>
        <w:t>End of exercise. You can leave the windows open for the next exercise.</w:t>
      </w:r>
    </w:p>
    <w:p w14:paraId="5FB5473B" w14:textId="77777777" w:rsidR="007E2448" w:rsidRDefault="007E2448" w:rsidP="00691B3D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088"/>
        <w:gridCol w:w="6408"/>
      </w:tblGrid>
      <w:tr w:rsidR="0074769C" w:rsidRPr="00296AA8" w14:paraId="7C3FAAD1" w14:textId="77777777">
        <w:tc>
          <w:tcPr>
            <w:tcW w:w="2088" w:type="dxa"/>
            <w:shd w:val="solid" w:color="000000" w:fill="FFFFFF"/>
            <w:vAlign w:val="bottom"/>
          </w:tcPr>
          <w:p w14:paraId="487A9C7E" w14:textId="77777777" w:rsidR="0074769C" w:rsidRPr="00296AA8" w:rsidRDefault="0074769C" w:rsidP="0074769C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18.2</w:t>
            </w:r>
          </w:p>
        </w:tc>
        <w:tc>
          <w:tcPr>
            <w:tcW w:w="6408" w:type="dxa"/>
            <w:shd w:val="solid" w:color="000000" w:fill="FFFFFF"/>
            <w:vAlign w:val="bottom"/>
          </w:tcPr>
          <w:p w14:paraId="22D2637E" w14:textId="77777777" w:rsidR="0074769C" w:rsidRPr="00296AA8" w:rsidRDefault="00C050F3" w:rsidP="00C050F3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Configuring </w:t>
            </w:r>
            <w:r w:rsidR="0074769C">
              <w:rPr>
                <w:b w:val="0"/>
                <w:bCs w:val="0"/>
              </w:rPr>
              <w:t>Account Lockout Settings</w:t>
            </w:r>
          </w:p>
        </w:tc>
      </w:tr>
      <w:tr w:rsidR="0074769C" w14:paraId="3687A16E" w14:textId="77777777">
        <w:tc>
          <w:tcPr>
            <w:tcW w:w="2088" w:type="dxa"/>
            <w:shd w:val="clear" w:color="auto" w:fill="auto"/>
          </w:tcPr>
          <w:p w14:paraId="31891028" w14:textId="77777777" w:rsidR="0074769C" w:rsidRDefault="0074769C" w:rsidP="00B62C85">
            <w:pPr>
              <w:pStyle w:val="TB"/>
            </w:pPr>
            <w:r>
              <w:t>Overview</w:t>
            </w:r>
          </w:p>
          <w:p w14:paraId="723DAEA9" w14:textId="77777777" w:rsidR="0074769C" w:rsidRDefault="0074769C" w:rsidP="00B62C85">
            <w:pPr>
              <w:spacing w:after="120"/>
            </w:pPr>
          </w:p>
        </w:tc>
        <w:tc>
          <w:tcPr>
            <w:tcW w:w="6408" w:type="dxa"/>
            <w:shd w:val="clear" w:color="auto" w:fill="auto"/>
          </w:tcPr>
          <w:p w14:paraId="43628B52" w14:textId="77777777" w:rsidR="0074769C" w:rsidRDefault="0074769C" w:rsidP="00C050F3">
            <w:pPr>
              <w:pStyle w:val="StyleTBLLeft-001Hanging001"/>
            </w:pPr>
            <w:r w:rsidRPr="0086384A">
              <w:t xml:space="preserve">In this exercise, </w:t>
            </w:r>
            <w:r w:rsidR="00FC6330">
              <w:t xml:space="preserve">you continue to configure the Default Domain Policy by </w:t>
            </w:r>
            <w:r w:rsidR="00C050F3">
              <w:t xml:space="preserve">configuring </w:t>
            </w:r>
            <w:r w:rsidR="00FC6330">
              <w:t>the account lockout settings.</w:t>
            </w:r>
            <w:r w:rsidRPr="0086384A">
              <w:t xml:space="preserve"> </w:t>
            </w:r>
          </w:p>
        </w:tc>
      </w:tr>
      <w:tr w:rsidR="0074769C" w14:paraId="3FCF2D80" w14:textId="77777777">
        <w:tc>
          <w:tcPr>
            <w:tcW w:w="2088" w:type="dxa"/>
            <w:shd w:val="clear" w:color="auto" w:fill="auto"/>
          </w:tcPr>
          <w:p w14:paraId="0C48CE3C" w14:textId="77777777" w:rsidR="0074769C" w:rsidRDefault="0074769C" w:rsidP="00B62C85">
            <w:pPr>
              <w:pStyle w:val="TB"/>
            </w:pPr>
            <w:r>
              <w:t>Completion time</w:t>
            </w:r>
          </w:p>
        </w:tc>
        <w:tc>
          <w:tcPr>
            <w:tcW w:w="6408" w:type="dxa"/>
            <w:shd w:val="clear" w:color="auto" w:fill="auto"/>
          </w:tcPr>
          <w:p w14:paraId="601C7C08" w14:textId="77777777" w:rsidR="0074769C" w:rsidRDefault="003129CD" w:rsidP="00B62C85">
            <w:pPr>
              <w:pStyle w:val="TB"/>
            </w:pPr>
            <w:r>
              <w:t>5</w:t>
            </w:r>
            <w:r w:rsidR="0074769C">
              <w:t xml:space="preserve"> minutes</w:t>
            </w:r>
          </w:p>
        </w:tc>
      </w:tr>
    </w:tbl>
    <w:p w14:paraId="0A11653D" w14:textId="77777777" w:rsidR="0074769C" w:rsidRDefault="0074769C" w:rsidP="0074769C">
      <w:pPr>
        <w:pStyle w:val="NL"/>
      </w:pPr>
    </w:p>
    <w:p w14:paraId="5865918D" w14:textId="77777777" w:rsidR="0074769C" w:rsidRDefault="0074769C" w:rsidP="0074769C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FC6330">
        <w:rPr>
          <w:b/>
          <w:szCs w:val="24"/>
        </w:rPr>
        <w:t>How does account lockout settings protect a network?</w:t>
      </w:r>
    </w:p>
    <w:p w14:paraId="4B8DB77F" w14:textId="77777777" w:rsidR="0074769C" w:rsidRDefault="0074769C" w:rsidP="00B05F59">
      <w:pPr>
        <w:pStyle w:val="NL"/>
        <w:ind w:left="0" w:firstLine="0"/>
        <w:rPr>
          <w:noProof w:val="0"/>
        </w:rPr>
      </w:pPr>
    </w:p>
    <w:p w14:paraId="16C564D9" w14:textId="77777777" w:rsidR="0074769C" w:rsidRDefault="0074769C" w:rsidP="0074769C">
      <w:pPr>
        <w:pStyle w:val="NL"/>
        <w:rPr>
          <w:noProof w:val="0"/>
        </w:rPr>
      </w:pPr>
      <w:r w:rsidRPr="00BE3BC2">
        <w:rPr>
          <w:b/>
          <w:noProof w:val="0"/>
        </w:rPr>
        <w:t>1.</w:t>
      </w:r>
      <w:r w:rsidRPr="000B1D97">
        <w:rPr>
          <w:noProof w:val="0"/>
        </w:rPr>
        <w:tab/>
      </w:r>
      <w:r>
        <w:rPr>
          <w:noProof w:val="0"/>
        </w:rPr>
        <w:t xml:space="preserve">On RWDC01, </w:t>
      </w:r>
      <w:r w:rsidR="00AA56DE">
        <w:rPr>
          <w:noProof w:val="0"/>
        </w:rPr>
        <w:t xml:space="preserve">using </w:t>
      </w:r>
      <w:r w:rsidRPr="0074769C">
        <w:rPr>
          <w:noProof w:val="0"/>
        </w:rPr>
        <w:t xml:space="preserve">Default Domain Policy Group Policy Management Editor </w:t>
      </w:r>
      <w:r w:rsidR="00AA56DE">
        <w:rPr>
          <w:noProof w:val="0"/>
        </w:rPr>
        <w:t>console</w:t>
      </w:r>
      <w:r>
        <w:rPr>
          <w:noProof w:val="0"/>
        </w:rPr>
        <w:t xml:space="preserve">, under Account Policies, click </w:t>
      </w:r>
      <w:r w:rsidR="00476B3C" w:rsidRPr="00476B3C">
        <w:rPr>
          <w:noProof w:val="0"/>
        </w:rPr>
        <w:t>Account Lockout Policy</w:t>
      </w:r>
      <w:r>
        <w:rPr>
          <w:noProof w:val="0"/>
        </w:rP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74769C" w14:paraId="2D0641C6" w14:textId="77777777">
        <w:tc>
          <w:tcPr>
            <w:tcW w:w="1440" w:type="dxa"/>
            <w:shd w:val="clear" w:color="auto" w:fill="808080"/>
            <w:vAlign w:val="center"/>
          </w:tcPr>
          <w:p w14:paraId="2DBA86EA" w14:textId="77777777" w:rsidR="0074769C" w:rsidRPr="00296AA8" w:rsidRDefault="0074769C" w:rsidP="0074769C">
            <w:pPr>
              <w:pStyle w:val="QuestionHead"/>
            </w:pPr>
            <w:r w:rsidRPr="00296AA8">
              <w:t>Question</w:t>
            </w:r>
            <w:r>
              <w:t xml:space="preserve"> 4</w:t>
            </w:r>
          </w:p>
        </w:tc>
        <w:tc>
          <w:tcPr>
            <w:tcW w:w="6300" w:type="dxa"/>
            <w:vAlign w:val="center"/>
          </w:tcPr>
          <w:p w14:paraId="67D68DAE" w14:textId="77777777" w:rsidR="0074769C" w:rsidRPr="00B05F59" w:rsidRDefault="00474A04" w:rsidP="00B62C85">
            <w:pPr>
              <w:pStyle w:val="NoteText"/>
            </w:pPr>
            <w:r>
              <w:t>How</w:t>
            </w:r>
            <w:r w:rsidR="0074769C">
              <w:t xml:space="preserve"> </w:t>
            </w:r>
            <w:r w:rsidR="00AA56DE">
              <w:t xml:space="preserve">are </w:t>
            </w:r>
            <w:r w:rsidR="0074769C">
              <w:t>the account lockout settings currently set?</w:t>
            </w:r>
          </w:p>
        </w:tc>
      </w:tr>
    </w:tbl>
    <w:p w14:paraId="6416228B" w14:textId="77777777" w:rsidR="0074769C" w:rsidRDefault="0074769C" w:rsidP="0074769C">
      <w:pPr>
        <w:pStyle w:val="NL"/>
        <w:rPr>
          <w:noProof w:val="0"/>
        </w:rPr>
      </w:pPr>
    </w:p>
    <w:p w14:paraId="403811A0" w14:textId="77777777" w:rsidR="0074769C" w:rsidRDefault="0074769C" w:rsidP="0074769C">
      <w:pPr>
        <w:pStyle w:val="NL"/>
        <w:rPr>
          <w:noProof w:val="0"/>
        </w:rPr>
      </w:pPr>
      <w:r w:rsidRPr="00BE3BC2">
        <w:rPr>
          <w:b/>
          <w:noProof w:val="0"/>
        </w:rPr>
        <w:t>2.</w:t>
      </w:r>
      <w:r>
        <w:rPr>
          <w:noProof w:val="0"/>
        </w:rPr>
        <w:tab/>
        <w:t xml:space="preserve">Double-click Account lockout duration. When the Account lockout duration Properties dialog box opens, click to enable the Define this policy setting. 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74769C" w14:paraId="5DA16E6C" w14:textId="77777777">
        <w:tc>
          <w:tcPr>
            <w:tcW w:w="1440" w:type="dxa"/>
            <w:shd w:val="clear" w:color="auto" w:fill="808080"/>
            <w:vAlign w:val="center"/>
          </w:tcPr>
          <w:p w14:paraId="42090CE1" w14:textId="77777777" w:rsidR="0074769C" w:rsidRPr="00296AA8" w:rsidRDefault="0074769C" w:rsidP="0074769C">
            <w:pPr>
              <w:pStyle w:val="QuestionHead"/>
            </w:pPr>
            <w:r w:rsidRPr="00296AA8">
              <w:t>Question</w:t>
            </w:r>
            <w:r>
              <w:t xml:space="preserve"> 5</w:t>
            </w:r>
          </w:p>
        </w:tc>
        <w:tc>
          <w:tcPr>
            <w:tcW w:w="6300" w:type="dxa"/>
            <w:vAlign w:val="center"/>
          </w:tcPr>
          <w:p w14:paraId="703FE0D6" w14:textId="77777777" w:rsidR="0074769C" w:rsidRPr="00B05F59" w:rsidRDefault="0074769C" w:rsidP="00B62C85">
            <w:pPr>
              <w:pStyle w:val="NoteText"/>
            </w:pPr>
            <w:r>
              <w:t xml:space="preserve">What is the default </w:t>
            </w:r>
            <w:r w:rsidR="00474A04">
              <w:t>value</w:t>
            </w:r>
            <w:r>
              <w:t xml:space="preserve"> for the Account lockout duration?</w:t>
            </w:r>
          </w:p>
        </w:tc>
      </w:tr>
    </w:tbl>
    <w:p w14:paraId="151608AB" w14:textId="77777777" w:rsidR="0074769C" w:rsidRDefault="0074769C" w:rsidP="0074769C">
      <w:pPr>
        <w:pStyle w:val="NL"/>
        <w:rPr>
          <w:noProof w:val="0"/>
        </w:rPr>
      </w:pPr>
    </w:p>
    <w:p w14:paraId="09573D06" w14:textId="77777777" w:rsidR="00554B45" w:rsidRDefault="00554B45" w:rsidP="0074769C">
      <w:pPr>
        <w:pStyle w:val="NL"/>
        <w:rPr>
          <w:noProof w:val="0"/>
        </w:rPr>
      </w:pPr>
      <w:r w:rsidRPr="00BE3BC2">
        <w:rPr>
          <w:b/>
          <w:noProof w:val="0"/>
        </w:rPr>
        <w:t>3.</w:t>
      </w:r>
      <w:r>
        <w:rPr>
          <w:noProof w:val="0"/>
        </w:rPr>
        <w:tab/>
        <w:t>Click OK to close the Account lockout duration Properties dialog box. When the Suggested Value Changes dialog box opens, look at the suggested settings</w:t>
      </w:r>
      <w:r w:rsidR="001875C5">
        <w:rPr>
          <w:noProof w:val="0"/>
        </w:rPr>
        <w:t xml:space="preserve">. Then </w:t>
      </w:r>
      <w:bookmarkStart w:id="0" w:name="_GoBack"/>
      <w:bookmarkEnd w:id="0"/>
      <w:r w:rsidR="001875C5">
        <w:rPr>
          <w:noProof w:val="0"/>
        </w:rPr>
        <w:t>answer the following question</w:t>
      </w:r>
      <w:r>
        <w:rPr>
          <w:noProof w:val="0"/>
        </w:rPr>
        <w:t xml:space="preserve"> and click OK.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54B45" w14:paraId="3535E171" w14:textId="77777777">
        <w:tc>
          <w:tcPr>
            <w:tcW w:w="1440" w:type="dxa"/>
            <w:shd w:val="clear" w:color="auto" w:fill="808080"/>
            <w:vAlign w:val="center"/>
          </w:tcPr>
          <w:p w14:paraId="72CCCBCB" w14:textId="77777777" w:rsidR="00554B45" w:rsidRPr="00296AA8" w:rsidRDefault="00554B45" w:rsidP="00554B45">
            <w:pPr>
              <w:pStyle w:val="QuestionHead"/>
            </w:pPr>
            <w:r w:rsidRPr="00296AA8">
              <w:t>Question</w:t>
            </w:r>
            <w:r>
              <w:t xml:space="preserve"> 6</w:t>
            </w:r>
          </w:p>
        </w:tc>
        <w:tc>
          <w:tcPr>
            <w:tcW w:w="6300" w:type="dxa"/>
            <w:vAlign w:val="center"/>
          </w:tcPr>
          <w:p w14:paraId="35B328ED" w14:textId="77777777" w:rsidR="00554B45" w:rsidRPr="00B05F59" w:rsidRDefault="00554B45" w:rsidP="00B62C85">
            <w:pPr>
              <w:pStyle w:val="NoteText"/>
            </w:pPr>
            <w:r>
              <w:t xml:space="preserve">How many </w:t>
            </w:r>
            <w:r w:rsidR="00474A04">
              <w:t xml:space="preserve">invalid logon </w:t>
            </w:r>
            <w:r w:rsidR="00F1417B">
              <w:t>attempts can be made that will cause an account to be locked?</w:t>
            </w:r>
          </w:p>
        </w:tc>
      </w:tr>
    </w:tbl>
    <w:p w14:paraId="6F16819E" w14:textId="77777777" w:rsidR="00554B45" w:rsidRDefault="00554B45" w:rsidP="0074769C">
      <w:pPr>
        <w:pStyle w:val="NL"/>
        <w:rPr>
          <w:noProof w:val="0"/>
        </w:rPr>
      </w:pPr>
    </w:p>
    <w:p w14:paraId="4D7774DF" w14:textId="77777777" w:rsidR="0074769C" w:rsidRDefault="00F1417B" w:rsidP="0074769C">
      <w:pPr>
        <w:pStyle w:val="NL"/>
        <w:rPr>
          <w:noProof w:val="0"/>
        </w:rPr>
      </w:pPr>
      <w:r w:rsidRPr="00BE3BC2">
        <w:rPr>
          <w:b/>
          <w:noProof w:val="0"/>
        </w:rPr>
        <w:t>4</w:t>
      </w:r>
      <w:r w:rsidR="00554B45" w:rsidRPr="00BE3BC2">
        <w:rPr>
          <w:b/>
          <w:noProof w:val="0"/>
        </w:rPr>
        <w:t>.</w:t>
      </w:r>
      <w:r w:rsidR="00554B45">
        <w:rPr>
          <w:noProof w:val="0"/>
        </w:rPr>
        <w:tab/>
      </w:r>
      <w:r w:rsidR="0074769C">
        <w:rPr>
          <w:noProof w:val="0"/>
        </w:rPr>
        <w:t xml:space="preserve">Close the Group Policy Management Editor window for </w:t>
      </w:r>
      <w:r>
        <w:rPr>
          <w:noProof w:val="0"/>
        </w:rPr>
        <w:t>the Default Domain Policy</w:t>
      </w:r>
      <w:r w:rsidR="0074769C">
        <w:rPr>
          <w:noProof w:val="0"/>
        </w:rPr>
        <w:t>.</w:t>
      </w:r>
    </w:p>
    <w:p w14:paraId="7ACB6D31" w14:textId="77777777" w:rsidR="00906469" w:rsidRDefault="005F2560" w:rsidP="0074769C">
      <w:pPr>
        <w:pStyle w:val="NL"/>
        <w:rPr>
          <w:noProof w:val="0"/>
        </w:rPr>
      </w:pPr>
      <w:r w:rsidRPr="00BE3BC2">
        <w:rPr>
          <w:b/>
          <w:noProof w:val="0"/>
        </w:rPr>
        <w:t>5.</w:t>
      </w:r>
      <w:r>
        <w:rPr>
          <w:noProof w:val="0"/>
        </w:rPr>
        <w:tab/>
        <w:t>Close the Group Policy Management console.</w:t>
      </w:r>
    </w:p>
    <w:p w14:paraId="6928FD5D" w14:textId="77777777" w:rsidR="00906469" w:rsidRPr="00906469" w:rsidRDefault="00906469" w:rsidP="00906469">
      <w:pPr>
        <w:pStyle w:val="BodyText"/>
        <w:ind w:left="360"/>
        <w:rPr>
          <w:sz w:val="22"/>
        </w:rPr>
      </w:pPr>
      <w:r w:rsidRPr="00906469">
        <w:rPr>
          <w:sz w:val="22"/>
        </w:rPr>
        <w:lastRenderedPageBreak/>
        <w:t>End of exercise. You can leave the windows open for the next exercise.</w:t>
      </w:r>
    </w:p>
    <w:p w14:paraId="648CCFB2" w14:textId="77777777" w:rsidR="005F2560" w:rsidRDefault="005F2560" w:rsidP="0074769C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2"/>
        <w:gridCol w:w="126"/>
        <w:gridCol w:w="6498"/>
      </w:tblGrid>
      <w:tr w:rsidR="007E2448" w:rsidRPr="00296AA8" w14:paraId="72034765" w14:textId="77777777">
        <w:tc>
          <w:tcPr>
            <w:tcW w:w="1998" w:type="dxa"/>
            <w:gridSpan w:val="2"/>
            <w:shd w:val="solid" w:color="000000" w:fill="FFFFFF"/>
            <w:vAlign w:val="bottom"/>
          </w:tcPr>
          <w:p w14:paraId="0908C39F" w14:textId="77777777" w:rsidR="007E2448" w:rsidRPr="00296AA8" w:rsidRDefault="007E2448" w:rsidP="003129CD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FF60A1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="003129CD">
              <w:rPr>
                <w:b w:val="0"/>
                <w:bCs w:val="0"/>
              </w:rPr>
              <w:t>3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30456A14" w14:textId="77777777" w:rsidR="007E2448" w:rsidRPr="00296AA8" w:rsidRDefault="00C050F3" w:rsidP="00C050F3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Configuring </w:t>
            </w:r>
            <w:r w:rsidR="00FF60A1">
              <w:rPr>
                <w:b w:val="0"/>
                <w:bCs w:val="0"/>
              </w:rPr>
              <w:t>a Password Settings Object</w:t>
            </w:r>
          </w:p>
        </w:tc>
      </w:tr>
      <w:tr w:rsidR="007E2448" w14:paraId="26A2CB95" w14:textId="77777777">
        <w:tc>
          <w:tcPr>
            <w:tcW w:w="1872" w:type="dxa"/>
            <w:shd w:val="clear" w:color="auto" w:fill="auto"/>
          </w:tcPr>
          <w:p w14:paraId="02D6EE7F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0A883AE8" w14:textId="77777777" w:rsidR="007E2448" w:rsidRDefault="007E2448" w:rsidP="007E2448">
            <w:pPr>
              <w:spacing w:after="120"/>
            </w:pPr>
          </w:p>
        </w:tc>
        <w:tc>
          <w:tcPr>
            <w:tcW w:w="6624" w:type="dxa"/>
            <w:gridSpan w:val="2"/>
            <w:shd w:val="clear" w:color="auto" w:fill="auto"/>
          </w:tcPr>
          <w:p w14:paraId="274895AD" w14:textId="77777777" w:rsidR="007E2448" w:rsidRDefault="00FC6330" w:rsidP="00CC31CB">
            <w:pPr>
              <w:pStyle w:val="StyleTBLLeft-001Hanging001"/>
            </w:pPr>
            <w:r>
              <w:t>In this exercise, you create and apply a Password Settings Object to the Sales group.</w:t>
            </w:r>
            <w:r w:rsidR="007E2448" w:rsidRPr="0086384A">
              <w:t xml:space="preserve"> </w:t>
            </w:r>
          </w:p>
        </w:tc>
      </w:tr>
      <w:tr w:rsidR="007E2448" w14:paraId="7B03093F" w14:textId="77777777">
        <w:tc>
          <w:tcPr>
            <w:tcW w:w="1872" w:type="dxa"/>
            <w:shd w:val="clear" w:color="auto" w:fill="auto"/>
          </w:tcPr>
          <w:p w14:paraId="4E68D122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4" w:type="dxa"/>
            <w:gridSpan w:val="2"/>
            <w:shd w:val="clear" w:color="auto" w:fill="auto"/>
          </w:tcPr>
          <w:p w14:paraId="262BD7D0" w14:textId="77777777" w:rsidR="007E2448" w:rsidRDefault="00FC6330" w:rsidP="00394C43">
            <w:pPr>
              <w:pStyle w:val="TB"/>
            </w:pPr>
            <w:r>
              <w:t>2</w:t>
            </w:r>
            <w:r w:rsidR="00394C43">
              <w:t>5</w:t>
            </w:r>
            <w:r w:rsidR="007E2448">
              <w:t xml:space="preserve"> minutes</w:t>
            </w:r>
          </w:p>
        </w:tc>
      </w:tr>
    </w:tbl>
    <w:p w14:paraId="3E86A90D" w14:textId="77777777" w:rsidR="007E2448" w:rsidRDefault="007E2448" w:rsidP="007E2448">
      <w:pPr>
        <w:pStyle w:val="NL"/>
      </w:pPr>
    </w:p>
    <w:p w14:paraId="4F10389B" w14:textId="77777777" w:rsidR="00FC6330" w:rsidRDefault="00FC6330" w:rsidP="00FC6330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Questions:</w:t>
      </w:r>
      <w:r w:rsidRPr="00351A8B">
        <w:rPr>
          <w:b/>
          <w:szCs w:val="24"/>
        </w:rPr>
        <w:tab/>
      </w:r>
      <w:r>
        <w:rPr>
          <w:b/>
          <w:szCs w:val="24"/>
        </w:rPr>
        <w:t>How are Password Settings Objects (PSOs) used in a domain?</w:t>
      </w:r>
    </w:p>
    <w:p w14:paraId="3C5866D4" w14:textId="77777777" w:rsidR="00FC6330" w:rsidRDefault="00FC6330" w:rsidP="00B05F59">
      <w:pPr>
        <w:pStyle w:val="NL"/>
        <w:ind w:left="0" w:firstLine="0"/>
      </w:pPr>
    </w:p>
    <w:p w14:paraId="266DA8A9" w14:textId="77777777" w:rsidR="005E11D7" w:rsidRDefault="005E11D7" w:rsidP="001E07FB">
      <w:pPr>
        <w:pStyle w:val="NL"/>
        <w:rPr>
          <w:noProof w:val="0"/>
        </w:rPr>
      </w:pPr>
      <w:r w:rsidRPr="00BE3BC2">
        <w:rPr>
          <w:b/>
          <w:noProof w:val="0"/>
        </w:rPr>
        <w:t>1.</w:t>
      </w:r>
      <w:r>
        <w:rPr>
          <w:noProof w:val="0"/>
        </w:rPr>
        <w:tab/>
        <w:t xml:space="preserve">On RWDC01, using Server Manager, click </w:t>
      </w:r>
      <w:r w:rsidRPr="00CC31CB">
        <w:rPr>
          <w:noProof w:val="0"/>
        </w:rPr>
        <w:t>To</w:t>
      </w:r>
      <w:r w:rsidR="00476B3C" w:rsidRPr="00476B3C">
        <w:rPr>
          <w:noProof w:val="0"/>
        </w:rPr>
        <w:t>ols &gt; Active Directory Users and Computers</w:t>
      </w:r>
      <w:r w:rsidRPr="00CC31CB">
        <w:rPr>
          <w:noProof w:val="0"/>
        </w:rPr>
        <w:t>. The Active Directory Users an</w:t>
      </w:r>
      <w:r>
        <w:rPr>
          <w:noProof w:val="0"/>
        </w:rPr>
        <w:t>d Computers console opens.</w:t>
      </w:r>
    </w:p>
    <w:p w14:paraId="57EC2679" w14:textId="77777777" w:rsidR="005E11D7" w:rsidRDefault="005E11D7" w:rsidP="001E07FB">
      <w:pPr>
        <w:pStyle w:val="NL"/>
        <w:rPr>
          <w:noProof w:val="0"/>
        </w:rPr>
      </w:pPr>
      <w:r w:rsidRPr="00BE3BC2">
        <w:rPr>
          <w:b/>
          <w:noProof w:val="0"/>
        </w:rPr>
        <w:t>2.</w:t>
      </w:r>
      <w:r>
        <w:rPr>
          <w:noProof w:val="0"/>
        </w:rPr>
        <w:tab/>
      </w:r>
      <w:r w:rsidR="005F2560">
        <w:rPr>
          <w:noProof w:val="0"/>
        </w:rPr>
        <w:t xml:space="preserve">Right-click </w:t>
      </w:r>
      <w:r w:rsidR="00476B3C" w:rsidRPr="00476B3C">
        <w:rPr>
          <w:noProof w:val="0"/>
        </w:rPr>
        <w:t>contoso.com</w:t>
      </w:r>
      <w:r w:rsidR="005F2560" w:rsidRPr="00CC31CB">
        <w:rPr>
          <w:noProof w:val="0"/>
        </w:rPr>
        <w:t xml:space="preserve">, click </w:t>
      </w:r>
      <w:r w:rsidR="00476B3C" w:rsidRPr="00476B3C">
        <w:rPr>
          <w:noProof w:val="0"/>
        </w:rPr>
        <w:t>New,</w:t>
      </w:r>
      <w:r w:rsidR="005F2560" w:rsidRPr="00CC31CB">
        <w:rPr>
          <w:noProof w:val="0"/>
        </w:rPr>
        <w:t xml:space="preserve"> and click </w:t>
      </w:r>
      <w:r w:rsidR="00476B3C" w:rsidRPr="00476B3C">
        <w:rPr>
          <w:noProof w:val="0"/>
        </w:rPr>
        <w:t>Organizational Unit</w:t>
      </w:r>
      <w:r w:rsidR="005F2560">
        <w:rPr>
          <w:noProof w:val="0"/>
        </w:rPr>
        <w:t xml:space="preserve">. </w:t>
      </w:r>
    </w:p>
    <w:p w14:paraId="198CC9F3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3.</w:t>
      </w:r>
      <w:r>
        <w:rPr>
          <w:noProof w:val="0"/>
        </w:rPr>
        <w:tab/>
        <w:t xml:space="preserve">When the New Object – Organizational Unit dialog box opens, type </w:t>
      </w:r>
      <w:r w:rsidRPr="003C25A0">
        <w:rPr>
          <w:b/>
          <w:noProof w:val="0"/>
        </w:rPr>
        <w:t>Sales</w:t>
      </w:r>
      <w:r>
        <w:rPr>
          <w:noProof w:val="0"/>
        </w:rPr>
        <w:t xml:space="preserve"> in the Name text box. Click </w:t>
      </w:r>
      <w:r w:rsidR="00476B3C" w:rsidRPr="00476B3C">
        <w:rPr>
          <w:noProof w:val="0"/>
        </w:rPr>
        <w:t>OK</w:t>
      </w:r>
      <w:r>
        <w:rPr>
          <w:noProof w:val="0"/>
        </w:rPr>
        <w:t xml:space="preserve"> to close the New Object – Organizational Unit</w:t>
      </w:r>
      <w:r w:rsidR="00A9427E">
        <w:rPr>
          <w:noProof w:val="0"/>
        </w:rPr>
        <w:t xml:space="preserve"> dialog box</w:t>
      </w:r>
      <w:r>
        <w:rPr>
          <w:noProof w:val="0"/>
        </w:rPr>
        <w:t>.</w:t>
      </w:r>
    </w:p>
    <w:p w14:paraId="492C2886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4.</w:t>
      </w:r>
      <w:r>
        <w:rPr>
          <w:noProof w:val="0"/>
        </w:rPr>
        <w:tab/>
        <w:t xml:space="preserve">Right-click the </w:t>
      </w:r>
      <w:r w:rsidR="00476B3C" w:rsidRPr="00476B3C">
        <w:rPr>
          <w:noProof w:val="0"/>
        </w:rPr>
        <w:t>Sales</w:t>
      </w:r>
      <w:r w:rsidRPr="00CC31CB">
        <w:rPr>
          <w:noProof w:val="0"/>
        </w:rPr>
        <w:t xml:space="preserve"> organizational unit, click </w:t>
      </w:r>
      <w:r w:rsidR="00476B3C" w:rsidRPr="00476B3C">
        <w:rPr>
          <w:noProof w:val="0"/>
        </w:rPr>
        <w:t>New</w:t>
      </w:r>
      <w:r w:rsidRPr="00CC31CB">
        <w:rPr>
          <w:noProof w:val="0"/>
        </w:rPr>
        <w:t xml:space="preserve">, and click </w:t>
      </w:r>
      <w:r w:rsidR="00476B3C" w:rsidRPr="00476B3C">
        <w:rPr>
          <w:noProof w:val="0"/>
        </w:rPr>
        <w:t>User</w:t>
      </w:r>
      <w:r>
        <w:rPr>
          <w:noProof w:val="0"/>
        </w:rPr>
        <w:t>. The New Object – User dialog box opens.</w:t>
      </w:r>
    </w:p>
    <w:p w14:paraId="3E1B6DD4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5.</w:t>
      </w:r>
      <w:r>
        <w:rPr>
          <w:noProof w:val="0"/>
        </w:rPr>
        <w:tab/>
        <w:t>Type in the following information:</w:t>
      </w:r>
    </w:p>
    <w:p w14:paraId="3D512CFE" w14:textId="77777777" w:rsidR="005F2560" w:rsidRDefault="005F2560" w:rsidP="001E07FB">
      <w:pPr>
        <w:pStyle w:val="NL"/>
        <w:rPr>
          <w:noProof w:val="0"/>
        </w:rPr>
      </w:pPr>
      <w:r>
        <w:rPr>
          <w:noProof w:val="0"/>
        </w:rPr>
        <w:tab/>
        <w:t xml:space="preserve">First name: </w:t>
      </w:r>
      <w:r w:rsidRPr="003C25A0">
        <w:rPr>
          <w:b/>
          <w:noProof w:val="0"/>
        </w:rPr>
        <w:t>John</w:t>
      </w:r>
    </w:p>
    <w:p w14:paraId="6E37D0FB" w14:textId="77777777" w:rsidR="005F2560" w:rsidRDefault="005F2560" w:rsidP="001E07FB">
      <w:pPr>
        <w:pStyle w:val="NL"/>
        <w:rPr>
          <w:noProof w:val="0"/>
        </w:rPr>
      </w:pPr>
      <w:r>
        <w:rPr>
          <w:noProof w:val="0"/>
        </w:rPr>
        <w:tab/>
        <w:t xml:space="preserve">Last name: </w:t>
      </w:r>
      <w:r w:rsidRPr="003C25A0">
        <w:rPr>
          <w:b/>
          <w:noProof w:val="0"/>
        </w:rPr>
        <w:t>Smith</w:t>
      </w:r>
    </w:p>
    <w:p w14:paraId="6E591CAD" w14:textId="77777777" w:rsidR="005F2560" w:rsidRDefault="005F2560" w:rsidP="001E07FB">
      <w:pPr>
        <w:pStyle w:val="NL"/>
        <w:rPr>
          <w:noProof w:val="0"/>
        </w:rPr>
      </w:pPr>
      <w:r>
        <w:rPr>
          <w:noProof w:val="0"/>
        </w:rPr>
        <w:tab/>
        <w:t xml:space="preserve">User logon name: </w:t>
      </w:r>
      <w:r w:rsidRPr="003C25A0">
        <w:rPr>
          <w:b/>
          <w:noProof w:val="0"/>
        </w:rPr>
        <w:t>JSmith</w:t>
      </w:r>
    </w:p>
    <w:p w14:paraId="6BADFD79" w14:textId="77777777" w:rsidR="005F2560" w:rsidRDefault="005F2560" w:rsidP="001E07FB">
      <w:pPr>
        <w:pStyle w:val="NL"/>
        <w:rPr>
          <w:noProof w:val="0"/>
        </w:rPr>
      </w:pPr>
      <w:r>
        <w:rPr>
          <w:noProof w:val="0"/>
        </w:rPr>
        <w:tab/>
        <w:t xml:space="preserve">Click </w:t>
      </w:r>
      <w:r w:rsidR="00476B3C" w:rsidRPr="00476B3C">
        <w:rPr>
          <w:noProof w:val="0"/>
        </w:rPr>
        <w:t>Next</w:t>
      </w:r>
      <w:r>
        <w:rPr>
          <w:noProof w:val="0"/>
        </w:rPr>
        <w:t>.</w:t>
      </w:r>
    </w:p>
    <w:p w14:paraId="0CE20911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6.</w:t>
      </w:r>
      <w:r>
        <w:rPr>
          <w:noProof w:val="0"/>
        </w:rPr>
        <w:tab/>
        <w:t xml:space="preserve">For the Password and Confirm password text boxes, type </w:t>
      </w:r>
      <w:r w:rsidRPr="003C25A0">
        <w:rPr>
          <w:b/>
          <w:noProof w:val="0"/>
        </w:rPr>
        <w:t>Password01</w:t>
      </w:r>
      <w:r>
        <w:rPr>
          <w:noProof w:val="0"/>
        </w:rPr>
        <w:t>.</w:t>
      </w:r>
    </w:p>
    <w:p w14:paraId="56827943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7.</w:t>
      </w:r>
      <w:r>
        <w:rPr>
          <w:noProof w:val="0"/>
        </w:rPr>
        <w:tab/>
        <w:t xml:space="preserve">Click to deselect the User must change password at next logon. Click </w:t>
      </w:r>
      <w:r w:rsidR="00476B3C" w:rsidRPr="00476B3C">
        <w:rPr>
          <w:noProof w:val="0"/>
        </w:rPr>
        <w:t>Next</w:t>
      </w:r>
      <w:r>
        <w:rPr>
          <w:noProof w:val="0"/>
        </w:rPr>
        <w:t>.</w:t>
      </w:r>
    </w:p>
    <w:p w14:paraId="6672DFFF" w14:textId="77777777" w:rsidR="00B05F59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8.</w:t>
      </w:r>
      <w:r>
        <w:rPr>
          <w:noProof w:val="0"/>
        </w:rPr>
        <w:tab/>
        <w:t xml:space="preserve">Click </w:t>
      </w:r>
      <w:r w:rsidR="00476B3C" w:rsidRPr="00476B3C">
        <w:rPr>
          <w:noProof w:val="0"/>
        </w:rPr>
        <w:t>Finish</w:t>
      </w:r>
      <w:r>
        <w:rPr>
          <w:noProof w:val="0"/>
        </w:rPr>
        <w:t>.</w:t>
      </w:r>
    </w:p>
    <w:p w14:paraId="60081F9D" w14:textId="77777777" w:rsidR="00B05F59" w:rsidRDefault="00B05F59" w:rsidP="001E07FB">
      <w:pPr>
        <w:pStyle w:val="NL"/>
        <w:rPr>
          <w:noProof w:val="0"/>
        </w:rPr>
      </w:pPr>
    </w:p>
    <w:p w14:paraId="32B1AC0B" w14:textId="77777777" w:rsidR="00B05F59" w:rsidRDefault="00B05F59" w:rsidP="001E07FB">
      <w:pPr>
        <w:pStyle w:val="NL"/>
        <w:rPr>
          <w:noProof w:val="0"/>
        </w:rPr>
      </w:pPr>
    </w:p>
    <w:p w14:paraId="6521EBF3" w14:textId="77777777" w:rsidR="00B05F59" w:rsidRDefault="00B05F59" w:rsidP="001E07FB">
      <w:pPr>
        <w:pStyle w:val="NL"/>
        <w:rPr>
          <w:noProof w:val="0"/>
        </w:rPr>
      </w:pPr>
    </w:p>
    <w:p w14:paraId="6165ADD4" w14:textId="77777777" w:rsidR="005F2560" w:rsidRDefault="005F2560" w:rsidP="001E07FB">
      <w:pPr>
        <w:pStyle w:val="NL"/>
        <w:rPr>
          <w:noProof w:val="0"/>
        </w:rPr>
      </w:pPr>
    </w:p>
    <w:p w14:paraId="14CA9514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lastRenderedPageBreak/>
        <w:t>9.</w:t>
      </w:r>
      <w:r>
        <w:rPr>
          <w:noProof w:val="0"/>
        </w:rPr>
        <w:tab/>
        <w:t>Create a user with the following information:</w:t>
      </w:r>
    </w:p>
    <w:p w14:paraId="3AC5EBCB" w14:textId="77777777" w:rsidR="005F2560" w:rsidRDefault="005F2560" w:rsidP="005F2560">
      <w:pPr>
        <w:pStyle w:val="NL"/>
        <w:rPr>
          <w:noProof w:val="0"/>
        </w:rPr>
      </w:pPr>
      <w:r>
        <w:rPr>
          <w:noProof w:val="0"/>
        </w:rPr>
        <w:tab/>
        <w:t xml:space="preserve">First name: </w:t>
      </w:r>
      <w:r w:rsidRPr="003C25A0">
        <w:rPr>
          <w:b/>
          <w:noProof w:val="0"/>
        </w:rPr>
        <w:t>Stacy</w:t>
      </w:r>
    </w:p>
    <w:p w14:paraId="55F3A82E" w14:textId="77777777" w:rsidR="005F2560" w:rsidRDefault="005F2560" w:rsidP="005F2560">
      <w:pPr>
        <w:pStyle w:val="NL"/>
        <w:rPr>
          <w:noProof w:val="0"/>
        </w:rPr>
      </w:pPr>
      <w:r>
        <w:rPr>
          <w:noProof w:val="0"/>
        </w:rPr>
        <w:tab/>
        <w:t>Last name:</w:t>
      </w:r>
      <w:r w:rsidRPr="003C25A0">
        <w:rPr>
          <w:b/>
          <w:noProof w:val="0"/>
        </w:rPr>
        <w:t xml:space="preserve"> Jones</w:t>
      </w:r>
    </w:p>
    <w:p w14:paraId="7F87D9F4" w14:textId="77777777" w:rsidR="005F2560" w:rsidRDefault="005F2560" w:rsidP="005F2560">
      <w:pPr>
        <w:pStyle w:val="NL"/>
        <w:rPr>
          <w:noProof w:val="0"/>
        </w:rPr>
      </w:pPr>
      <w:r>
        <w:rPr>
          <w:noProof w:val="0"/>
        </w:rPr>
        <w:tab/>
        <w:t xml:space="preserve">User logon name: </w:t>
      </w:r>
      <w:r w:rsidRPr="003C25A0">
        <w:rPr>
          <w:b/>
          <w:noProof w:val="0"/>
        </w:rPr>
        <w:t>SJones</w:t>
      </w:r>
    </w:p>
    <w:p w14:paraId="19C15F67" w14:textId="77777777" w:rsidR="005F2560" w:rsidRDefault="005F2560" w:rsidP="001E07FB">
      <w:pPr>
        <w:pStyle w:val="NL"/>
        <w:rPr>
          <w:noProof w:val="0"/>
        </w:rPr>
      </w:pPr>
      <w:r>
        <w:rPr>
          <w:noProof w:val="0"/>
        </w:rPr>
        <w:tab/>
        <w:t xml:space="preserve">Password: </w:t>
      </w:r>
      <w:r w:rsidRPr="003C25A0">
        <w:rPr>
          <w:b/>
          <w:noProof w:val="0"/>
        </w:rPr>
        <w:t>Password01</w:t>
      </w:r>
    </w:p>
    <w:p w14:paraId="2A75AC57" w14:textId="77777777" w:rsidR="001875C5" w:rsidRPr="0018498B" w:rsidRDefault="001875C5" w:rsidP="001E07FB">
      <w:pPr>
        <w:pStyle w:val="NL"/>
        <w:rPr>
          <w:noProof w:val="0"/>
        </w:rPr>
      </w:pPr>
      <w:r w:rsidRPr="0018498B">
        <w:rPr>
          <w:noProof w:val="0"/>
        </w:rPr>
        <w:tab/>
        <w:t>Deselect User must chang</w:t>
      </w:r>
      <w:r w:rsidR="00791BC0">
        <w:rPr>
          <w:noProof w:val="0"/>
        </w:rPr>
        <w:t>e</w:t>
      </w:r>
      <w:r w:rsidRPr="0018498B">
        <w:rPr>
          <w:noProof w:val="0"/>
        </w:rPr>
        <w:t xml:space="preserve"> password at next logon.</w:t>
      </w:r>
    </w:p>
    <w:p w14:paraId="7F6148BD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10.</w:t>
      </w:r>
      <w:r>
        <w:rPr>
          <w:noProof w:val="0"/>
        </w:rPr>
        <w:tab/>
        <w:t xml:space="preserve">Right-click the </w:t>
      </w:r>
      <w:r w:rsidR="00476B3C" w:rsidRPr="00476B3C">
        <w:rPr>
          <w:noProof w:val="0"/>
        </w:rPr>
        <w:t>Sales</w:t>
      </w:r>
      <w:r w:rsidRPr="00CC31CB">
        <w:rPr>
          <w:noProof w:val="0"/>
        </w:rPr>
        <w:t xml:space="preserve"> OU, click </w:t>
      </w:r>
      <w:r w:rsidR="00476B3C" w:rsidRPr="00476B3C">
        <w:rPr>
          <w:noProof w:val="0"/>
        </w:rPr>
        <w:t>New</w:t>
      </w:r>
      <w:r w:rsidRPr="00CC31CB">
        <w:rPr>
          <w:noProof w:val="0"/>
        </w:rPr>
        <w:t xml:space="preserve">, and click </w:t>
      </w:r>
      <w:r w:rsidR="00476B3C" w:rsidRPr="00476B3C">
        <w:rPr>
          <w:noProof w:val="0"/>
        </w:rPr>
        <w:t>Group</w:t>
      </w:r>
      <w:r>
        <w:rPr>
          <w:noProof w:val="0"/>
        </w:rPr>
        <w:t>. The New Object – Group dialog box opens.</w:t>
      </w:r>
    </w:p>
    <w:p w14:paraId="52307145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11.</w:t>
      </w:r>
      <w:r>
        <w:rPr>
          <w:noProof w:val="0"/>
        </w:rPr>
        <w:tab/>
        <w:t xml:space="preserve">In the Group name text box, type </w:t>
      </w:r>
      <w:r w:rsidRPr="003C25A0">
        <w:rPr>
          <w:b/>
          <w:noProof w:val="0"/>
        </w:rPr>
        <w:t>Sales</w:t>
      </w:r>
      <w:r>
        <w:rPr>
          <w:noProof w:val="0"/>
        </w:rPr>
        <w:t xml:space="preserve">. Click </w:t>
      </w:r>
      <w:r w:rsidR="00476B3C" w:rsidRPr="00476B3C">
        <w:rPr>
          <w:noProof w:val="0"/>
        </w:rPr>
        <w:t>OK</w:t>
      </w:r>
      <w:r>
        <w:rPr>
          <w:noProof w:val="0"/>
        </w:rPr>
        <w:t>.</w:t>
      </w:r>
    </w:p>
    <w:p w14:paraId="27765296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12.</w:t>
      </w:r>
      <w:r>
        <w:rPr>
          <w:noProof w:val="0"/>
        </w:rPr>
        <w:tab/>
        <w:t xml:space="preserve">Double-click the </w:t>
      </w:r>
      <w:r w:rsidR="00476B3C" w:rsidRPr="00476B3C">
        <w:rPr>
          <w:noProof w:val="0"/>
        </w:rPr>
        <w:t>Sales</w:t>
      </w:r>
      <w:r>
        <w:rPr>
          <w:noProof w:val="0"/>
        </w:rPr>
        <w:t xml:space="preserve"> group. The Sales Properties dialog opens.</w:t>
      </w:r>
    </w:p>
    <w:p w14:paraId="014B1B43" w14:textId="77777777" w:rsidR="005F2560" w:rsidRDefault="005F2560" w:rsidP="001E07FB">
      <w:pPr>
        <w:pStyle w:val="NL"/>
        <w:rPr>
          <w:noProof w:val="0"/>
        </w:rPr>
      </w:pPr>
      <w:r w:rsidRPr="00BE3BC2">
        <w:rPr>
          <w:b/>
          <w:noProof w:val="0"/>
        </w:rPr>
        <w:t>13.</w:t>
      </w:r>
      <w:r>
        <w:rPr>
          <w:noProof w:val="0"/>
        </w:rPr>
        <w:tab/>
      </w:r>
      <w:r w:rsidR="002515EB">
        <w:rPr>
          <w:noProof w:val="0"/>
        </w:rPr>
        <w:t xml:space="preserve">Click the </w:t>
      </w:r>
      <w:r w:rsidR="00476B3C" w:rsidRPr="00476B3C">
        <w:rPr>
          <w:noProof w:val="0"/>
        </w:rPr>
        <w:t>Members</w:t>
      </w:r>
      <w:r w:rsidR="002515EB">
        <w:rPr>
          <w:noProof w:val="0"/>
        </w:rPr>
        <w:t xml:space="preserve"> tab.</w:t>
      </w:r>
    </w:p>
    <w:p w14:paraId="396199DB" w14:textId="77777777" w:rsidR="002515E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14.</w:t>
      </w:r>
      <w:r>
        <w:rPr>
          <w:noProof w:val="0"/>
        </w:rPr>
        <w:tab/>
        <w:t xml:space="preserve">Click </w:t>
      </w:r>
      <w:r w:rsidR="00476B3C" w:rsidRPr="00476B3C">
        <w:rPr>
          <w:noProof w:val="0"/>
        </w:rPr>
        <w:t>Add</w:t>
      </w:r>
      <w:r>
        <w:rPr>
          <w:noProof w:val="0"/>
        </w:rPr>
        <w:t xml:space="preserve">. The Select Users, Contacts, Computers, Service Accounts, or Groups dialog box opens. </w:t>
      </w:r>
    </w:p>
    <w:p w14:paraId="70582918" w14:textId="77777777" w:rsidR="002515E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15.</w:t>
      </w:r>
      <w:r>
        <w:rPr>
          <w:noProof w:val="0"/>
        </w:rPr>
        <w:tab/>
        <w:t xml:space="preserve">In the text box, type </w:t>
      </w:r>
      <w:r w:rsidRPr="003C25A0">
        <w:rPr>
          <w:b/>
          <w:noProof w:val="0"/>
        </w:rPr>
        <w:t>John Smith; Stacy Jones</w:t>
      </w:r>
      <w:r>
        <w:rPr>
          <w:noProof w:val="0"/>
        </w:rPr>
        <w:t xml:space="preserve"> and click </w:t>
      </w:r>
      <w:r w:rsidR="00476B3C" w:rsidRPr="00476B3C">
        <w:rPr>
          <w:noProof w:val="0"/>
        </w:rPr>
        <w:t>OK</w:t>
      </w:r>
      <w:r>
        <w:rPr>
          <w:noProof w:val="0"/>
        </w:rPr>
        <w:t>.</w:t>
      </w:r>
    </w:p>
    <w:p w14:paraId="012D6E6A" w14:textId="77777777" w:rsidR="00F345B7" w:rsidRDefault="00F345B7" w:rsidP="00F345B7">
      <w:pPr>
        <w:pStyle w:val="NL"/>
        <w:rPr>
          <w:noProof w:val="0"/>
        </w:rPr>
      </w:pPr>
      <w:r w:rsidRPr="00870B9E">
        <w:rPr>
          <w:b/>
        </w:rPr>
        <w:t>16.</w:t>
      </w:r>
      <w:r>
        <w:tab/>
      </w:r>
      <w:r>
        <w:rPr>
          <w:noProof w:val="0"/>
        </w:rPr>
        <w:t>Take a screen shot of the Sales Properties dialog box window by pressing Alt+Prt Scr and then paste it into your Lab18_worksheet file in the page provided by pressing Ctrl+V.</w:t>
      </w:r>
    </w:p>
    <w:p w14:paraId="46F1932D" w14:textId="77777777" w:rsidR="002515E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1</w:t>
      </w:r>
      <w:r w:rsidR="00F345B7">
        <w:rPr>
          <w:b/>
          <w:noProof w:val="0"/>
        </w:rPr>
        <w:t>7</w:t>
      </w:r>
      <w:r w:rsidRPr="00BE3BC2">
        <w:rPr>
          <w:b/>
          <w:noProof w:val="0"/>
        </w:rPr>
        <w:t>.</w:t>
      </w:r>
      <w:r>
        <w:rPr>
          <w:noProof w:val="0"/>
        </w:rPr>
        <w:tab/>
        <w:t xml:space="preserve">Click </w:t>
      </w:r>
      <w:r w:rsidR="00476B3C" w:rsidRPr="00476B3C">
        <w:rPr>
          <w:noProof w:val="0"/>
        </w:rPr>
        <w:t>OK</w:t>
      </w:r>
      <w:r>
        <w:rPr>
          <w:noProof w:val="0"/>
        </w:rPr>
        <w:t xml:space="preserve"> to close the Sales Properties dialog box.</w:t>
      </w:r>
    </w:p>
    <w:p w14:paraId="3CA807CE" w14:textId="77777777" w:rsidR="001E07FB" w:rsidRDefault="007E2448" w:rsidP="001E07FB">
      <w:pPr>
        <w:pStyle w:val="NL"/>
        <w:rPr>
          <w:noProof w:val="0"/>
        </w:rPr>
      </w:pPr>
      <w:r w:rsidRPr="00BE3BC2">
        <w:rPr>
          <w:b/>
          <w:noProof w:val="0"/>
        </w:rPr>
        <w:t>1</w:t>
      </w:r>
      <w:r w:rsidR="00F345B7">
        <w:rPr>
          <w:b/>
          <w:noProof w:val="0"/>
        </w:rPr>
        <w:t>8</w:t>
      </w:r>
      <w:r w:rsidRPr="00BE3BC2">
        <w:rPr>
          <w:b/>
          <w:noProof w:val="0"/>
        </w:rPr>
        <w:t>.</w:t>
      </w:r>
      <w:r w:rsidRPr="00DB7C4A">
        <w:rPr>
          <w:noProof w:val="0"/>
        </w:rPr>
        <w:tab/>
      </w:r>
      <w:r w:rsidR="00691B3D">
        <w:rPr>
          <w:noProof w:val="0"/>
        </w:rPr>
        <w:t>On RWDC01, using Server Manager, c</w:t>
      </w:r>
      <w:r w:rsidR="001E07FB">
        <w:rPr>
          <w:noProof w:val="0"/>
        </w:rPr>
        <w:t xml:space="preserve">lick </w:t>
      </w:r>
      <w:r w:rsidR="00476B3C" w:rsidRPr="00476B3C">
        <w:rPr>
          <w:noProof w:val="0"/>
        </w:rPr>
        <w:t>Tools &gt; Active Directory Administrative Center</w:t>
      </w:r>
      <w:r w:rsidR="001E07FB">
        <w:rPr>
          <w:noProof w:val="0"/>
        </w:rPr>
        <w:t xml:space="preserve">. The </w:t>
      </w:r>
      <w:r w:rsidR="00691B3D">
        <w:rPr>
          <w:noProof w:val="0"/>
        </w:rPr>
        <w:t>Active Directory Administrative Center</w:t>
      </w:r>
      <w:r w:rsidR="001E07FB">
        <w:rPr>
          <w:noProof w:val="0"/>
        </w:rPr>
        <w:t xml:space="preserve"> opens.</w:t>
      </w:r>
    </w:p>
    <w:p w14:paraId="154042B4" w14:textId="77777777" w:rsidR="001E07F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1</w:t>
      </w:r>
      <w:r w:rsidR="00F345B7">
        <w:rPr>
          <w:b/>
          <w:noProof w:val="0"/>
        </w:rPr>
        <w:t>9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In the </w:t>
      </w:r>
      <w:r w:rsidR="00691B3D">
        <w:rPr>
          <w:noProof w:val="0"/>
        </w:rPr>
        <w:t xml:space="preserve">Active Directory Administrative Center </w:t>
      </w:r>
      <w:r w:rsidR="001E07FB">
        <w:rPr>
          <w:noProof w:val="0"/>
        </w:rPr>
        <w:t xml:space="preserve">navigation pane, click the arrow next to the </w:t>
      </w:r>
      <w:r w:rsidR="00476B3C" w:rsidRPr="00476B3C">
        <w:rPr>
          <w:noProof w:val="0"/>
        </w:rPr>
        <w:t>contoso.com (local)</w:t>
      </w:r>
      <w:r w:rsidR="001E07FB" w:rsidRPr="00CC31CB">
        <w:rPr>
          <w:noProof w:val="0"/>
        </w:rPr>
        <w:t xml:space="preserve"> and select the </w:t>
      </w:r>
      <w:r w:rsidR="00476B3C" w:rsidRPr="00476B3C">
        <w:rPr>
          <w:noProof w:val="0"/>
        </w:rPr>
        <w:t>System</w:t>
      </w:r>
      <w:r w:rsidR="001E07FB" w:rsidRPr="00CC31CB">
        <w:rPr>
          <w:noProof w:val="0"/>
        </w:rPr>
        <w:t xml:space="preserve"> folder. Then scroll down and double-click </w:t>
      </w:r>
      <w:r w:rsidR="00476B3C" w:rsidRPr="00476B3C">
        <w:rPr>
          <w:noProof w:val="0"/>
        </w:rPr>
        <w:t>Password Settings Container</w:t>
      </w:r>
      <w:r w:rsidR="001E07FB">
        <w:rPr>
          <w:noProof w:val="0"/>
        </w:rPr>
        <w:t>. The Password Settings Container</w:t>
      </w:r>
      <w:r w:rsidR="00203968">
        <w:rPr>
          <w:noProof w:val="0"/>
        </w:rPr>
        <w:t xml:space="preserve"> is shown in </w:t>
      </w:r>
      <w:r w:rsidR="00CC31CB">
        <w:rPr>
          <w:noProof w:val="0"/>
        </w:rPr>
        <w:t xml:space="preserve">Figure </w:t>
      </w:r>
      <w:r w:rsidR="00203968">
        <w:rPr>
          <w:noProof w:val="0"/>
        </w:rPr>
        <w:t>18-2.</w:t>
      </w:r>
    </w:p>
    <w:p w14:paraId="5D4BB733" w14:textId="77777777" w:rsidR="00203968" w:rsidRDefault="00B62C85" w:rsidP="00203968">
      <w:pPr>
        <w:pStyle w:val="ProdNote"/>
      </w:pPr>
      <w:r>
        <w:rPr>
          <w:noProof/>
        </w:rPr>
        <w:lastRenderedPageBreak/>
        <w:drawing>
          <wp:inline distT="0" distB="0" distL="0" distR="0" wp14:anchorId="38A94755" wp14:editId="51225B0C">
            <wp:extent cx="5486400" cy="4114800"/>
            <wp:effectExtent l="25400" t="0" r="0" b="0"/>
            <wp:docPr id="2" name="Picture 1" descr="Fig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8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821" w14:textId="77777777" w:rsidR="00203968" w:rsidRDefault="00203968" w:rsidP="00203968">
      <w:pPr>
        <w:pStyle w:val="FigureNumber"/>
      </w:pPr>
      <w:r>
        <w:t>Figure 18-2</w:t>
      </w:r>
    </w:p>
    <w:p w14:paraId="2E04A358" w14:textId="77777777" w:rsidR="00203968" w:rsidRDefault="00203968" w:rsidP="00203968">
      <w:pPr>
        <w:pStyle w:val="FigureCaption"/>
      </w:pPr>
      <w:r>
        <w:t>Managing Password Settings Container</w:t>
      </w:r>
    </w:p>
    <w:p w14:paraId="02FB3A25" w14:textId="77777777" w:rsidR="00203968" w:rsidRDefault="00203968" w:rsidP="001E07FB">
      <w:pPr>
        <w:pStyle w:val="NL"/>
        <w:rPr>
          <w:noProof w:val="0"/>
        </w:rPr>
      </w:pPr>
    </w:p>
    <w:p w14:paraId="7AF24261" w14:textId="77777777" w:rsidR="001E07FB" w:rsidRDefault="00F345B7" w:rsidP="001E07FB">
      <w:pPr>
        <w:pStyle w:val="NL"/>
        <w:rPr>
          <w:noProof w:val="0"/>
        </w:rPr>
      </w:pPr>
      <w:r>
        <w:rPr>
          <w:b/>
          <w:noProof w:val="0"/>
        </w:rPr>
        <w:t>20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In the Tasks pane, click </w:t>
      </w:r>
      <w:r w:rsidR="00476B3C" w:rsidRPr="00476B3C">
        <w:rPr>
          <w:noProof w:val="0"/>
        </w:rPr>
        <w:t>New</w:t>
      </w:r>
      <w:r w:rsidR="001E07FB" w:rsidRPr="00CC31CB">
        <w:rPr>
          <w:noProof w:val="0"/>
        </w:rPr>
        <w:t xml:space="preserve">, and then click </w:t>
      </w:r>
      <w:r w:rsidR="00476B3C" w:rsidRPr="00476B3C">
        <w:rPr>
          <w:noProof w:val="0"/>
        </w:rPr>
        <w:t>Password Settings</w:t>
      </w:r>
      <w:r w:rsidR="001E07FB">
        <w:rPr>
          <w:noProof w:val="0"/>
        </w:rPr>
        <w:t>. The Create Password Settings window opens</w:t>
      </w:r>
      <w:r w:rsidR="00203968">
        <w:rPr>
          <w:noProof w:val="0"/>
        </w:rPr>
        <w:t xml:space="preserve"> as shown in </w:t>
      </w:r>
      <w:r w:rsidR="00CC31CB">
        <w:rPr>
          <w:noProof w:val="0"/>
        </w:rPr>
        <w:t xml:space="preserve">Figure </w:t>
      </w:r>
      <w:r w:rsidR="00203968">
        <w:rPr>
          <w:noProof w:val="0"/>
        </w:rPr>
        <w:t>18-3</w:t>
      </w:r>
      <w:r w:rsidR="001E07FB">
        <w:rPr>
          <w:noProof w:val="0"/>
        </w:rPr>
        <w:t>.</w:t>
      </w:r>
    </w:p>
    <w:p w14:paraId="3AE97223" w14:textId="77777777" w:rsidR="00203968" w:rsidRDefault="00B62C85" w:rsidP="00203968">
      <w:pPr>
        <w:pStyle w:val="ProdNote"/>
      </w:pPr>
      <w:r>
        <w:rPr>
          <w:noProof/>
        </w:rPr>
        <w:lastRenderedPageBreak/>
        <w:drawing>
          <wp:inline distT="0" distB="0" distL="0" distR="0" wp14:anchorId="2E0BCD07" wp14:editId="15C54E14">
            <wp:extent cx="5486400" cy="4114800"/>
            <wp:effectExtent l="25400" t="0" r="0" b="0"/>
            <wp:docPr id="3" name="Picture 2" descr="Fig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8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6CAD" w14:textId="77777777" w:rsidR="00203968" w:rsidRDefault="00203968" w:rsidP="00203968">
      <w:pPr>
        <w:pStyle w:val="FigureNumber"/>
      </w:pPr>
      <w:r>
        <w:t>Figure 18-3</w:t>
      </w:r>
    </w:p>
    <w:p w14:paraId="4571F905" w14:textId="77777777" w:rsidR="00203968" w:rsidRDefault="00203968" w:rsidP="00203968">
      <w:pPr>
        <w:pStyle w:val="FigureCaption"/>
      </w:pPr>
      <w:r>
        <w:t>Creating Password Settings</w:t>
      </w:r>
    </w:p>
    <w:p w14:paraId="406B1C4B" w14:textId="77777777" w:rsidR="00203968" w:rsidRDefault="00203968" w:rsidP="001E07FB">
      <w:pPr>
        <w:pStyle w:val="NL"/>
        <w:rPr>
          <w:noProof w:val="0"/>
        </w:rPr>
      </w:pPr>
    </w:p>
    <w:p w14:paraId="68293D2A" w14:textId="77777777" w:rsidR="001E07F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1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In the Name text box, type </w:t>
      </w:r>
      <w:r w:rsidR="00691B3D" w:rsidRPr="003C25A0">
        <w:rPr>
          <w:b/>
          <w:noProof w:val="0"/>
        </w:rPr>
        <w:t>PSO1</w:t>
      </w:r>
      <w:r w:rsidR="001E07FB">
        <w:rPr>
          <w:noProof w:val="0"/>
        </w:rPr>
        <w:t>.</w:t>
      </w:r>
    </w:p>
    <w:p w14:paraId="111C5EE2" w14:textId="77777777" w:rsidR="001E07F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2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In the Precedence text box, type </w:t>
      </w:r>
      <w:r w:rsidR="00691B3D" w:rsidRPr="003C25A0">
        <w:rPr>
          <w:b/>
          <w:noProof w:val="0"/>
        </w:rPr>
        <w:t>1</w:t>
      </w:r>
      <w:r w:rsidR="001E07FB">
        <w:rPr>
          <w:noProof w:val="0"/>
        </w:rPr>
        <w:t xml:space="preserve">. </w:t>
      </w:r>
    </w:p>
    <w:p w14:paraId="0870C9CA" w14:textId="77777777" w:rsidR="00691B3D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3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</w:r>
      <w:r w:rsidR="00691B3D">
        <w:rPr>
          <w:noProof w:val="0"/>
        </w:rPr>
        <w:t xml:space="preserve">Change the </w:t>
      </w:r>
      <w:r w:rsidR="005E11D7">
        <w:rPr>
          <w:noProof w:val="0"/>
        </w:rPr>
        <w:t>m</w:t>
      </w:r>
      <w:r w:rsidR="00691B3D">
        <w:rPr>
          <w:noProof w:val="0"/>
        </w:rPr>
        <w:t xml:space="preserve">inimum password length to </w:t>
      </w:r>
      <w:r w:rsidR="005E11D7" w:rsidRPr="003C25A0">
        <w:rPr>
          <w:b/>
          <w:noProof w:val="0"/>
        </w:rPr>
        <w:t>12</w:t>
      </w:r>
      <w:r w:rsidR="00691B3D">
        <w:rPr>
          <w:noProof w:val="0"/>
        </w:rPr>
        <w:t>.</w:t>
      </w:r>
    </w:p>
    <w:p w14:paraId="69F9FB02" w14:textId="77777777" w:rsidR="0074769C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4</w:t>
      </w:r>
      <w:r w:rsidR="005E11D7" w:rsidRPr="00BE3BC2">
        <w:rPr>
          <w:b/>
          <w:noProof w:val="0"/>
        </w:rPr>
        <w:t>.</w:t>
      </w:r>
      <w:r w:rsidR="005E11D7">
        <w:rPr>
          <w:noProof w:val="0"/>
        </w:rPr>
        <w:tab/>
        <w:t xml:space="preserve">Click to enable </w:t>
      </w:r>
      <w:r w:rsidR="00476B3C" w:rsidRPr="00476B3C">
        <w:rPr>
          <w:noProof w:val="0"/>
        </w:rPr>
        <w:t>Enforce account lockout policy</w:t>
      </w:r>
      <w:r w:rsidR="005E11D7">
        <w:rPr>
          <w:noProof w:val="0"/>
        </w:rPr>
        <w:t>.</w:t>
      </w:r>
    </w:p>
    <w:p w14:paraId="361F7782" w14:textId="77777777" w:rsidR="005E11D7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5</w:t>
      </w:r>
      <w:r w:rsidR="005E11D7" w:rsidRPr="00BE3BC2">
        <w:rPr>
          <w:b/>
          <w:noProof w:val="0"/>
        </w:rPr>
        <w:t>.</w:t>
      </w:r>
      <w:r w:rsidR="005E11D7">
        <w:rPr>
          <w:noProof w:val="0"/>
        </w:rPr>
        <w:tab/>
        <w:t>Set the Number of failed logon attempts to</w:t>
      </w:r>
      <w:r w:rsidR="005E11D7" w:rsidRPr="003C25A0">
        <w:rPr>
          <w:b/>
          <w:noProof w:val="0"/>
        </w:rPr>
        <w:t xml:space="preserve"> 3</w:t>
      </w:r>
      <w:r w:rsidR="005E11D7">
        <w:rPr>
          <w:noProof w:val="0"/>
        </w:rPr>
        <w:t>.</w:t>
      </w:r>
    </w:p>
    <w:p w14:paraId="703892C3" w14:textId="77777777" w:rsidR="005E11D7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6</w:t>
      </w:r>
      <w:r w:rsidR="005E11D7" w:rsidRPr="00BE3BC2">
        <w:rPr>
          <w:b/>
          <w:noProof w:val="0"/>
        </w:rPr>
        <w:t>.</w:t>
      </w:r>
      <w:r w:rsidR="005E11D7">
        <w:rPr>
          <w:noProof w:val="0"/>
        </w:rPr>
        <w:tab/>
        <w:t xml:space="preserve">Change </w:t>
      </w:r>
      <w:r w:rsidR="00713156">
        <w:rPr>
          <w:noProof w:val="0"/>
        </w:rPr>
        <w:t xml:space="preserve">both </w:t>
      </w:r>
      <w:r w:rsidR="005E11D7">
        <w:rPr>
          <w:noProof w:val="0"/>
        </w:rPr>
        <w:t>the Reset failed logon attempts count after and Account will be locked out for a duration of</w:t>
      </w:r>
      <w:r w:rsidR="005E11D7" w:rsidRPr="003C25A0">
        <w:rPr>
          <w:b/>
          <w:noProof w:val="0"/>
        </w:rPr>
        <w:t xml:space="preserve"> 15</w:t>
      </w:r>
      <w:r w:rsidR="005E11D7">
        <w:rPr>
          <w:noProof w:val="0"/>
        </w:rPr>
        <w:t xml:space="preserve"> minutes.</w:t>
      </w:r>
    </w:p>
    <w:p w14:paraId="45632931" w14:textId="77777777" w:rsidR="002515E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7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</w:r>
      <w:r>
        <w:rPr>
          <w:noProof w:val="0"/>
        </w:rPr>
        <w:t xml:space="preserve">In the Directly Applies To section, click the </w:t>
      </w:r>
      <w:r w:rsidR="00476B3C" w:rsidRPr="00476B3C">
        <w:rPr>
          <w:noProof w:val="0"/>
        </w:rPr>
        <w:t>Add</w:t>
      </w:r>
      <w:r>
        <w:rPr>
          <w:noProof w:val="0"/>
        </w:rPr>
        <w:t xml:space="preserve"> button.</w:t>
      </w:r>
    </w:p>
    <w:p w14:paraId="08301B70" w14:textId="77777777" w:rsidR="001E07FB" w:rsidRDefault="002515EB" w:rsidP="002515E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8</w:t>
      </w:r>
      <w:r w:rsidRPr="00BE3BC2">
        <w:rPr>
          <w:b/>
          <w:noProof w:val="0"/>
        </w:rPr>
        <w:t>.</w:t>
      </w:r>
      <w:r>
        <w:rPr>
          <w:noProof w:val="0"/>
        </w:rPr>
        <w:tab/>
        <w:t xml:space="preserve">When the Select Users or Groups dialog box opens, type </w:t>
      </w:r>
      <w:r w:rsidRPr="003C25A0">
        <w:rPr>
          <w:b/>
          <w:noProof w:val="0"/>
        </w:rPr>
        <w:t>Sales</w:t>
      </w:r>
      <w:r>
        <w:rPr>
          <w:noProof w:val="0"/>
        </w:rPr>
        <w:t xml:space="preserve"> in the text box and click </w:t>
      </w:r>
      <w:r w:rsidR="00476B3C" w:rsidRPr="00476B3C">
        <w:rPr>
          <w:noProof w:val="0"/>
        </w:rPr>
        <w:t>OK</w:t>
      </w:r>
      <w:r>
        <w:rPr>
          <w:noProof w:val="0"/>
        </w:rPr>
        <w:t>.</w:t>
      </w:r>
    </w:p>
    <w:p w14:paraId="38995AF9" w14:textId="77777777" w:rsidR="001E07FB" w:rsidRDefault="002515EB" w:rsidP="001E07FB">
      <w:pPr>
        <w:pStyle w:val="NL"/>
        <w:rPr>
          <w:noProof w:val="0"/>
        </w:rPr>
      </w:pPr>
      <w:r w:rsidRPr="00BE3BC2">
        <w:rPr>
          <w:b/>
          <w:noProof w:val="0"/>
        </w:rPr>
        <w:t>2</w:t>
      </w:r>
      <w:r w:rsidR="00F345B7">
        <w:rPr>
          <w:b/>
          <w:noProof w:val="0"/>
        </w:rPr>
        <w:t>9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Click </w:t>
      </w:r>
      <w:r w:rsidR="00476B3C" w:rsidRPr="00476B3C">
        <w:rPr>
          <w:noProof w:val="0"/>
        </w:rPr>
        <w:t>OK</w:t>
      </w:r>
      <w:r w:rsidR="001E07FB">
        <w:rPr>
          <w:noProof w:val="0"/>
        </w:rPr>
        <w:t xml:space="preserve"> to submit the creation of the PSO.</w:t>
      </w:r>
    </w:p>
    <w:p w14:paraId="6E43E0A4" w14:textId="77777777" w:rsidR="007E2448" w:rsidRDefault="00F345B7" w:rsidP="001E07FB">
      <w:pPr>
        <w:pStyle w:val="NL"/>
        <w:rPr>
          <w:noProof w:val="0"/>
        </w:rPr>
      </w:pPr>
      <w:r>
        <w:rPr>
          <w:b/>
          <w:noProof w:val="0"/>
        </w:rPr>
        <w:t>30</w:t>
      </w:r>
      <w:r w:rsidR="001E07FB" w:rsidRPr="00BE3BC2">
        <w:rPr>
          <w:b/>
          <w:noProof w:val="0"/>
        </w:rPr>
        <w:t>.</w:t>
      </w:r>
      <w:r w:rsidR="001E07FB">
        <w:rPr>
          <w:noProof w:val="0"/>
        </w:rPr>
        <w:tab/>
        <w:t xml:space="preserve">Close the </w:t>
      </w:r>
      <w:r w:rsidR="00476B3C" w:rsidRPr="00476B3C">
        <w:rPr>
          <w:noProof w:val="0"/>
        </w:rPr>
        <w:t>Active Directory Administrative Center</w:t>
      </w:r>
      <w:r w:rsidR="003C25A0">
        <w:rPr>
          <w:noProof w:val="0"/>
        </w:rPr>
        <w:t>.</w:t>
      </w:r>
    </w:p>
    <w:p w14:paraId="3D0DD9C8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lastRenderedPageBreak/>
        <w:t>3</w:t>
      </w:r>
      <w:r>
        <w:rPr>
          <w:b/>
          <w:noProof w:val="0"/>
        </w:rPr>
        <w:t>1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Using Server Manager, open </w:t>
      </w:r>
      <w:r w:rsidR="00476B3C" w:rsidRPr="00476B3C">
        <w:rPr>
          <w:noProof w:val="0"/>
        </w:rPr>
        <w:t>Tools &gt; Active Directory Users and Computers</w:t>
      </w:r>
      <w:r w:rsidR="00394C43">
        <w:rPr>
          <w:noProof w:val="0"/>
        </w:rPr>
        <w:t>. The Active Directory Users and Computers console opens.</w:t>
      </w:r>
    </w:p>
    <w:p w14:paraId="57689E34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2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Open the </w:t>
      </w:r>
      <w:r w:rsidR="00476B3C" w:rsidRPr="00476B3C">
        <w:rPr>
          <w:noProof w:val="0"/>
        </w:rPr>
        <w:t>View</w:t>
      </w:r>
      <w:r w:rsidR="00394C43" w:rsidRPr="00CC31CB">
        <w:rPr>
          <w:noProof w:val="0"/>
        </w:rPr>
        <w:t xml:space="preserve"> menu and make sure that Advanced Features is checked. If it is not, click the </w:t>
      </w:r>
      <w:r w:rsidR="00476B3C" w:rsidRPr="00476B3C">
        <w:rPr>
          <w:noProof w:val="0"/>
        </w:rPr>
        <w:t>Advanced Features</w:t>
      </w:r>
      <w:r w:rsidR="00394C43">
        <w:rPr>
          <w:noProof w:val="0"/>
        </w:rPr>
        <w:t xml:space="preserve"> option.</w:t>
      </w:r>
    </w:p>
    <w:p w14:paraId="638A14D8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3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</w:r>
      <w:r w:rsidR="00713156">
        <w:rPr>
          <w:noProof w:val="0"/>
        </w:rPr>
        <w:t>Open the Sales OU</w:t>
      </w:r>
      <w:r w:rsidR="00394C43">
        <w:rPr>
          <w:noProof w:val="0"/>
        </w:rPr>
        <w:t xml:space="preserve">, right-click </w:t>
      </w:r>
      <w:r w:rsidR="00476B3C" w:rsidRPr="00476B3C">
        <w:rPr>
          <w:noProof w:val="0"/>
        </w:rPr>
        <w:t>John Smith</w:t>
      </w:r>
      <w:r w:rsidR="00394C43" w:rsidRPr="00CC31CB">
        <w:rPr>
          <w:noProof w:val="0"/>
        </w:rPr>
        <w:t xml:space="preserve">, and click </w:t>
      </w:r>
      <w:r w:rsidR="00476B3C" w:rsidRPr="00476B3C">
        <w:rPr>
          <w:noProof w:val="0"/>
        </w:rPr>
        <w:t>Properties</w:t>
      </w:r>
      <w:r w:rsidR="00394C43">
        <w:rPr>
          <w:noProof w:val="0"/>
        </w:rPr>
        <w:t>. The user Properties dialog box opens.</w:t>
      </w:r>
    </w:p>
    <w:p w14:paraId="434E8826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4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Click the </w:t>
      </w:r>
      <w:r w:rsidR="00476B3C" w:rsidRPr="00476B3C">
        <w:rPr>
          <w:noProof w:val="0"/>
        </w:rPr>
        <w:t>Attribute Editor</w:t>
      </w:r>
      <w:r w:rsidR="00394C43">
        <w:rPr>
          <w:noProof w:val="0"/>
        </w:rPr>
        <w:t xml:space="preserve"> tab. The Attribute Editor tab is shown</w:t>
      </w:r>
      <w:r w:rsidR="00AB16F7">
        <w:rPr>
          <w:noProof w:val="0"/>
        </w:rPr>
        <w:t xml:space="preserve"> in </w:t>
      </w:r>
      <w:r w:rsidR="00CC31CB">
        <w:rPr>
          <w:noProof w:val="0"/>
        </w:rPr>
        <w:t xml:space="preserve">Figure </w:t>
      </w:r>
      <w:r w:rsidR="00AB16F7">
        <w:rPr>
          <w:noProof w:val="0"/>
        </w:rPr>
        <w:t>18-4</w:t>
      </w:r>
      <w:r w:rsidR="00394C43">
        <w:rPr>
          <w:noProof w:val="0"/>
        </w:rPr>
        <w:t>.</w:t>
      </w:r>
    </w:p>
    <w:p w14:paraId="36C9DFF0" w14:textId="77777777" w:rsidR="00AB16F7" w:rsidRDefault="00E53253" w:rsidP="00AB16F7">
      <w:pPr>
        <w:pStyle w:val="ProdNote"/>
      </w:pPr>
      <w:r>
        <w:rPr>
          <w:noProof/>
        </w:rPr>
        <w:drawing>
          <wp:inline distT="0" distB="0" distL="0" distR="0" wp14:anchorId="4D510226" wp14:editId="37CC3E14">
            <wp:extent cx="5486400" cy="4114800"/>
            <wp:effectExtent l="25400" t="0" r="0" b="0"/>
            <wp:docPr id="6" name="Picture 5" descr="Fig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8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49F" w14:textId="77777777" w:rsidR="00AB16F7" w:rsidRDefault="00AB16F7" w:rsidP="00AB16F7">
      <w:pPr>
        <w:pStyle w:val="FigureNumber"/>
      </w:pPr>
      <w:r>
        <w:t>Figure 18-4</w:t>
      </w:r>
    </w:p>
    <w:p w14:paraId="2A09E12F" w14:textId="77777777" w:rsidR="00AB16F7" w:rsidRDefault="00AB16F7" w:rsidP="00AB16F7">
      <w:pPr>
        <w:pStyle w:val="FigureCaption"/>
      </w:pPr>
      <w:r>
        <w:t>Editing a user’s attributes</w:t>
      </w:r>
    </w:p>
    <w:p w14:paraId="581080A5" w14:textId="77777777" w:rsidR="00AB16F7" w:rsidRDefault="00AB16F7" w:rsidP="00394C43">
      <w:pPr>
        <w:pStyle w:val="NL"/>
        <w:rPr>
          <w:noProof w:val="0"/>
        </w:rPr>
      </w:pPr>
    </w:p>
    <w:p w14:paraId="0C24191B" w14:textId="77777777" w:rsidR="00AB16F7" w:rsidRDefault="00F345B7" w:rsidP="00AB16F7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5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Click </w:t>
      </w:r>
      <w:r w:rsidR="00476B3C" w:rsidRPr="00476B3C">
        <w:rPr>
          <w:noProof w:val="0"/>
        </w:rPr>
        <w:t>Filter</w:t>
      </w:r>
      <w:r w:rsidR="00394C43" w:rsidRPr="00CC31CB">
        <w:rPr>
          <w:noProof w:val="0"/>
        </w:rPr>
        <w:t xml:space="preserve">, and click </w:t>
      </w:r>
      <w:r w:rsidR="00476B3C" w:rsidRPr="00476B3C">
        <w:rPr>
          <w:noProof w:val="0"/>
        </w:rPr>
        <w:t>Constructed</w:t>
      </w:r>
      <w:r w:rsidR="00394C43">
        <w:rPr>
          <w:noProof w:val="0"/>
        </w:rPr>
        <w:t>.</w:t>
      </w:r>
    </w:p>
    <w:p w14:paraId="5FE3C825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6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Scroll down and find </w:t>
      </w:r>
      <w:r w:rsidR="00394C43" w:rsidRPr="00CC31CB">
        <w:rPr>
          <w:noProof w:val="0"/>
        </w:rPr>
        <w:t xml:space="preserve">the </w:t>
      </w:r>
      <w:r w:rsidR="00476B3C" w:rsidRPr="00476B3C">
        <w:rPr>
          <w:noProof w:val="0"/>
        </w:rPr>
        <w:t>msDS-ResultantPSO</w:t>
      </w:r>
      <w:r w:rsidR="00394C43" w:rsidRPr="00CC31CB">
        <w:rPr>
          <w:noProof w:val="0"/>
        </w:rPr>
        <w:t xml:space="preserve"> attribute</w:t>
      </w:r>
      <w:r w:rsidR="00394C43">
        <w:rPr>
          <w:noProof w:val="0"/>
        </w:rPr>
        <w:t xml:space="preserve"> to see the current PSO being applied.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394C43" w14:paraId="0159A82F" w14:textId="77777777">
        <w:tc>
          <w:tcPr>
            <w:tcW w:w="1440" w:type="dxa"/>
            <w:shd w:val="clear" w:color="auto" w:fill="808080"/>
            <w:vAlign w:val="center"/>
          </w:tcPr>
          <w:p w14:paraId="40821B24" w14:textId="77777777" w:rsidR="00DB4125" w:rsidRDefault="00394C43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E957CB">
              <w:t>7</w:t>
            </w:r>
          </w:p>
        </w:tc>
        <w:tc>
          <w:tcPr>
            <w:tcW w:w="6300" w:type="dxa"/>
            <w:vAlign w:val="center"/>
          </w:tcPr>
          <w:p w14:paraId="5A581CE7" w14:textId="77777777" w:rsidR="00394C43" w:rsidRPr="00B05F59" w:rsidRDefault="00394C43" w:rsidP="00B62C85">
            <w:pPr>
              <w:pStyle w:val="NoteText"/>
            </w:pPr>
            <w:r>
              <w:t>Which PSO is applied?</w:t>
            </w:r>
          </w:p>
        </w:tc>
      </w:tr>
    </w:tbl>
    <w:p w14:paraId="6795B384" w14:textId="77777777" w:rsidR="00394C43" w:rsidRDefault="00394C43" w:rsidP="00394C43">
      <w:pPr>
        <w:pStyle w:val="NL"/>
        <w:rPr>
          <w:noProof w:val="0"/>
        </w:rPr>
      </w:pPr>
    </w:p>
    <w:p w14:paraId="7514C1BE" w14:textId="77777777" w:rsidR="00F345B7" w:rsidRDefault="00476B3C" w:rsidP="00F345B7">
      <w:pPr>
        <w:pStyle w:val="NL"/>
        <w:rPr>
          <w:noProof w:val="0"/>
        </w:rPr>
      </w:pPr>
      <w:r w:rsidRPr="00476B3C">
        <w:rPr>
          <w:b/>
        </w:rPr>
        <w:lastRenderedPageBreak/>
        <w:t>37.</w:t>
      </w:r>
      <w:r w:rsidR="00F345B7">
        <w:tab/>
      </w:r>
      <w:r w:rsidR="00F345B7">
        <w:rPr>
          <w:noProof w:val="0"/>
        </w:rPr>
        <w:t>Take a screen shot of the Attribute Editor tab by pressing Alt+Prt Scr and then paste it into your Lab18_worksheet file in the page provided by pressing Ctrl+V.</w:t>
      </w:r>
    </w:p>
    <w:p w14:paraId="385985D1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8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Clicked </w:t>
      </w:r>
      <w:r w:rsidR="00476B3C" w:rsidRPr="00476B3C">
        <w:rPr>
          <w:noProof w:val="0"/>
        </w:rPr>
        <w:t>OK</w:t>
      </w:r>
      <w:r w:rsidR="00394C43">
        <w:rPr>
          <w:noProof w:val="0"/>
        </w:rPr>
        <w:t xml:space="preserve"> to close the Properties dialog box.</w:t>
      </w:r>
    </w:p>
    <w:p w14:paraId="5D6F7D10" w14:textId="77777777" w:rsidR="00394C43" w:rsidRDefault="00F345B7" w:rsidP="00394C43">
      <w:pPr>
        <w:pStyle w:val="NL"/>
        <w:rPr>
          <w:noProof w:val="0"/>
        </w:rPr>
      </w:pPr>
      <w:r w:rsidRPr="00BE3BC2">
        <w:rPr>
          <w:b/>
          <w:noProof w:val="0"/>
        </w:rPr>
        <w:t>3</w:t>
      </w:r>
      <w:r>
        <w:rPr>
          <w:b/>
          <w:noProof w:val="0"/>
        </w:rPr>
        <w:t>9</w:t>
      </w:r>
      <w:r w:rsidR="00394C43" w:rsidRPr="00BE3BC2">
        <w:rPr>
          <w:b/>
          <w:noProof w:val="0"/>
        </w:rPr>
        <w:t>.</w:t>
      </w:r>
      <w:r w:rsidR="00394C43">
        <w:rPr>
          <w:noProof w:val="0"/>
        </w:rPr>
        <w:tab/>
        <w:t xml:space="preserve">Close </w:t>
      </w:r>
      <w:r w:rsidR="00394C43" w:rsidRPr="00CC31CB">
        <w:rPr>
          <w:noProof w:val="0"/>
        </w:rPr>
        <w:t xml:space="preserve">the </w:t>
      </w:r>
      <w:r w:rsidR="00476B3C" w:rsidRPr="00476B3C">
        <w:rPr>
          <w:noProof w:val="0"/>
        </w:rPr>
        <w:t>Active Directory Users and Computers</w:t>
      </w:r>
      <w:r w:rsidR="00394C43">
        <w:rPr>
          <w:noProof w:val="0"/>
        </w:rPr>
        <w:t xml:space="preserve"> console.</w:t>
      </w:r>
    </w:p>
    <w:p w14:paraId="191DBC5C" w14:textId="77777777" w:rsidR="00EB715D" w:rsidRDefault="00EB715D" w:rsidP="00EB715D">
      <w:pPr>
        <w:pStyle w:val="H1"/>
      </w:pPr>
      <w:r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EB715D" w14:paraId="388F6431" w14:textId="77777777">
        <w:tc>
          <w:tcPr>
            <w:tcW w:w="1800" w:type="dxa"/>
            <w:shd w:val="clear" w:color="000000" w:fill="auto"/>
          </w:tcPr>
          <w:p w14:paraId="24CFDE54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55910C3D" w14:textId="77777777" w:rsidR="00EB715D" w:rsidRPr="00296AA8" w:rsidRDefault="00394C43" w:rsidP="00EB715D">
            <w:pPr>
              <w:pStyle w:val="TB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="00EB715D" w:rsidRPr="00296AA8">
              <w:rPr>
                <w:b/>
                <w:bCs/>
              </w:rPr>
              <w:t xml:space="preserve"> minutes</w:t>
            </w:r>
          </w:p>
        </w:tc>
      </w:tr>
    </w:tbl>
    <w:p w14:paraId="70037215" w14:textId="77777777" w:rsidR="00870B9E" w:rsidRDefault="00870B9E" w:rsidP="00BE3BC2">
      <w:pPr>
        <w:pStyle w:val="NL"/>
        <w:rPr>
          <w:b/>
        </w:rPr>
      </w:pPr>
    </w:p>
    <w:p w14:paraId="4F3C7801" w14:textId="77777777" w:rsidR="00394C43" w:rsidRDefault="00BE3BC2" w:rsidP="00BE3BC2">
      <w:pPr>
        <w:pStyle w:val="NL"/>
      </w:pPr>
      <w:r w:rsidRPr="00BE3BC2">
        <w:rPr>
          <w:b/>
        </w:rPr>
        <w:t>1.</w:t>
      </w:r>
      <w:r w:rsidRPr="00BE3BC2">
        <w:rPr>
          <w:b/>
        </w:rPr>
        <w:tab/>
      </w:r>
      <w:r w:rsidR="00394C43">
        <w:t>In Exercise 18.1, what did you use to define Password policies?</w:t>
      </w:r>
    </w:p>
    <w:p w14:paraId="5DD49940" w14:textId="77777777" w:rsidR="00394C43" w:rsidRDefault="00BE3BC2" w:rsidP="00BE3BC2">
      <w:pPr>
        <w:pStyle w:val="NL"/>
      </w:pPr>
      <w:r>
        <w:rPr>
          <w:b/>
        </w:rPr>
        <w:t>2</w:t>
      </w:r>
      <w:r w:rsidRPr="00BE3BC2">
        <w:rPr>
          <w:b/>
        </w:rPr>
        <w:t>.</w:t>
      </w:r>
      <w:r w:rsidRPr="00BE3BC2">
        <w:rPr>
          <w:b/>
        </w:rPr>
        <w:tab/>
      </w:r>
      <w:r w:rsidR="00394C43">
        <w:t>In Exercise 18.1, for a domain, where do you define password policies?</w:t>
      </w:r>
    </w:p>
    <w:p w14:paraId="400812C1" w14:textId="77777777" w:rsidR="00394C43" w:rsidRDefault="00BE3BC2" w:rsidP="00BE3BC2">
      <w:pPr>
        <w:pStyle w:val="NL"/>
      </w:pPr>
      <w:r>
        <w:rPr>
          <w:b/>
        </w:rPr>
        <w:t>3</w:t>
      </w:r>
      <w:r w:rsidRPr="00BE3BC2">
        <w:rPr>
          <w:b/>
        </w:rPr>
        <w:t>.</w:t>
      </w:r>
      <w:r w:rsidRPr="00BE3BC2">
        <w:rPr>
          <w:b/>
        </w:rPr>
        <w:tab/>
      </w:r>
      <w:r w:rsidR="00394C43">
        <w:t>In Exercise 18.3, what are Password Settings Objects assigned to?</w:t>
      </w:r>
    </w:p>
    <w:p w14:paraId="10C43C2D" w14:textId="77777777" w:rsidR="00394C43" w:rsidRDefault="00BE3BC2" w:rsidP="00BE3BC2">
      <w:pPr>
        <w:pStyle w:val="NL"/>
      </w:pPr>
      <w:r>
        <w:rPr>
          <w:b/>
        </w:rPr>
        <w:t>4</w:t>
      </w:r>
      <w:r w:rsidRPr="00BE3BC2">
        <w:rPr>
          <w:b/>
        </w:rPr>
        <w:t>.</w:t>
      </w:r>
      <w:r w:rsidRPr="00BE3BC2">
        <w:rPr>
          <w:b/>
        </w:rPr>
        <w:tab/>
      </w:r>
      <w:r w:rsidR="00394C43">
        <w:t>In Exercise 18.3, what se</w:t>
      </w:r>
      <w:r w:rsidR="00713156">
        <w:t>t</w:t>
      </w:r>
      <w:r w:rsidR="00394C43">
        <w:t>tings are configured with Password Settings Objects?</w:t>
      </w:r>
    </w:p>
    <w:p w14:paraId="53453774" w14:textId="77777777" w:rsidR="00394C43" w:rsidRPr="00BD1EA9" w:rsidRDefault="00394C43" w:rsidP="00BE3BC2">
      <w:pPr>
        <w:pStyle w:val="NL"/>
        <w:ind w:left="1260"/>
        <w:rPr>
          <w:b/>
          <w:highlight w:val="yellow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A700C9" w:rsidRPr="00296AA8" w14:paraId="4F66A77C" w14:textId="77777777">
        <w:tc>
          <w:tcPr>
            <w:tcW w:w="1870" w:type="dxa"/>
            <w:shd w:val="solid" w:color="000000" w:fill="FFFFFF"/>
            <w:vAlign w:val="bottom"/>
          </w:tcPr>
          <w:p w14:paraId="216D4452" w14:textId="77777777" w:rsidR="00A700C9" w:rsidRPr="00296AA8" w:rsidRDefault="00A700C9" w:rsidP="00B62C8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77E2B5D5" w14:textId="77777777" w:rsidR="00A700C9" w:rsidRPr="00296AA8" w:rsidRDefault="00A700C9" w:rsidP="00B62C85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Managing Password Settings Objects Permissions</w:t>
            </w:r>
          </w:p>
        </w:tc>
      </w:tr>
      <w:tr w:rsidR="00A700C9" w14:paraId="584A4274" w14:textId="77777777">
        <w:tc>
          <w:tcPr>
            <w:tcW w:w="1870" w:type="dxa"/>
            <w:shd w:val="clear" w:color="auto" w:fill="auto"/>
          </w:tcPr>
          <w:p w14:paraId="30342AAC" w14:textId="77777777" w:rsidR="00A700C9" w:rsidRDefault="00A700C9" w:rsidP="00B62C85">
            <w:pPr>
              <w:pStyle w:val="TB"/>
            </w:pPr>
            <w:r>
              <w:t>Overview</w:t>
            </w:r>
          </w:p>
          <w:p w14:paraId="5C55CE2B" w14:textId="77777777" w:rsidR="00A700C9" w:rsidRDefault="00A700C9" w:rsidP="00B62C85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62D31E9C" w14:textId="77777777" w:rsidR="00A700C9" w:rsidRDefault="00A700C9" w:rsidP="00A700C9">
            <w:pPr>
              <w:pStyle w:val="StyleTBLLeft-001Hanging001"/>
            </w:pPr>
            <w:r>
              <w:t>To complete this challenge, you must demonstrate how manage Password Settings Object Permissions by writing the steps to complete the tasks described in the scenerio.</w:t>
            </w:r>
          </w:p>
        </w:tc>
      </w:tr>
      <w:tr w:rsidR="00A700C9" w14:paraId="3F092203" w14:textId="77777777">
        <w:tc>
          <w:tcPr>
            <w:tcW w:w="1870" w:type="dxa"/>
            <w:shd w:val="clear" w:color="auto" w:fill="auto"/>
          </w:tcPr>
          <w:p w14:paraId="33E438AE" w14:textId="77777777" w:rsidR="00A700C9" w:rsidRDefault="00A700C9" w:rsidP="00B62C85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555F2B33" w14:textId="77777777" w:rsidR="00A700C9" w:rsidRDefault="00A700C9" w:rsidP="00B62C85">
            <w:pPr>
              <w:pStyle w:val="TB"/>
            </w:pPr>
            <w:r>
              <w:t>10 minutes</w:t>
            </w:r>
          </w:p>
        </w:tc>
      </w:tr>
    </w:tbl>
    <w:p w14:paraId="5C6AA8CD" w14:textId="77777777" w:rsidR="00870B9E" w:rsidRDefault="00870B9E" w:rsidP="007E2448">
      <w:pPr>
        <w:pStyle w:val="TXTIND0"/>
        <w:rPr>
          <w:noProof w:val="0"/>
        </w:rPr>
      </w:pPr>
    </w:p>
    <w:p w14:paraId="02DAA6E7" w14:textId="77777777" w:rsidR="007E2448" w:rsidRPr="00C14D0D" w:rsidRDefault="00F122EB" w:rsidP="007E2448">
      <w:pPr>
        <w:pStyle w:val="TXTIND0"/>
        <w:rPr>
          <w:noProof w:val="0"/>
        </w:rPr>
      </w:pPr>
      <w:r>
        <w:rPr>
          <w:noProof w:val="0"/>
        </w:rPr>
        <w:t>As an administrator for the Contoso Corporation, how would you delegate permissions so that John Smith could manage the Password Settings Objects for the Contoso.com domain?</w:t>
      </w:r>
    </w:p>
    <w:p w14:paraId="1941AB03" w14:textId="77777777" w:rsidR="007E2448" w:rsidRPr="00C14D0D" w:rsidRDefault="007E2448" w:rsidP="007E2448">
      <w:pPr>
        <w:pStyle w:val="NL"/>
        <w:rPr>
          <w:noProof w:val="0"/>
        </w:rPr>
      </w:pPr>
      <w:r w:rsidRPr="00C14D0D">
        <w:rPr>
          <w:noProof w:val="0"/>
        </w:rPr>
        <w:t xml:space="preserve">Write out the steps you performed to complete the challenge. </w:t>
      </w:r>
    </w:p>
    <w:p w14:paraId="074A4353" w14:textId="77777777" w:rsidR="00906469" w:rsidRDefault="00906469" w:rsidP="00F122EB">
      <w:pPr>
        <w:pStyle w:val="NL"/>
        <w:tabs>
          <w:tab w:val="clear" w:pos="810"/>
          <w:tab w:val="left" w:pos="1440"/>
        </w:tabs>
        <w:ind w:left="1440"/>
        <w:jc w:val="both"/>
      </w:pPr>
    </w:p>
    <w:p w14:paraId="4705783B" w14:textId="77777777" w:rsidR="00906469" w:rsidRPr="00EA7434" w:rsidRDefault="00906469" w:rsidP="00906469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37E2484D" w14:textId="77777777" w:rsidR="007E2448" w:rsidRPr="008D6402" w:rsidRDefault="007E2448" w:rsidP="00F122EB">
      <w:pPr>
        <w:pStyle w:val="NL"/>
        <w:tabs>
          <w:tab w:val="clear" w:pos="810"/>
          <w:tab w:val="left" w:pos="1440"/>
        </w:tabs>
        <w:ind w:left="1440"/>
        <w:jc w:val="both"/>
        <w:rPr>
          <w:noProof w:val="0"/>
          <w:highlight w:val="yellow"/>
        </w:rPr>
      </w:pPr>
    </w:p>
    <w:sectPr w:rsidR="007E2448" w:rsidRPr="008D6402" w:rsidSect="00E97E5A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E515C3" w14:textId="77777777" w:rsidR="00D5571E" w:rsidRDefault="00D5571E">
      <w:r>
        <w:separator/>
      </w:r>
    </w:p>
  </w:endnote>
  <w:endnote w:type="continuationSeparator" w:id="0">
    <w:p w14:paraId="74FC1F9C" w14:textId="77777777" w:rsidR="00D5571E" w:rsidRDefault="00D55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37F468" w14:textId="77777777" w:rsidR="00B62C85" w:rsidRPr="001E7A6A" w:rsidRDefault="00B62C85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54578" w14:textId="77777777" w:rsidR="00D5571E" w:rsidRDefault="00D5571E">
      <w:r>
        <w:separator/>
      </w:r>
    </w:p>
  </w:footnote>
  <w:footnote w:type="continuationSeparator" w:id="0">
    <w:p w14:paraId="3FC99523" w14:textId="77777777" w:rsidR="00D5571E" w:rsidRDefault="00D5571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3D5CF7" w14:textId="77777777" w:rsidR="00B62C85" w:rsidRPr="00127F58" w:rsidRDefault="00B62C85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0E45F5"/>
    <w:multiLevelType w:val="hybridMultilevel"/>
    <w:tmpl w:val="8E1C6442"/>
    <w:lvl w:ilvl="0" w:tplc="BD4A644E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5A15"/>
    <w:rsid w:val="00005D3C"/>
    <w:rsid w:val="00007DCE"/>
    <w:rsid w:val="00010C6B"/>
    <w:rsid w:val="00012A97"/>
    <w:rsid w:val="00012FC8"/>
    <w:rsid w:val="00014C31"/>
    <w:rsid w:val="000159BE"/>
    <w:rsid w:val="00025B1F"/>
    <w:rsid w:val="0002728B"/>
    <w:rsid w:val="00030999"/>
    <w:rsid w:val="000361E8"/>
    <w:rsid w:val="00040C8A"/>
    <w:rsid w:val="00041170"/>
    <w:rsid w:val="00045DB9"/>
    <w:rsid w:val="00046A3E"/>
    <w:rsid w:val="00050B54"/>
    <w:rsid w:val="00051024"/>
    <w:rsid w:val="00053546"/>
    <w:rsid w:val="00054260"/>
    <w:rsid w:val="00056518"/>
    <w:rsid w:val="000578A6"/>
    <w:rsid w:val="0006332F"/>
    <w:rsid w:val="000633D1"/>
    <w:rsid w:val="000654F4"/>
    <w:rsid w:val="0006621E"/>
    <w:rsid w:val="00066926"/>
    <w:rsid w:val="00072204"/>
    <w:rsid w:val="00073127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26C"/>
    <w:rsid w:val="000A4697"/>
    <w:rsid w:val="000A4FB4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2783"/>
    <w:rsid w:val="000F3B1C"/>
    <w:rsid w:val="001063FF"/>
    <w:rsid w:val="00111163"/>
    <w:rsid w:val="0011141C"/>
    <w:rsid w:val="00114A67"/>
    <w:rsid w:val="00115D7D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498B"/>
    <w:rsid w:val="001875C5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045D"/>
    <w:rsid w:val="001B1E53"/>
    <w:rsid w:val="001B3F03"/>
    <w:rsid w:val="001C1170"/>
    <w:rsid w:val="001C6FD5"/>
    <w:rsid w:val="001D3009"/>
    <w:rsid w:val="001D5DBA"/>
    <w:rsid w:val="001E07FB"/>
    <w:rsid w:val="001E2A44"/>
    <w:rsid w:val="001E5C6A"/>
    <w:rsid w:val="001E7A6A"/>
    <w:rsid w:val="001F1A3B"/>
    <w:rsid w:val="001F3CF9"/>
    <w:rsid w:val="001F3FD5"/>
    <w:rsid w:val="001F4B51"/>
    <w:rsid w:val="00200DCF"/>
    <w:rsid w:val="00203968"/>
    <w:rsid w:val="0021102D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50400"/>
    <w:rsid w:val="0025055E"/>
    <w:rsid w:val="00250A93"/>
    <w:rsid w:val="002515EB"/>
    <w:rsid w:val="002538D1"/>
    <w:rsid w:val="00256D8C"/>
    <w:rsid w:val="0027083B"/>
    <w:rsid w:val="002854BD"/>
    <w:rsid w:val="002868C6"/>
    <w:rsid w:val="00290B23"/>
    <w:rsid w:val="002938CC"/>
    <w:rsid w:val="00294C4B"/>
    <w:rsid w:val="00297338"/>
    <w:rsid w:val="00297F62"/>
    <w:rsid w:val="002A1F5E"/>
    <w:rsid w:val="002A3BA3"/>
    <w:rsid w:val="002A3D0A"/>
    <w:rsid w:val="002A4A3C"/>
    <w:rsid w:val="002B420E"/>
    <w:rsid w:val="002B4359"/>
    <w:rsid w:val="002C1A03"/>
    <w:rsid w:val="002C5F24"/>
    <w:rsid w:val="002C7B8A"/>
    <w:rsid w:val="002D3112"/>
    <w:rsid w:val="002D335A"/>
    <w:rsid w:val="002D54AF"/>
    <w:rsid w:val="002E0182"/>
    <w:rsid w:val="002E295F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29CD"/>
    <w:rsid w:val="003157A8"/>
    <w:rsid w:val="00321392"/>
    <w:rsid w:val="00321AC2"/>
    <w:rsid w:val="00322571"/>
    <w:rsid w:val="003239BE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51A8B"/>
    <w:rsid w:val="00352371"/>
    <w:rsid w:val="0035380A"/>
    <w:rsid w:val="003554B2"/>
    <w:rsid w:val="00361188"/>
    <w:rsid w:val="00361DDD"/>
    <w:rsid w:val="0036294E"/>
    <w:rsid w:val="00362ED7"/>
    <w:rsid w:val="0036412B"/>
    <w:rsid w:val="00367B7F"/>
    <w:rsid w:val="003728FD"/>
    <w:rsid w:val="00375DDA"/>
    <w:rsid w:val="00381F62"/>
    <w:rsid w:val="00382C29"/>
    <w:rsid w:val="003835DC"/>
    <w:rsid w:val="00387F39"/>
    <w:rsid w:val="0039141C"/>
    <w:rsid w:val="00392421"/>
    <w:rsid w:val="00392CFB"/>
    <w:rsid w:val="003934B4"/>
    <w:rsid w:val="003940B5"/>
    <w:rsid w:val="00394C43"/>
    <w:rsid w:val="003959F0"/>
    <w:rsid w:val="00396022"/>
    <w:rsid w:val="00396FCE"/>
    <w:rsid w:val="003A1272"/>
    <w:rsid w:val="003A17CE"/>
    <w:rsid w:val="003A7EC9"/>
    <w:rsid w:val="003B4442"/>
    <w:rsid w:val="003B44D3"/>
    <w:rsid w:val="003B5F5C"/>
    <w:rsid w:val="003B622E"/>
    <w:rsid w:val="003B7B16"/>
    <w:rsid w:val="003B7C5A"/>
    <w:rsid w:val="003C1737"/>
    <w:rsid w:val="003C25A0"/>
    <w:rsid w:val="003D05D9"/>
    <w:rsid w:val="003D080F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400CEE"/>
    <w:rsid w:val="0040225C"/>
    <w:rsid w:val="00402B87"/>
    <w:rsid w:val="0040443C"/>
    <w:rsid w:val="004101EA"/>
    <w:rsid w:val="004122DA"/>
    <w:rsid w:val="00415257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50368"/>
    <w:rsid w:val="00450559"/>
    <w:rsid w:val="004506CC"/>
    <w:rsid w:val="00451180"/>
    <w:rsid w:val="00455CC5"/>
    <w:rsid w:val="0045609A"/>
    <w:rsid w:val="00457F70"/>
    <w:rsid w:val="00460C10"/>
    <w:rsid w:val="00461DE4"/>
    <w:rsid w:val="00472CF8"/>
    <w:rsid w:val="0047411C"/>
    <w:rsid w:val="00474A04"/>
    <w:rsid w:val="00475502"/>
    <w:rsid w:val="00476B3C"/>
    <w:rsid w:val="00482153"/>
    <w:rsid w:val="0048694A"/>
    <w:rsid w:val="00487EA5"/>
    <w:rsid w:val="004941DC"/>
    <w:rsid w:val="0049466E"/>
    <w:rsid w:val="004A210B"/>
    <w:rsid w:val="004A2377"/>
    <w:rsid w:val="004A731A"/>
    <w:rsid w:val="004B7DFB"/>
    <w:rsid w:val="004C0AFA"/>
    <w:rsid w:val="004C1B72"/>
    <w:rsid w:val="004C58AD"/>
    <w:rsid w:val="004D3029"/>
    <w:rsid w:val="004D3CB4"/>
    <w:rsid w:val="004D6960"/>
    <w:rsid w:val="004D6A7A"/>
    <w:rsid w:val="004D7BDD"/>
    <w:rsid w:val="004E27F9"/>
    <w:rsid w:val="004E455A"/>
    <w:rsid w:val="004E73A2"/>
    <w:rsid w:val="004F3679"/>
    <w:rsid w:val="004F5AA4"/>
    <w:rsid w:val="004F60D0"/>
    <w:rsid w:val="004F611D"/>
    <w:rsid w:val="00502E0D"/>
    <w:rsid w:val="0050433E"/>
    <w:rsid w:val="00505915"/>
    <w:rsid w:val="00507F05"/>
    <w:rsid w:val="00515B92"/>
    <w:rsid w:val="00520B8A"/>
    <w:rsid w:val="005217F8"/>
    <w:rsid w:val="005256E8"/>
    <w:rsid w:val="00526B28"/>
    <w:rsid w:val="00527A5E"/>
    <w:rsid w:val="00530408"/>
    <w:rsid w:val="00544539"/>
    <w:rsid w:val="005458DE"/>
    <w:rsid w:val="005519B7"/>
    <w:rsid w:val="0055250F"/>
    <w:rsid w:val="005539D6"/>
    <w:rsid w:val="00554B45"/>
    <w:rsid w:val="005641B7"/>
    <w:rsid w:val="00565B74"/>
    <w:rsid w:val="00566482"/>
    <w:rsid w:val="00566961"/>
    <w:rsid w:val="00570779"/>
    <w:rsid w:val="00574F2D"/>
    <w:rsid w:val="00576933"/>
    <w:rsid w:val="005856F1"/>
    <w:rsid w:val="005877D4"/>
    <w:rsid w:val="0059001C"/>
    <w:rsid w:val="0059574F"/>
    <w:rsid w:val="0059757D"/>
    <w:rsid w:val="005A1D1C"/>
    <w:rsid w:val="005A322C"/>
    <w:rsid w:val="005A36A7"/>
    <w:rsid w:val="005A5B8B"/>
    <w:rsid w:val="005B1979"/>
    <w:rsid w:val="005B5FC4"/>
    <w:rsid w:val="005C20E7"/>
    <w:rsid w:val="005D0050"/>
    <w:rsid w:val="005D084B"/>
    <w:rsid w:val="005D4F07"/>
    <w:rsid w:val="005E07DA"/>
    <w:rsid w:val="005E11D7"/>
    <w:rsid w:val="005E30DD"/>
    <w:rsid w:val="005E4D73"/>
    <w:rsid w:val="005F0603"/>
    <w:rsid w:val="005F2560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5D1"/>
    <w:rsid w:val="00611E77"/>
    <w:rsid w:val="00613E04"/>
    <w:rsid w:val="0061566B"/>
    <w:rsid w:val="006203A4"/>
    <w:rsid w:val="00622D67"/>
    <w:rsid w:val="00624234"/>
    <w:rsid w:val="006259D5"/>
    <w:rsid w:val="00635093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D1"/>
    <w:rsid w:val="006618E9"/>
    <w:rsid w:val="006629BF"/>
    <w:rsid w:val="0066390C"/>
    <w:rsid w:val="00663FA5"/>
    <w:rsid w:val="006679B6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91B3D"/>
    <w:rsid w:val="006A3B61"/>
    <w:rsid w:val="006A41BD"/>
    <w:rsid w:val="006A53AF"/>
    <w:rsid w:val="006B1D6C"/>
    <w:rsid w:val="006B276C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198E"/>
    <w:rsid w:val="006E6742"/>
    <w:rsid w:val="006E6B12"/>
    <w:rsid w:val="006F2F07"/>
    <w:rsid w:val="006F4D85"/>
    <w:rsid w:val="006F6491"/>
    <w:rsid w:val="0070058D"/>
    <w:rsid w:val="0070638B"/>
    <w:rsid w:val="007105DB"/>
    <w:rsid w:val="00713156"/>
    <w:rsid w:val="00721FB9"/>
    <w:rsid w:val="00724F3F"/>
    <w:rsid w:val="0072538A"/>
    <w:rsid w:val="0072741A"/>
    <w:rsid w:val="00735741"/>
    <w:rsid w:val="0074066B"/>
    <w:rsid w:val="00742209"/>
    <w:rsid w:val="0074769C"/>
    <w:rsid w:val="007521A9"/>
    <w:rsid w:val="007532F5"/>
    <w:rsid w:val="00756D53"/>
    <w:rsid w:val="0075736A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1BC0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4A32"/>
    <w:rsid w:val="00810F04"/>
    <w:rsid w:val="00811706"/>
    <w:rsid w:val="008173E0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5041F"/>
    <w:rsid w:val="00850BA0"/>
    <w:rsid w:val="00850E41"/>
    <w:rsid w:val="0086141B"/>
    <w:rsid w:val="00861667"/>
    <w:rsid w:val="00862934"/>
    <w:rsid w:val="00862B4F"/>
    <w:rsid w:val="0086384A"/>
    <w:rsid w:val="00870B9E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754D"/>
    <w:rsid w:val="008B3BED"/>
    <w:rsid w:val="008B6732"/>
    <w:rsid w:val="008B76FC"/>
    <w:rsid w:val="008C442E"/>
    <w:rsid w:val="008C7A4C"/>
    <w:rsid w:val="008D21E6"/>
    <w:rsid w:val="008D6402"/>
    <w:rsid w:val="008D7B9D"/>
    <w:rsid w:val="008E33F2"/>
    <w:rsid w:val="008E4782"/>
    <w:rsid w:val="008E589E"/>
    <w:rsid w:val="008E7BCD"/>
    <w:rsid w:val="008F6AD5"/>
    <w:rsid w:val="00902C73"/>
    <w:rsid w:val="009034AA"/>
    <w:rsid w:val="009036F0"/>
    <w:rsid w:val="009050DB"/>
    <w:rsid w:val="00906469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3E56"/>
    <w:rsid w:val="00941F74"/>
    <w:rsid w:val="0094559E"/>
    <w:rsid w:val="00945B65"/>
    <w:rsid w:val="009534C4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60BF"/>
    <w:rsid w:val="00977DE7"/>
    <w:rsid w:val="00981057"/>
    <w:rsid w:val="009810FB"/>
    <w:rsid w:val="00982A17"/>
    <w:rsid w:val="0098373E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E052E"/>
    <w:rsid w:val="009E2862"/>
    <w:rsid w:val="009E46C7"/>
    <w:rsid w:val="009E7278"/>
    <w:rsid w:val="009F1327"/>
    <w:rsid w:val="009F6787"/>
    <w:rsid w:val="009F678C"/>
    <w:rsid w:val="00A02B93"/>
    <w:rsid w:val="00A0481A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405FF"/>
    <w:rsid w:val="00A426C2"/>
    <w:rsid w:val="00A44731"/>
    <w:rsid w:val="00A470F7"/>
    <w:rsid w:val="00A54412"/>
    <w:rsid w:val="00A56302"/>
    <w:rsid w:val="00A67363"/>
    <w:rsid w:val="00A67E8C"/>
    <w:rsid w:val="00A700C9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DE3"/>
    <w:rsid w:val="00A8732C"/>
    <w:rsid w:val="00A87EFC"/>
    <w:rsid w:val="00A91DAC"/>
    <w:rsid w:val="00A92ADE"/>
    <w:rsid w:val="00A9404D"/>
    <w:rsid w:val="00A9427E"/>
    <w:rsid w:val="00A94812"/>
    <w:rsid w:val="00A961E9"/>
    <w:rsid w:val="00A9785C"/>
    <w:rsid w:val="00A979B2"/>
    <w:rsid w:val="00AA1E01"/>
    <w:rsid w:val="00AA56DE"/>
    <w:rsid w:val="00AB16F7"/>
    <w:rsid w:val="00AB1B31"/>
    <w:rsid w:val="00AB1B49"/>
    <w:rsid w:val="00AB2E7F"/>
    <w:rsid w:val="00AB3B5D"/>
    <w:rsid w:val="00AB7741"/>
    <w:rsid w:val="00AB7A7C"/>
    <w:rsid w:val="00AC2845"/>
    <w:rsid w:val="00AC5178"/>
    <w:rsid w:val="00AC5957"/>
    <w:rsid w:val="00AC5C1E"/>
    <w:rsid w:val="00AD05EE"/>
    <w:rsid w:val="00AD75DA"/>
    <w:rsid w:val="00AE074E"/>
    <w:rsid w:val="00AE0FD7"/>
    <w:rsid w:val="00AE1200"/>
    <w:rsid w:val="00AE184B"/>
    <w:rsid w:val="00AE1D10"/>
    <w:rsid w:val="00AE21AD"/>
    <w:rsid w:val="00AE3B95"/>
    <w:rsid w:val="00AF560E"/>
    <w:rsid w:val="00AF7679"/>
    <w:rsid w:val="00B0207E"/>
    <w:rsid w:val="00B03B55"/>
    <w:rsid w:val="00B04FC3"/>
    <w:rsid w:val="00B05F59"/>
    <w:rsid w:val="00B11EA0"/>
    <w:rsid w:val="00B13BD2"/>
    <w:rsid w:val="00B153F9"/>
    <w:rsid w:val="00B16144"/>
    <w:rsid w:val="00B17077"/>
    <w:rsid w:val="00B1714F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40254"/>
    <w:rsid w:val="00B4170B"/>
    <w:rsid w:val="00B41FA6"/>
    <w:rsid w:val="00B4505E"/>
    <w:rsid w:val="00B4689C"/>
    <w:rsid w:val="00B52897"/>
    <w:rsid w:val="00B5393C"/>
    <w:rsid w:val="00B54A30"/>
    <w:rsid w:val="00B56A4F"/>
    <w:rsid w:val="00B56ED2"/>
    <w:rsid w:val="00B61125"/>
    <w:rsid w:val="00B62C85"/>
    <w:rsid w:val="00B64917"/>
    <w:rsid w:val="00B64F3F"/>
    <w:rsid w:val="00B651B0"/>
    <w:rsid w:val="00B66B02"/>
    <w:rsid w:val="00B67908"/>
    <w:rsid w:val="00B7309C"/>
    <w:rsid w:val="00B800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314B"/>
    <w:rsid w:val="00BE3BC2"/>
    <w:rsid w:val="00BE7AB5"/>
    <w:rsid w:val="00BF4174"/>
    <w:rsid w:val="00BF4C39"/>
    <w:rsid w:val="00C050F3"/>
    <w:rsid w:val="00C0733D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37C53"/>
    <w:rsid w:val="00C41AA2"/>
    <w:rsid w:val="00C41D00"/>
    <w:rsid w:val="00C53B86"/>
    <w:rsid w:val="00C57B90"/>
    <w:rsid w:val="00C60090"/>
    <w:rsid w:val="00C6099A"/>
    <w:rsid w:val="00C65529"/>
    <w:rsid w:val="00C6636D"/>
    <w:rsid w:val="00C67C79"/>
    <w:rsid w:val="00C67FDB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56D7"/>
    <w:rsid w:val="00CB5F69"/>
    <w:rsid w:val="00CB7BF6"/>
    <w:rsid w:val="00CB7D05"/>
    <w:rsid w:val="00CC006B"/>
    <w:rsid w:val="00CC102B"/>
    <w:rsid w:val="00CC241B"/>
    <w:rsid w:val="00CC31C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E27"/>
    <w:rsid w:val="00CE6D74"/>
    <w:rsid w:val="00CF3526"/>
    <w:rsid w:val="00CF5437"/>
    <w:rsid w:val="00D0039A"/>
    <w:rsid w:val="00D01E9A"/>
    <w:rsid w:val="00D06171"/>
    <w:rsid w:val="00D074A4"/>
    <w:rsid w:val="00D11614"/>
    <w:rsid w:val="00D1404E"/>
    <w:rsid w:val="00D14AE8"/>
    <w:rsid w:val="00D2062F"/>
    <w:rsid w:val="00D21343"/>
    <w:rsid w:val="00D21671"/>
    <w:rsid w:val="00D22F67"/>
    <w:rsid w:val="00D31DD6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4478"/>
    <w:rsid w:val="00D54DCB"/>
    <w:rsid w:val="00D5571E"/>
    <w:rsid w:val="00D56D81"/>
    <w:rsid w:val="00D60729"/>
    <w:rsid w:val="00D60C17"/>
    <w:rsid w:val="00D61901"/>
    <w:rsid w:val="00D63897"/>
    <w:rsid w:val="00D64F04"/>
    <w:rsid w:val="00D670CE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125"/>
    <w:rsid w:val="00DB467D"/>
    <w:rsid w:val="00DB480B"/>
    <w:rsid w:val="00DB4886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E32F6"/>
    <w:rsid w:val="00DE38D3"/>
    <w:rsid w:val="00DE7EB9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2F5C"/>
    <w:rsid w:val="00E53253"/>
    <w:rsid w:val="00E54532"/>
    <w:rsid w:val="00E54818"/>
    <w:rsid w:val="00E56A36"/>
    <w:rsid w:val="00E61E23"/>
    <w:rsid w:val="00E625CE"/>
    <w:rsid w:val="00E64ABC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2F94"/>
    <w:rsid w:val="00E935A8"/>
    <w:rsid w:val="00E957CB"/>
    <w:rsid w:val="00E97E5A"/>
    <w:rsid w:val="00EA0473"/>
    <w:rsid w:val="00EA267A"/>
    <w:rsid w:val="00EA271C"/>
    <w:rsid w:val="00EA4639"/>
    <w:rsid w:val="00EA4791"/>
    <w:rsid w:val="00EA50D3"/>
    <w:rsid w:val="00EA560C"/>
    <w:rsid w:val="00EB0338"/>
    <w:rsid w:val="00EB0C6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22EB"/>
    <w:rsid w:val="00F1417B"/>
    <w:rsid w:val="00F157BC"/>
    <w:rsid w:val="00F15ED6"/>
    <w:rsid w:val="00F17D3A"/>
    <w:rsid w:val="00F229B9"/>
    <w:rsid w:val="00F30CE7"/>
    <w:rsid w:val="00F345B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1A99"/>
    <w:rsid w:val="00F77D33"/>
    <w:rsid w:val="00F80107"/>
    <w:rsid w:val="00F80A69"/>
    <w:rsid w:val="00F83B55"/>
    <w:rsid w:val="00F83D53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6330"/>
    <w:rsid w:val="00FC717C"/>
    <w:rsid w:val="00FD1777"/>
    <w:rsid w:val="00FD2793"/>
    <w:rsid w:val="00FD3ACA"/>
    <w:rsid w:val="00FD5B0D"/>
    <w:rsid w:val="00FE2E92"/>
    <w:rsid w:val="00FE6DC1"/>
    <w:rsid w:val="00FF03A6"/>
    <w:rsid w:val="00FF499C"/>
    <w:rsid w:val="00FF60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3C96B2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BE3BC2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F345B7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906469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BE3BC2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F345B7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906469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1C2CD-3C3E-F74B-8E93-C878739C7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\Users\Pat\Desktop\70-411 (Wiley)\Lab Manual\IT Pro Lab Manual Template.dot</Template>
  <TotalTime>1</TotalTime>
  <Pages>10</Pages>
  <Words>1422</Words>
  <Characters>8110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9513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Box Twelve Communications</cp:lastModifiedBy>
  <cp:revision>4</cp:revision>
  <cp:lastPrinted>2007-07-10T20:00:00Z</cp:lastPrinted>
  <dcterms:created xsi:type="dcterms:W3CDTF">2013-07-03T15:47:00Z</dcterms:created>
  <dcterms:modified xsi:type="dcterms:W3CDTF">2013-07-03T15:48:00Z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